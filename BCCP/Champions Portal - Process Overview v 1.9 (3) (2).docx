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81" w:rightFromText="181" w:vertAnchor="text" w:horzAnchor="page" w:tblpXSpec="center" w:tblpY="1986"/>
        <w:tblW w:w="10332" w:type="dxa"/>
        <w:tblLayout w:type="fixed"/>
        <w:tblLook w:val="01E0" w:firstRow="1" w:lastRow="1" w:firstColumn="1" w:lastColumn="1" w:noHBand="0" w:noVBand="0"/>
      </w:tblPr>
      <w:tblGrid>
        <w:gridCol w:w="10332"/>
      </w:tblGrid>
      <w:tr w:rsidR="00030DFC" w:rsidRPr="009531D9" w:rsidTr="001739CB">
        <w:trPr>
          <w:trHeight w:val="2342"/>
        </w:trPr>
        <w:tc>
          <w:tcPr>
            <w:tcW w:w="10332" w:type="dxa"/>
            <w:tcBorders>
              <w:bottom w:val="single" w:sz="4" w:space="0" w:color="FFFFFF"/>
              <w:right w:val="single" w:sz="4" w:space="0" w:color="FFFFFF"/>
            </w:tcBorders>
            <w:vAlign w:val="center"/>
          </w:tcPr>
          <w:p w:rsidR="00030DFC" w:rsidRPr="001B0230" w:rsidRDefault="001B0230" w:rsidP="001B0230">
            <w:pPr>
              <w:spacing w:before="840" w:line="160" w:lineRule="exact"/>
              <w:ind w:firstLine="510"/>
              <w:jc w:val="left"/>
              <w:rPr>
                <w:sz w:val="56"/>
                <w:szCs w:val="56"/>
              </w:rPr>
            </w:pPr>
            <w:r w:rsidRPr="001B0230">
              <w:rPr>
                <w:sz w:val="56"/>
                <w:szCs w:val="56"/>
              </w:rPr>
              <w:fldChar w:fldCharType="begin"/>
            </w:r>
            <w:r w:rsidRPr="001B0230">
              <w:rPr>
                <w:sz w:val="56"/>
                <w:szCs w:val="56"/>
              </w:rPr>
              <w:instrText xml:space="preserve"> DOCPROPERTY  Проект  \* MERGEFORMAT </w:instrText>
            </w:r>
            <w:r w:rsidRPr="001B0230">
              <w:rPr>
                <w:sz w:val="56"/>
                <w:szCs w:val="56"/>
              </w:rPr>
              <w:fldChar w:fldCharType="separate"/>
            </w:r>
            <w:r w:rsidRPr="001B0230">
              <w:rPr>
                <w:rFonts w:cs="Tahoma"/>
                <w:b/>
                <w:color w:val="FFFFFF" w:themeColor="background1"/>
                <w:sz w:val="56"/>
                <w:szCs w:val="56"/>
              </w:rPr>
              <w:t>Building Champion Client Portal</w:t>
            </w:r>
            <w:r w:rsidRPr="001B0230">
              <w:rPr>
                <w:rFonts w:cs="Tahoma"/>
                <w:b/>
                <w:color w:val="FFFFFF" w:themeColor="background1"/>
                <w:sz w:val="56"/>
                <w:szCs w:val="56"/>
              </w:rPr>
              <w:fldChar w:fldCharType="end"/>
            </w:r>
            <w:r w:rsidR="00030DFC" w:rsidRPr="001B0230">
              <w:rPr>
                <w:noProof/>
                <w:sz w:val="56"/>
                <w:szCs w:val="56"/>
                <w:lang w:val="ru-RU" w:eastAsia="ru-RU"/>
              </w:rPr>
              <w:drawing>
                <wp:anchor distT="0" distB="0" distL="114300" distR="114300" simplePos="0" relativeHeight="251658752" behindDoc="1" locked="1" layoutInCell="1" allowOverlap="1" wp14:anchorId="0D18B3F9" wp14:editId="07BD0BFC">
                  <wp:simplePos x="0" y="0"/>
                  <wp:positionH relativeFrom="column">
                    <wp:posOffset>-79375</wp:posOffset>
                  </wp:positionH>
                  <wp:positionV relativeFrom="page">
                    <wp:posOffset>15240</wp:posOffset>
                  </wp:positionV>
                  <wp:extent cx="6566535" cy="1470025"/>
                  <wp:effectExtent l="19050" t="0" r="5715" b="0"/>
                  <wp:wrapNone/>
                  <wp:docPr id="14" name="Picture 31" descr="details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etails_01"/>
                          <pic:cNvPicPr>
                            <a:picLocks noChangeAspect="1" noChangeArrowheads="1"/>
                          </pic:cNvPicPr>
                        </pic:nvPicPr>
                        <pic:blipFill>
                          <a:blip r:embed="rId8" cstate="print"/>
                          <a:srcRect/>
                          <a:stretch>
                            <a:fillRect/>
                          </a:stretch>
                        </pic:blipFill>
                        <pic:spPr bwMode="auto">
                          <a:xfrm>
                            <a:off x="0" y="0"/>
                            <a:ext cx="6566535" cy="1470025"/>
                          </a:xfrm>
                          <a:prstGeom prst="rect">
                            <a:avLst/>
                          </a:prstGeom>
                          <a:noFill/>
                          <a:ln w="9525">
                            <a:noFill/>
                            <a:miter lim="800000"/>
                            <a:headEnd/>
                            <a:tailEnd/>
                          </a:ln>
                        </pic:spPr>
                      </pic:pic>
                    </a:graphicData>
                  </a:graphic>
                </wp:anchor>
              </w:drawing>
            </w:r>
          </w:p>
        </w:tc>
      </w:tr>
      <w:tr w:rsidR="00030DFC" w:rsidRPr="000707A5" w:rsidTr="001739CB">
        <w:trPr>
          <w:trHeight w:val="1781"/>
        </w:trPr>
        <w:tc>
          <w:tcPr>
            <w:tcW w:w="10332" w:type="dxa"/>
            <w:tcBorders>
              <w:top w:val="single" w:sz="4" w:space="0" w:color="FFFFFF"/>
              <w:left w:val="single" w:sz="8" w:space="0" w:color="E6E6E6"/>
              <w:right w:val="single" w:sz="4" w:space="0" w:color="FFFFFF"/>
            </w:tcBorders>
            <w:shd w:val="clear" w:color="auto" w:fill="E6E6E6"/>
            <w:vAlign w:val="center"/>
          </w:tcPr>
          <w:p w:rsidR="00030DFC" w:rsidRPr="000707A5" w:rsidRDefault="004D3296" w:rsidP="004D3296">
            <w:pPr>
              <w:pStyle w:val="BodyText"/>
              <w:spacing w:after="0" w:line="240" w:lineRule="exact"/>
              <w:ind w:left="539"/>
              <w:jc w:val="left"/>
              <w:rPr>
                <w:rFonts w:cs="Tahoma"/>
                <w:b/>
                <w:color w:val="676767"/>
                <w:sz w:val="28"/>
                <w:szCs w:val="28"/>
              </w:rPr>
            </w:pPr>
            <w:r w:rsidRPr="004D3296">
              <w:rPr>
                <w:rFonts w:asciiTheme="minorHAnsi" w:hAnsiTheme="minorHAnsi" w:cstheme="minorHAnsi"/>
                <w:b/>
                <w:color w:val="676767"/>
                <w:sz w:val="20"/>
                <w:szCs w:val="20"/>
              </w:rPr>
              <w:t xml:space="preserve">Analysis Phase. </w:t>
            </w:r>
            <w:r>
              <w:rPr>
                <w:rFonts w:asciiTheme="minorHAnsi" w:hAnsiTheme="minorHAnsi" w:cstheme="minorHAnsi"/>
                <w:b/>
                <w:color w:val="676767"/>
                <w:sz w:val="20"/>
                <w:szCs w:val="20"/>
              </w:rPr>
              <w:t>Process Overview</w:t>
            </w:r>
            <w:r w:rsidR="00EE6D81">
              <w:fldChar w:fldCharType="begin"/>
            </w:r>
            <w:r w:rsidR="00EE6D81">
              <w:instrText xml:space="preserve"> TITLE  \* Caps  \* MERGEFORMAT </w:instrText>
            </w:r>
            <w:r w:rsidR="00EE6D81">
              <w:fldChar w:fldCharType="end"/>
            </w:r>
          </w:p>
          <w:p w:rsidR="00030DFC" w:rsidRPr="00425352" w:rsidRDefault="00030DFC" w:rsidP="00030DFC">
            <w:pPr>
              <w:pStyle w:val="BodyText"/>
              <w:spacing w:after="0" w:line="240" w:lineRule="exact"/>
              <w:ind w:left="539"/>
              <w:jc w:val="left"/>
              <w:rPr>
                <w:rFonts w:cs="Tahoma"/>
                <w:b/>
                <w:caps/>
                <w:color w:val="676767"/>
                <w:sz w:val="20"/>
                <w:szCs w:val="20"/>
              </w:rPr>
            </w:pPr>
            <w:r w:rsidRPr="000707A5">
              <w:rPr>
                <w:rFonts w:cs="Tahoma"/>
                <w:b/>
                <w:color w:val="676767"/>
                <w:sz w:val="20"/>
                <w:szCs w:val="20"/>
              </w:rPr>
              <w:t>Prepared</w:t>
            </w:r>
            <w:r w:rsidR="00672ED7">
              <w:rPr>
                <w:rFonts w:cs="Tahoma"/>
                <w:b/>
                <w:color w:val="676767"/>
                <w:sz w:val="20"/>
                <w:szCs w:val="20"/>
              </w:rPr>
              <w:t xml:space="preserve"> for </w:t>
            </w:r>
            <w:r w:rsidR="004D3296" w:rsidRPr="004D3296">
              <w:rPr>
                <w:rFonts w:cs="Tahoma"/>
                <w:b/>
                <w:color w:val="676767"/>
                <w:sz w:val="20"/>
                <w:szCs w:val="20"/>
              </w:rPr>
              <w:t>Building Champions</w:t>
            </w:r>
          </w:p>
          <w:p w:rsidR="00030DFC" w:rsidRPr="002234DC" w:rsidRDefault="00030DFC" w:rsidP="00030DFC">
            <w:pPr>
              <w:pStyle w:val="BodyText"/>
              <w:spacing w:before="120" w:after="0" w:line="240" w:lineRule="auto"/>
              <w:ind w:left="539"/>
              <w:jc w:val="left"/>
              <w:rPr>
                <w:rFonts w:cs="Tahoma"/>
                <w:b/>
                <w:color w:val="676767"/>
                <w:sz w:val="24"/>
                <w:szCs w:val="24"/>
                <w:lang w:val="ru-RU"/>
              </w:rPr>
            </w:pPr>
            <w:r w:rsidRPr="000707A5">
              <w:rPr>
                <w:rFonts w:cs="Tahoma"/>
                <w:b/>
                <w:color w:val="676767"/>
                <w:sz w:val="24"/>
                <w:szCs w:val="24"/>
              </w:rPr>
              <w:t xml:space="preserve">Version </w:t>
            </w:r>
            <w:fldSimple w:instr=" DOCPROPERTY  Version  \* MERGEFORMAT ">
              <w:r w:rsidR="00F5754B" w:rsidRPr="004D3296">
                <w:rPr>
                  <w:rFonts w:cs="Tahoma"/>
                  <w:b/>
                  <w:color w:val="676767"/>
                  <w:sz w:val="24"/>
                  <w:szCs w:val="24"/>
                </w:rPr>
                <w:t>1.</w:t>
              </w:r>
            </w:fldSimple>
            <w:r w:rsidR="002234DC">
              <w:rPr>
                <w:rFonts w:cs="Tahoma"/>
                <w:b/>
                <w:color w:val="676767"/>
                <w:sz w:val="24"/>
                <w:szCs w:val="24"/>
                <w:lang w:val="ru-RU"/>
              </w:rPr>
              <w:t>9</w:t>
            </w:r>
          </w:p>
          <w:p w:rsidR="00030DFC" w:rsidRPr="000707A5" w:rsidRDefault="00925F76" w:rsidP="00030DFC">
            <w:pPr>
              <w:spacing w:line="240" w:lineRule="auto"/>
              <w:ind w:left="539"/>
              <w:rPr>
                <w:b/>
                <w:color w:val="676767"/>
              </w:rPr>
            </w:pPr>
            <w:r w:rsidRPr="000707A5">
              <w:rPr>
                <w:rFonts w:cs="Tahoma"/>
                <w:b/>
                <w:color w:val="676767"/>
                <w:sz w:val="20"/>
                <w:szCs w:val="20"/>
              </w:rPr>
              <w:fldChar w:fldCharType="begin"/>
            </w:r>
            <w:r w:rsidR="00030DFC" w:rsidRPr="000707A5">
              <w:rPr>
                <w:rFonts w:cs="Tahoma"/>
                <w:b/>
                <w:color w:val="676767"/>
                <w:sz w:val="20"/>
                <w:szCs w:val="20"/>
              </w:rPr>
              <w:instrText xml:space="preserve"> DATE  \@ "MMMM d, yyyy"  \* MERGEFORMAT </w:instrText>
            </w:r>
            <w:r w:rsidRPr="000707A5">
              <w:rPr>
                <w:rFonts w:cs="Tahoma"/>
                <w:b/>
                <w:color w:val="676767"/>
                <w:sz w:val="20"/>
                <w:szCs w:val="20"/>
              </w:rPr>
              <w:fldChar w:fldCharType="separate"/>
            </w:r>
            <w:r w:rsidR="00755F2F">
              <w:rPr>
                <w:rFonts w:cs="Tahoma"/>
                <w:b/>
                <w:noProof/>
                <w:color w:val="676767"/>
                <w:sz w:val="20"/>
                <w:szCs w:val="20"/>
              </w:rPr>
              <w:t>August 4, 2015</w:t>
            </w:r>
            <w:r w:rsidRPr="000707A5">
              <w:rPr>
                <w:rFonts w:cs="Tahoma"/>
                <w:b/>
                <w:color w:val="676767"/>
                <w:sz w:val="20"/>
                <w:szCs w:val="20"/>
              </w:rPr>
              <w:fldChar w:fldCharType="end"/>
            </w:r>
          </w:p>
        </w:tc>
      </w:tr>
    </w:tbl>
    <w:p w:rsidR="00CE63D5" w:rsidRDefault="00CE63D5" w:rsidP="00CE63D5">
      <w:pPr>
        <w:rPr>
          <w:rFonts w:ascii="Arial" w:hAnsi="Arial" w:cs="Arial"/>
          <w:b/>
          <w:color w:val="4BBE00"/>
          <w:sz w:val="36"/>
          <w:szCs w:val="36"/>
        </w:rPr>
      </w:pPr>
    </w:p>
    <w:p w:rsidR="00CF0E89" w:rsidRPr="00615E75" w:rsidRDefault="00CE63D5" w:rsidP="004D3296">
      <w:pPr>
        <w:rPr>
          <w:rFonts w:cs="Tahoma"/>
          <w:color w:val="000000"/>
        </w:rPr>
      </w:pPr>
      <w:r>
        <w:rPr>
          <w:rFonts w:ascii="Arial" w:hAnsi="Arial" w:cs="Arial"/>
          <w:b/>
          <w:color w:val="4BBE00"/>
          <w:sz w:val="36"/>
          <w:szCs w:val="36"/>
        </w:rPr>
        <w:br w:type="page"/>
      </w:r>
    </w:p>
    <w:p w:rsidR="000942F7" w:rsidRPr="000942F7" w:rsidRDefault="000942F7" w:rsidP="000942F7">
      <w:pPr>
        <w:pStyle w:val="TOAHeading"/>
        <w:outlineLvl w:val="0"/>
        <w:rPr>
          <w:rFonts w:ascii="Arial" w:hAnsi="Arial" w:cs="Arial"/>
          <w:caps w:val="0"/>
          <w:color w:val="4BBE00"/>
          <w:kern w:val="32"/>
          <w:sz w:val="36"/>
          <w:szCs w:val="36"/>
        </w:rPr>
      </w:pPr>
      <w:bookmarkStart w:id="0" w:name="_Toc225658839"/>
      <w:bookmarkStart w:id="1" w:name="_Toc225658842"/>
      <w:bookmarkStart w:id="2" w:name="_Toc225658843"/>
      <w:bookmarkStart w:id="3" w:name="_Toc225658844"/>
      <w:bookmarkStart w:id="4" w:name="_Toc225658845"/>
      <w:bookmarkStart w:id="5" w:name="_Toc225658846"/>
      <w:bookmarkStart w:id="6" w:name="_Toc225658847"/>
      <w:bookmarkStart w:id="7" w:name="_Toc225658849"/>
      <w:bookmarkStart w:id="8" w:name="_Toc225658850"/>
      <w:bookmarkStart w:id="9" w:name="_Toc225658851"/>
      <w:bookmarkStart w:id="10" w:name="_Toc225658852"/>
      <w:bookmarkStart w:id="11" w:name="_Toc342413927"/>
      <w:bookmarkStart w:id="12" w:name="_Toc343188565"/>
      <w:bookmarkStart w:id="13" w:name="_Toc343188594"/>
      <w:bookmarkStart w:id="14" w:name="_Toc343188784"/>
      <w:bookmarkStart w:id="15" w:name="_Toc359498167"/>
      <w:bookmarkEnd w:id="0"/>
      <w:bookmarkEnd w:id="1"/>
      <w:bookmarkEnd w:id="2"/>
      <w:bookmarkEnd w:id="3"/>
      <w:bookmarkEnd w:id="4"/>
      <w:bookmarkEnd w:id="5"/>
      <w:bookmarkEnd w:id="6"/>
      <w:bookmarkEnd w:id="7"/>
      <w:bookmarkEnd w:id="8"/>
      <w:bookmarkEnd w:id="9"/>
      <w:bookmarkEnd w:id="10"/>
      <w:r w:rsidRPr="000942F7">
        <w:rPr>
          <w:rFonts w:ascii="Arial" w:hAnsi="Arial" w:cs="Arial"/>
          <w:caps w:val="0"/>
          <w:color w:val="4BBE00"/>
          <w:kern w:val="32"/>
          <w:sz w:val="36"/>
          <w:szCs w:val="36"/>
        </w:rPr>
        <w:lastRenderedPageBreak/>
        <w:t>Table of Content</w:t>
      </w:r>
      <w:bookmarkEnd w:id="11"/>
      <w:bookmarkEnd w:id="12"/>
      <w:bookmarkEnd w:id="13"/>
      <w:bookmarkEnd w:id="14"/>
      <w:bookmarkEnd w:id="15"/>
    </w:p>
    <w:p w:rsidR="00C23D7B" w:rsidRDefault="000942F7">
      <w:pPr>
        <w:pStyle w:val="TOC1"/>
        <w:tabs>
          <w:tab w:val="right" w:leader="dot" w:pos="10197"/>
        </w:tabs>
        <w:rPr>
          <w:rFonts w:asciiTheme="minorHAnsi" w:eastAsiaTheme="minorEastAsia" w:hAnsiTheme="minorHAnsi" w:cstheme="minorBidi"/>
          <w:b w:val="0"/>
          <w:noProof/>
          <w:lang w:val="ru-RU" w:eastAsia="ru-RU"/>
        </w:rPr>
      </w:pPr>
      <w:r>
        <w:fldChar w:fldCharType="begin"/>
      </w:r>
      <w:r>
        <w:instrText xml:space="preserve"> TOC \o "1-3" \h \z \u </w:instrText>
      </w:r>
      <w:r>
        <w:fldChar w:fldCharType="separate"/>
      </w:r>
    </w:p>
    <w:p w:rsidR="00C23D7B" w:rsidRDefault="001B2312">
      <w:pPr>
        <w:pStyle w:val="TOC2"/>
        <w:tabs>
          <w:tab w:val="right" w:leader="dot" w:pos="10197"/>
        </w:tabs>
        <w:rPr>
          <w:rFonts w:asciiTheme="minorHAnsi" w:eastAsiaTheme="minorEastAsia" w:hAnsiTheme="minorHAnsi" w:cstheme="minorBidi"/>
          <w:noProof/>
          <w:lang w:val="ru-RU" w:eastAsia="ru-RU"/>
        </w:rPr>
      </w:pPr>
      <w:hyperlink w:anchor="_Toc359498168" w:history="1">
        <w:r w:rsidR="00C23D7B" w:rsidRPr="00592781">
          <w:rPr>
            <w:rStyle w:val="Hyperlink"/>
            <w:noProof/>
          </w:rPr>
          <w:t>Overall process of Client's registration and work with the Portal</w:t>
        </w:r>
        <w:r w:rsidR="00C23D7B">
          <w:rPr>
            <w:noProof/>
            <w:webHidden/>
          </w:rPr>
          <w:tab/>
        </w:r>
        <w:r w:rsidR="00C23D7B">
          <w:rPr>
            <w:noProof/>
            <w:webHidden/>
          </w:rPr>
          <w:fldChar w:fldCharType="begin"/>
        </w:r>
        <w:r w:rsidR="00C23D7B">
          <w:rPr>
            <w:noProof/>
            <w:webHidden/>
          </w:rPr>
          <w:instrText xml:space="preserve"> PAGEREF _Toc359498168 \h </w:instrText>
        </w:r>
        <w:r w:rsidR="00C23D7B">
          <w:rPr>
            <w:noProof/>
            <w:webHidden/>
          </w:rPr>
        </w:r>
        <w:r w:rsidR="00C23D7B">
          <w:rPr>
            <w:noProof/>
            <w:webHidden/>
          </w:rPr>
          <w:fldChar w:fldCharType="separate"/>
        </w:r>
        <w:r w:rsidR="00C23D7B">
          <w:rPr>
            <w:noProof/>
            <w:webHidden/>
          </w:rPr>
          <w:t>3</w:t>
        </w:r>
        <w:r w:rsidR="00C23D7B">
          <w:rPr>
            <w:noProof/>
            <w:webHidden/>
          </w:rPr>
          <w:fldChar w:fldCharType="end"/>
        </w:r>
      </w:hyperlink>
    </w:p>
    <w:p w:rsidR="00C23D7B" w:rsidRDefault="001B2312">
      <w:pPr>
        <w:pStyle w:val="TOC2"/>
        <w:tabs>
          <w:tab w:val="right" w:leader="dot" w:pos="10197"/>
        </w:tabs>
        <w:rPr>
          <w:rFonts w:asciiTheme="minorHAnsi" w:eastAsiaTheme="minorEastAsia" w:hAnsiTheme="minorHAnsi" w:cstheme="minorBidi"/>
          <w:noProof/>
          <w:lang w:val="ru-RU" w:eastAsia="ru-RU"/>
        </w:rPr>
      </w:pPr>
      <w:hyperlink w:anchor="_Toc359498169" w:history="1">
        <w:r w:rsidR="00C23D7B" w:rsidRPr="00592781">
          <w:rPr>
            <w:rStyle w:val="Hyperlink"/>
            <w:noProof/>
          </w:rPr>
          <w:t>1.1. Pre-phase (before working with the Portal)</w:t>
        </w:r>
        <w:r w:rsidR="00C23D7B">
          <w:rPr>
            <w:noProof/>
            <w:webHidden/>
          </w:rPr>
          <w:tab/>
        </w:r>
        <w:r w:rsidR="00C23D7B">
          <w:rPr>
            <w:noProof/>
            <w:webHidden/>
          </w:rPr>
          <w:fldChar w:fldCharType="begin"/>
        </w:r>
        <w:r w:rsidR="00C23D7B">
          <w:rPr>
            <w:noProof/>
            <w:webHidden/>
          </w:rPr>
          <w:instrText xml:space="preserve"> PAGEREF _Toc359498169 \h </w:instrText>
        </w:r>
        <w:r w:rsidR="00C23D7B">
          <w:rPr>
            <w:noProof/>
            <w:webHidden/>
          </w:rPr>
        </w:r>
        <w:r w:rsidR="00C23D7B">
          <w:rPr>
            <w:noProof/>
            <w:webHidden/>
          </w:rPr>
          <w:fldChar w:fldCharType="separate"/>
        </w:r>
        <w:r w:rsidR="00C23D7B">
          <w:rPr>
            <w:noProof/>
            <w:webHidden/>
          </w:rPr>
          <w:t>3</w:t>
        </w:r>
        <w:r w:rsidR="00C23D7B">
          <w:rPr>
            <w:noProof/>
            <w:webHidden/>
          </w:rPr>
          <w:fldChar w:fldCharType="end"/>
        </w:r>
      </w:hyperlink>
    </w:p>
    <w:p w:rsidR="00C23D7B" w:rsidRDefault="001B2312">
      <w:pPr>
        <w:pStyle w:val="TOC2"/>
        <w:tabs>
          <w:tab w:val="right" w:leader="dot" w:pos="10197"/>
        </w:tabs>
        <w:rPr>
          <w:rFonts w:asciiTheme="minorHAnsi" w:eastAsiaTheme="minorEastAsia" w:hAnsiTheme="minorHAnsi" w:cstheme="minorBidi"/>
          <w:noProof/>
          <w:lang w:val="ru-RU" w:eastAsia="ru-RU"/>
        </w:rPr>
      </w:pPr>
      <w:hyperlink w:anchor="_Toc359498170" w:history="1">
        <w:r w:rsidR="00C23D7B" w:rsidRPr="00592781">
          <w:rPr>
            <w:rStyle w:val="Hyperlink"/>
            <w:noProof/>
          </w:rPr>
          <w:t>1.2. Stage 1 Initial Registration</w:t>
        </w:r>
        <w:r w:rsidR="00C23D7B">
          <w:rPr>
            <w:noProof/>
            <w:webHidden/>
          </w:rPr>
          <w:tab/>
        </w:r>
        <w:r w:rsidR="00C23D7B">
          <w:rPr>
            <w:noProof/>
            <w:webHidden/>
          </w:rPr>
          <w:fldChar w:fldCharType="begin"/>
        </w:r>
        <w:r w:rsidR="00C23D7B">
          <w:rPr>
            <w:noProof/>
            <w:webHidden/>
          </w:rPr>
          <w:instrText xml:space="preserve"> PAGEREF _Toc359498170 \h </w:instrText>
        </w:r>
        <w:r w:rsidR="00C23D7B">
          <w:rPr>
            <w:noProof/>
            <w:webHidden/>
          </w:rPr>
        </w:r>
        <w:r w:rsidR="00C23D7B">
          <w:rPr>
            <w:noProof/>
            <w:webHidden/>
          </w:rPr>
          <w:fldChar w:fldCharType="separate"/>
        </w:r>
        <w:r w:rsidR="00C23D7B">
          <w:rPr>
            <w:noProof/>
            <w:webHidden/>
          </w:rPr>
          <w:t>4</w:t>
        </w:r>
        <w:r w:rsidR="00C23D7B">
          <w:rPr>
            <w:noProof/>
            <w:webHidden/>
          </w:rPr>
          <w:fldChar w:fldCharType="end"/>
        </w:r>
      </w:hyperlink>
    </w:p>
    <w:p w:rsidR="00C23D7B" w:rsidRDefault="001B2312">
      <w:pPr>
        <w:pStyle w:val="TOC2"/>
        <w:tabs>
          <w:tab w:val="right" w:leader="dot" w:pos="10197"/>
        </w:tabs>
        <w:rPr>
          <w:rFonts w:asciiTheme="minorHAnsi" w:eastAsiaTheme="minorEastAsia" w:hAnsiTheme="minorHAnsi" w:cstheme="minorBidi"/>
          <w:noProof/>
          <w:lang w:val="ru-RU" w:eastAsia="ru-RU"/>
        </w:rPr>
      </w:pPr>
      <w:hyperlink w:anchor="_Toc359498171" w:history="1">
        <w:r w:rsidR="00C23D7B" w:rsidRPr="00592781">
          <w:rPr>
            <w:rStyle w:val="Hyperlink"/>
            <w:noProof/>
          </w:rPr>
          <w:t>1.3. Stage 2 Work with the Portal</w:t>
        </w:r>
        <w:r w:rsidR="00C23D7B">
          <w:rPr>
            <w:noProof/>
            <w:webHidden/>
          </w:rPr>
          <w:tab/>
        </w:r>
        <w:r w:rsidR="00C23D7B">
          <w:rPr>
            <w:noProof/>
            <w:webHidden/>
          </w:rPr>
          <w:fldChar w:fldCharType="begin"/>
        </w:r>
        <w:r w:rsidR="00C23D7B">
          <w:rPr>
            <w:noProof/>
            <w:webHidden/>
          </w:rPr>
          <w:instrText xml:space="preserve"> PAGEREF _Toc359498171 \h </w:instrText>
        </w:r>
        <w:r w:rsidR="00C23D7B">
          <w:rPr>
            <w:noProof/>
            <w:webHidden/>
          </w:rPr>
        </w:r>
        <w:r w:rsidR="00C23D7B">
          <w:rPr>
            <w:noProof/>
            <w:webHidden/>
          </w:rPr>
          <w:fldChar w:fldCharType="separate"/>
        </w:r>
        <w:r w:rsidR="00C23D7B">
          <w:rPr>
            <w:noProof/>
            <w:webHidden/>
          </w:rPr>
          <w:t>10</w:t>
        </w:r>
        <w:r w:rsidR="00C23D7B">
          <w:rPr>
            <w:noProof/>
            <w:webHidden/>
          </w:rPr>
          <w:fldChar w:fldCharType="end"/>
        </w:r>
      </w:hyperlink>
    </w:p>
    <w:p w:rsidR="00C23D7B" w:rsidRDefault="001B2312">
      <w:pPr>
        <w:pStyle w:val="TOC3"/>
        <w:tabs>
          <w:tab w:val="right" w:leader="dot" w:pos="10197"/>
        </w:tabs>
        <w:rPr>
          <w:rFonts w:asciiTheme="minorHAnsi" w:eastAsiaTheme="minorEastAsia" w:hAnsiTheme="minorHAnsi" w:cstheme="minorBidi"/>
          <w:noProof/>
          <w:lang w:val="ru-RU" w:eastAsia="ru-RU"/>
        </w:rPr>
      </w:pPr>
      <w:hyperlink w:anchor="_Toc359498172" w:history="1">
        <w:r w:rsidR="00C23D7B" w:rsidRPr="00592781">
          <w:rPr>
            <w:rStyle w:val="Hyperlink"/>
            <w:rFonts w:ascii="Arial" w:hAnsi="Arial"/>
            <w:noProof/>
          </w:rPr>
          <w:t>1.3.1.</w:t>
        </w:r>
        <w:r w:rsidR="00C23D7B" w:rsidRPr="00592781">
          <w:rPr>
            <w:rStyle w:val="Hyperlink"/>
            <w:noProof/>
          </w:rPr>
          <w:t xml:space="preserve"> Dashboard</w:t>
        </w:r>
        <w:r w:rsidR="00C23D7B">
          <w:rPr>
            <w:noProof/>
            <w:webHidden/>
          </w:rPr>
          <w:tab/>
        </w:r>
        <w:r w:rsidR="00C23D7B">
          <w:rPr>
            <w:noProof/>
            <w:webHidden/>
          </w:rPr>
          <w:fldChar w:fldCharType="begin"/>
        </w:r>
        <w:r w:rsidR="00C23D7B">
          <w:rPr>
            <w:noProof/>
            <w:webHidden/>
          </w:rPr>
          <w:instrText xml:space="preserve"> PAGEREF _Toc359498172 \h </w:instrText>
        </w:r>
        <w:r w:rsidR="00C23D7B">
          <w:rPr>
            <w:noProof/>
            <w:webHidden/>
          </w:rPr>
        </w:r>
        <w:r w:rsidR="00C23D7B">
          <w:rPr>
            <w:noProof/>
            <w:webHidden/>
          </w:rPr>
          <w:fldChar w:fldCharType="separate"/>
        </w:r>
        <w:r w:rsidR="00C23D7B">
          <w:rPr>
            <w:noProof/>
            <w:webHidden/>
          </w:rPr>
          <w:t>11</w:t>
        </w:r>
        <w:r w:rsidR="00C23D7B">
          <w:rPr>
            <w:noProof/>
            <w:webHidden/>
          </w:rPr>
          <w:fldChar w:fldCharType="end"/>
        </w:r>
      </w:hyperlink>
    </w:p>
    <w:p w:rsidR="00C23D7B" w:rsidRDefault="001B2312">
      <w:pPr>
        <w:pStyle w:val="TOC3"/>
        <w:tabs>
          <w:tab w:val="right" w:leader="dot" w:pos="10197"/>
        </w:tabs>
        <w:rPr>
          <w:rFonts w:asciiTheme="minorHAnsi" w:eastAsiaTheme="minorEastAsia" w:hAnsiTheme="minorHAnsi" w:cstheme="minorBidi"/>
          <w:noProof/>
          <w:lang w:val="ru-RU" w:eastAsia="ru-RU"/>
        </w:rPr>
      </w:pPr>
      <w:hyperlink w:anchor="_Toc359498173" w:history="1">
        <w:r w:rsidR="00C23D7B" w:rsidRPr="00592781">
          <w:rPr>
            <w:rStyle w:val="Hyperlink"/>
            <w:rFonts w:ascii="Arial" w:hAnsi="Arial"/>
            <w:noProof/>
          </w:rPr>
          <w:t>1.3.2.</w:t>
        </w:r>
        <w:r w:rsidR="00C23D7B" w:rsidRPr="00592781">
          <w:rPr>
            <w:rStyle w:val="Hyperlink"/>
            <w:noProof/>
          </w:rPr>
          <w:t xml:space="preserve"> Schedule</w:t>
        </w:r>
        <w:r w:rsidR="00C23D7B">
          <w:rPr>
            <w:noProof/>
            <w:webHidden/>
          </w:rPr>
          <w:tab/>
        </w:r>
        <w:r w:rsidR="00C23D7B">
          <w:rPr>
            <w:noProof/>
            <w:webHidden/>
          </w:rPr>
          <w:fldChar w:fldCharType="begin"/>
        </w:r>
        <w:r w:rsidR="00C23D7B">
          <w:rPr>
            <w:noProof/>
            <w:webHidden/>
          </w:rPr>
          <w:instrText xml:space="preserve"> PAGEREF _Toc359498173 \h </w:instrText>
        </w:r>
        <w:r w:rsidR="00C23D7B">
          <w:rPr>
            <w:noProof/>
            <w:webHidden/>
          </w:rPr>
        </w:r>
        <w:r w:rsidR="00C23D7B">
          <w:rPr>
            <w:noProof/>
            <w:webHidden/>
          </w:rPr>
          <w:fldChar w:fldCharType="separate"/>
        </w:r>
        <w:r w:rsidR="00C23D7B">
          <w:rPr>
            <w:noProof/>
            <w:webHidden/>
          </w:rPr>
          <w:t>14</w:t>
        </w:r>
        <w:r w:rsidR="00C23D7B">
          <w:rPr>
            <w:noProof/>
            <w:webHidden/>
          </w:rPr>
          <w:fldChar w:fldCharType="end"/>
        </w:r>
      </w:hyperlink>
    </w:p>
    <w:p w:rsidR="00C23D7B" w:rsidRDefault="001B2312">
      <w:pPr>
        <w:pStyle w:val="TOC3"/>
        <w:tabs>
          <w:tab w:val="right" w:leader="dot" w:pos="10197"/>
        </w:tabs>
        <w:rPr>
          <w:rFonts w:asciiTheme="minorHAnsi" w:eastAsiaTheme="minorEastAsia" w:hAnsiTheme="minorHAnsi" w:cstheme="minorBidi"/>
          <w:noProof/>
          <w:lang w:val="ru-RU" w:eastAsia="ru-RU"/>
        </w:rPr>
      </w:pPr>
      <w:hyperlink w:anchor="_Toc359498174" w:history="1">
        <w:r w:rsidR="00C23D7B" w:rsidRPr="00592781">
          <w:rPr>
            <w:rStyle w:val="Hyperlink"/>
            <w:rFonts w:ascii="Arial" w:hAnsi="Arial"/>
            <w:noProof/>
          </w:rPr>
          <w:t>1.3.3.</w:t>
        </w:r>
        <w:r w:rsidR="00C23D7B" w:rsidRPr="00592781">
          <w:rPr>
            <w:rStyle w:val="Hyperlink"/>
            <w:noProof/>
          </w:rPr>
          <w:t xml:space="preserve"> Action Plans</w:t>
        </w:r>
        <w:r w:rsidR="00C23D7B">
          <w:rPr>
            <w:noProof/>
            <w:webHidden/>
          </w:rPr>
          <w:tab/>
        </w:r>
        <w:r w:rsidR="00C23D7B">
          <w:rPr>
            <w:noProof/>
            <w:webHidden/>
          </w:rPr>
          <w:fldChar w:fldCharType="begin"/>
        </w:r>
        <w:r w:rsidR="00C23D7B">
          <w:rPr>
            <w:noProof/>
            <w:webHidden/>
          </w:rPr>
          <w:instrText xml:space="preserve"> PAGEREF _Toc359498174 \h </w:instrText>
        </w:r>
        <w:r w:rsidR="00C23D7B">
          <w:rPr>
            <w:noProof/>
            <w:webHidden/>
          </w:rPr>
        </w:r>
        <w:r w:rsidR="00C23D7B">
          <w:rPr>
            <w:noProof/>
            <w:webHidden/>
          </w:rPr>
          <w:fldChar w:fldCharType="separate"/>
        </w:r>
        <w:r w:rsidR="00C23D7B">
          <w:rPr>
            <w:noProof/>
            <w:webHidden/>
          </w:rPr>
          <w:t>17</w:t>
        </w:r>
        <w:r w:rsidR="00C23D7B">
          <w:rPr>
            <w:noProof/>
            <w:webHidden/>
          </w:rPr>
          <w:fldChar w:fldCharType="end"/>
        </w:r>
      </w:hyperlink>
    </w:p>
    <w:p w:rsidR="00C23D7B" w:rsidRDefault="001B2312">
      <w:pPr>
        <w:pStyle w:val="TOC3"/>
        <w:tabs>
          <w:tab w:val="right" w:leader="dot" w:pos="10197"/>
        </w:tabs>
        <w:rPr>
          <w:rFonts w:asciiTheme="minorHAnsi" w:eastAsiaTheme="minorEastAsia" w:hAnsiTheme="minorHAnsi" w:cstheme="minorBidi"/>
          <w:noProof/>
          <w:lang w:val="ru-RU" w:eastAsia="ru-RU"/>
        </w:rPr>
      </w:pPr>
      <w:hyperlink w:anchor="_Toc359498175" w:history="1">
        <w:r w:rsidR="00C23D7B" w:rsidRPr="00592781">
          <w:rPr>
            <w:rStyle w:val="Hyperlink"/>
            <w:rFonts w:ascii="Arial" w:hAnsi="Arial"/>
            <w:noProof/>
          </w:rPr>
          <w:t>1.3.4.</w:t>
        </w:r>
        <w:r w:rsidR="00C23D7B" w:rsidRPr="00592781">
          <w:rPr>
            <w:rStyle w:val="Hyperlink"/>
            <w:noProof/>
          </w:rPr>
          <w:t xml:space="preserve"> Documents</w:t>
        </w:r>
        <w:r w:rsidR="00C23D7B">
          <w:rPr>
            <w:noProof/>
            <w:webHidden/>
          </w:rPr>
          <w:tab/>
        </w:r>
        <w:r w:rsidR="00C23D7B">
          <w:rPr>
            <w:noProof/>
            <w:webHidden/>
          </w:rPr>
          <w:fldChar w:fldCharType="begin"/>
        </w:r>
        <w:r w:rsidR="00C23D7B">
          <w:rPr>
            <w:noProof/>
            <w:webHidden/>
          </w:rPr>
          <w:instrText xml:space="preserve"> PAGEREF _Toc359498175 \h </w:instrText>
        </w:r>
        <w:r w:rsidR="00C23D7B">
          <w:rPr>
            <w:noProof/>
            <w:webHidden/>
          </w:rPr>
        </w:r>
        <w:r w:rsidR="00C23D7B">
          <w:rPr>
            <w:noProof/>
            <w:webHidden/>
          </w:rPr>
          <w:fldChar w:fldCharType="separate"/>
        </w:r>
        <w:r w:rsidR="00C23D7B">
          <w:rPr>
            <w:noProof/>
            <w:webHidden/>
          </w:rPr>
          <w:t>19</w:t>
        </w:r>
        <w:r w:rsidR="00C23D7B">
          <w:rPr>
            <w:noProof/>
            <w:webHidden/>
          </w:rPr>
          <w:fldChar w:fldCharType="end"/>
        </w:r>
      </w:hyperlink>
    </w:p>
    <w:p w:rsidR="00C23D7B" w:rsidRDefault="001B2312">
      <w:pPr>
        <w:pStyle w:val="TOC3"/>
        <w:tabs>
          <w:tab w:val="right" w:leader="dot" w:pos="10197"/>
        </w:tabs>
        <w:rPr>
          <w:rFonts w:asciiTheme="minorHAnsi" w:eastAsiaTheme="minorEastAsia" w:hAnsiTheme="minorHAnsi" w:cstheme="minorBidi"/>
          <w:noProof/>
          <w:lang w:val="ru-RU" w:eastAsia="ru-RU"/>
        </w:rPr>
      </w:pPr>
      <w:hyperlink w:anchor="_Toc359498176" w:history="1">
        <w:r w:rsidR="00C23D7B" w:rsidRPr="00592781">
          <w:rPr>
            <w:rStyle w:val="Hyperlink"/>
            <w:rFonts w:ascii="Arial" w:hAnsi="Arial"/>
            <w:noProof/>
          </w:rPr>
          <w:t>1.3.5.</w:t>
        </w:r>
        <w:r w:rsidR="00C23D7B" w:rsidRPr="00592781">
          <w:rPr>
            <w:rStyle w:val="Hyperlink"/>
            <w:noProof/>
          </w:rPr>
          <w:t xml:space="preserve"> My Information</w:t>
        </w:r>
        <w:r w:rsidR="00C23D7B">
          <w:rPr>
            <w:noProof/>
            <w:webHidden/>
          </w:rPr>
          <w:tab/>
        </w:r>
        <w:r w:rsidR="00C23D7B">
          <w:rPr>
            <w:noProof/>
            <w:webHidden/>
          </w:rPr>
          <w:fldChar w:fldCharType="begin"/>
        </w:r>
        <w:r w:rsidR="00C23D7B">
          <w:rPr>
            <w:noProof/>
            <w:webHidden/>
          </w:rPr>
          <w:instrText xml:space="preserve"> PAGEREF _Toc359498176 \h </w:instrText>
        </w:r>
        <w:r w:rsidR="00C23D7B">
          <w:rPr>
            <w:noProof/>
            <w:webHidden/>
          </w:rPr>
        </w:r>
        <w:r w:rsidR="00C23D7B">
          <w:rPr>
            <w:noProof/>
            <w:webHidden/>
          </w:rPr>
          <w:fldChar w:fldCharType="separate"/>
        </w:r>
        <w:r w:rsidR="00C23D7B">
          <w:rPr>
            <w:noProof/>
            <w:webHidden/>
          </w:rPr>
          <w:t>21</w:t>
        </w:r>
        <w:r w:rsidR="00C23D7B">
          <w:rPr>
            <w:noProof/>
            <w:webHidden/>
          </w:rPr>
          <w:fldChar w:fldCharType="end"/>
        </w:r>
      </w:hyperlink>
    </w:p>
    <w:p w:rsidR="00C23D7B" w:rsidRDefault="001B2312">
      <w:pPr>
        <w:pStyle w:val="TOC2"/>
        <w:tabs>
          <w:tab w:val="right" w:leader="dot" w:pos="10197"/>
        </w:tabs>
        <w:rPr>
          <w:rFonts w:asciiTheme="minorHAnsi" w:eastAsiaTheme="minorEastAsia" w:hAnsiTheme="minorHAnsi" w:cstheme="minorBidi"/>
          <w:noProof/>
          <w:lang w:val="ru-RU" w:eastAsia="ru-RU"/>
        </w:rPr>
      </w:pPr>
      <w:hyperlink w:anchor="_Toc359498177" w:history="1">
        <w:r w:rsidR="00C23D7B" w:rsidRPr="00592781">
          <w:rPr>
            <w:rStyle w:val="Hyperlink"/>
            <w:noProof/>
          </w:rPr>
          <w:t>1.4. Work with Administrative Console</w:t>
        </w:r>
        <w:r w:rsidR="00C23D7B">
          <w:rPr>
            <w:noProof/>
            <w:webHidden/>
          </w:rPr>
          <w:tab/>
        </w:r>
        <w:r w:rsidR="00C23D7B">
          <w:rPr>
            <w:noProof/>
            <w:webHidden/>
          </w:rPr>
          <w:fldChar w:fldCharType="begin"/>
        </w:r>
        <w:r w:rsidR="00C23D7B">
          <w:rPr>
            <w:noProof/>
            <w:webHidden/>
          </w:rPr>
          <w:instrText xml:space="preserve"> PAGEREF _Toc359498177 \h </w:instrText>
        </w:r>
        <w:r w:rsidR="00C23D7B">
          <w:rPr>
            <w:noProof/>
            <w:webHidden/>
          </w:rPr>
        </w:r>
        <w:r w:rsidR="00C23D7B">
          <w:rPr>
            <w:noProof/>
            <w:webHidden/>
          </w:rPr>
          <w:fldChar w:fldCharType="separate"/>
        </w:r>
        <w:r w:rsidR="00C23D7B">
          <w:rPr>
            <w:noProof/>
            <w:webHidden/>
          </w:rPr>
          <w:t>24</w:t>
        </w:r>
        <w:r w:rsidR="00C23D7B">
          <w:rPr>
            <w:noProof/>
            <w:webHidden/>
          </w:rPr>
          <w:fldChar w:fldCharType="end"/>
        </w:r>
      </w:hyperlink>
    </w:p>
    <w:p w:rsidR="00C23D7B" w:rsidRDefault="001B2312">
      <w:pPr>
        <w:pStyle w:val="TOC2"/>
        <w:tabs>
          <w:tab w:val="right" w:leader="dot" w:pos="10197"/>
        </w:tabs>
        <w:rPr>
          <w:rFonts w:asciiTheme="minorHAnsi" w:eastAsiaTheme="minorEastAsia" w:hAnsiTheme="minorHAnsi" w:cstheme="minorBidi"/>
          <w:noProof/>
          <w:lang w:val="ru-RU" w:eastAsia="ru-RU"/>
        </w:rPr>
      </w:pPr>
      <w:hyperlink w:anchor="_Toc359498178" w:history="1">
        <w:r w:rsidR="00C23D7B" w:rsidRPr="00592781">
          <w:rPr>
            <w:rStyle w:val="Hyperlink"/>
            <w:noProof/>
          </w:rPr>
          <w:t>1.5. Integration</w:t>
        </w:r>
        <w:r w:rsidR="00C23D7B">
          <w:rPr>
            <w:noProof/>
            <w:webHidden/>
          </w:rPr>
          <w:tab/>
        </w:r>
        <w:r w:rsidR="00C23D7B">
          <w:rPr>
            <w:noProof/>
            <w:webHidden/>
          </w:rPr>
          <w:fldChar w:fldCharType="begin"/>
        </w:r>
        <w:r w:rsidR="00C23D7B">
          <w:rPr>
            <w:noProof/>
            <w:webHidden/>
          </w:rPr>
          <w:instrText xml:space="preserve"> PAGEREF _Toc359498178 \h </w:instrText>
        </w:r>
        <w:r w:rsidR="00C23D7B">
          <w:rPr>
            <w:noProof/>
            <w:webHidden/>
          </w:rPr>
        </w:r>
        <w:r w:rsidR="00C23D7B">
          <w:rPr>
            <w:noProof/>
            <w:webHidden/>
          </w:rPr>
          <w:fldChar w:fldCharType="separate"/>
        </w:r>
        <w:r w:rsidR="00C23D7B">
          <w:rPr>
            <w:noProof/>
            <w:webHidden/>
          </w:rPr>
          <w:t>31</w:t>
        </w:r>
        <w:r w:rsidR="00C23D7B">
          <w:rPr>
            <w:noProof/>
            <w:webHidden/>
          </w:rPr>
          <w:fldChar w:fldCharType="end"/>
        </w:r>
      </w:hyperlink>
    </w:p>
    <w:p w:rsidR="00C23D7B" w:rsidRDefault="001B2312">
      <w:pPr>
        <w:pStyle w:val="TOC3"/>
        <w:tabs>
          <w:tab w:val="right" w:leader="dot" w:pos="10197"/>
        </w:tabs>
        <w:rPr>
          <w:rFonts w:asciiTheme="minorHAnsi" w:eastAsiaTheme="minorEastAsia" w:hAnsiTheme="minorHAnsi" w:cstheme="minorBidi"/>
          <w:noProof/>
          <w:lang w:val="ru-RU" w:eastAsia="ru-RU"/>
        </w:rPr>
      </w:pPr>
      <w:hyperlink w:anchor="_Toc359498179" w:history="1">
        <w:r w:rsidR="00C23D7B" w:rsidRPr="00592781">
          <w:rPr>
            <w:rStyle w:val="Hyperlink"/>
            <w:rFonts w:ascii="Arial" w:hAnsi="Arial"/>
            <w:noProof/>
          </w:rPr>
          <w:t>1.5.1.</w:t>
        </w:r>
        <w:r w:rsidR="00C23D7B" w:rsidRPr="00592781">
          <w:rPr>
            <w:rStyle w:val="Hyperlink"/>
            <w:noProof/>
          </w:rPr>
          <w:t xml:space="preserve"> SageCRM</w:t>
        </w:r>
        <w:r w:rsidR="00C23D7B">
          <w:rPr>
            <w:noProof/>
            <w:webHidden/>
          </w:rPr>
          <w:tab/>
        </w:r>
        <w:r w:rsidR="00C23D7B">
          <w:rPr>
            <w:noProof/>
            <w:webHidden/>
          </w:rPr>
          <w:fldChar w:fldCharType="begin"/>
        </w:r>
        <w:r w:rsidR="00C23D7B">
          <w:rPr>
            <w:noProof/>
            <w:webHidden/>
          </w:rPr>
          <w:instrText xml:space="preserve"> PAGEREF _Toc359498179 \h </w:instrText>
        </w:r>
        <w:r w:rsidR="00C23D7B">
          <w:rPr>
            <w:noProof/>
            <w:webHidden/>
          </w:rPr>
        </w:r>
        <w:r w:rsidR="00C23D7B">
          <w:rPr>
            <w:noProof/>
            <w:webHidden/>
          </w:rPr>
          <w:fldChar w:fldCharType="separate"/>
        </w:r>
        <w:r w:rsidR="00C23D7B">
          <w:rPr>
            <w:noProof/>
            <w:webHidden/>
          </w:rPr>
          <w:t>31</w:t>
        </w:r>
        <w:r w:rsidR="00C23D7B">
          <w:rPr>
            <w:noProof/>
            <w:webHidden/>
          </w:rPr>
          <w:fldChar w:fldCharType="end"/>
        </w:r>
      </w:hyperlink>
    </w:p>
    <w:p w:rsidR="00C23D7B" w:rsidRDefault="001B2312">
      <w:pPr>
        <w:pStyle w:val="TOC3"/>
        <w:tabs>
          <w:tab w:val="right" w:leader="dot" w:pos="10197"/>
        </w:tabs>
        <w:rPr>
          <w:rFonts w:asciiTheme="minorHAnsi" w:eastAsiaTheme="minorEastAsia" w:hAnsiTheme="minorHAnsi" w:cstheme="minorBidi"/>
          <w:noProof/>
          <w:lang w:val="ru-RU" w:eastAsia="ru-RU"/>
        </w:rPr>
      </w:pPr>
      <w:hyperlink w:anchor="_Toc359498180" w:history="1">
        <w:r w:rsidR="00C23D7B" w:rsidRPr="00592781">
          <w:rPr>
            <w:rStyle w:val="Hyperlink"/>
            <w:rFonts w:ascii="Arial" w:hAnsi="Arial"/>
            <w:noProof/>
          </w:rPr>
          <w:t>1.5.2.</w:t>
        </w:r>
        <w:r w:rsidR="00C23D7B" w:rsidRPr="00592781">
          <w:rPr>
            <w:rStyle w:val="Hyperlink"/>
            <w:noProof/>
          </w:rPr>
          <w:t xml:space="preserve"> Box.com</w:t>
        </w:r>
        <w:r w:rsidR="00C23D7B">
          <w:rPr>
            <w:noProof/>
            <w:webHidden/>
          </w:rPr>
          <w:tab/>
        </w:r>
        <w:r w:rsidR="00C23D7B">
          <w:rPr>
            <w:noProof/>
            <w:webHidden/>
          </w:rPr>
          <w:fldChar w:fldCharType="begin"/>
        </w:r>
        <w:r w:rsidR="00C23D7B">
          <w:rPr>
            <w:noProof/>
            <w:webHidden/>
          </w:rPr>
          <w:instrText xml:space="preserve"> PAGEREF _Toc359498180 \h </w:instrText>
        </w:r>
        <w:r w:rsidR="00C23D7B">
          <w:rPr>
            <w:noProof/>
            <w:webHidden/>
          </w:rPr>
        </w:r>
        <w:r w:rsidR="00C23D7B">
          <w:rPr>
            <w:noProof/>
            <w:webHidden/>
          </w:rPr>
          <w:fldChar w:fldCharType="separate"/>
        </w:r>
        <w:r w:rsidR="00C23D7B">
          <w:rPr>
            <w:noProof/>
            <w:webHidden/>
          </w:rPr>
          <w:t>31</w:t>
        </w:r>
        <w:r w:rsidR="00C23D7B">
          <w:rPr>
            <w:noProof/>
            <w:webHidden/>
          </w:rPr>
          <w:fldChar w:fldCharType="end"/>
        </w:r>
      </w:hyperlink>
    </w:p>
    <w:p w:rsidR="00C23D7B" w:rsidRDefault="001B2312">
      <w:pPr>
        <w:pStyle w:val="TOC2"/>
        <w:tabs>
          <w:tab w:val="right" w:leader="dot" w:pos="10197"/>
        </w:tabs>
        <w:rPr>
          <w:rFonts w:asciiTheme="minorHAnsi" w:eastAsiaTheme="minorEastAsia" w:hAnsiTheme="minorHAnsi" w:cstheme="minorBidi"/>
          <w:noProof/>
          <w:lang w:val="ru-RU" w:eastAsia="ru-RU"/>
        </w:rPr>
      </w:pPr>
      <w:hyperlink w:anchor="_Toc359498181" w:history="1">
        <w:r w:rsidR="00C23D7B" w:rsidRPr="00592781">
          <w:rPr>
            <w:rStyle w:val="Hyperlink"/>
            <w:noProof/>
          </w:rPr>
          <w:t>1.6. Assumptions</w:t>
        </w:r>
        <w:r w:rsidR="00C23D7B">
          <w:rPr>
            <w:noProof/>
            <w:webHidden/>
          </w:rPr>
          <w:tab/>
        </w:r>
        <w:r w:rsidR="00C23D7B">
          <w:rPr>
            <w:noProof/>
            <w:webHidden/>
          </w:rPr>
          <w:fldChar w:fldCharType="begin"/>
        </w:r>
        <w:r w:rsidR="00C23D7B">
          <w:rPr>
            <w:noProof/>
            <w:webHidden/>
          </w:rPr>
          <w:instrText xml:space="preserve"> PAGEREF _Toc359498181 \h </w:instrText>
        </w:r>
        <w:r w:rsidR="00C23D7B">
          <w:rPr>
            <w:noProof/>
            <w:webHidden/>
          </w:rPr>
        </w:r>
        <w:r w:rsidR="00C23D7B">
          <w:rPr>
            <w:noProof/>
            <w:webHidden/>
          </w:rPr>
          <w:fldChar w:fldCharType="separate"/>
        </w:r>
        <w:r w:rsidR="00C23D7B">
          <w:rPr>
            <w:noProof/>
            <w:webHidden/>
          </w:rPr>
          <w:t>32</w:t>
        </w:r>
        <w:r w:rsidR="00C23D7B">
          <w:rPr>
            <w:noProof/>
            <w:webHidden/>
          </w:rPr>
          <w:fldChar w:fldCharType="end"/>
        </w:r>
      </w:hyperlink>
    </w:p>
    <w:p w:rsidR="00C23D7B" w:rsidRDefault="001B2312">
      <w:pPr>
        <w:pStyle w:val="TOC2"/>
        <w:tabs>
          <w:tab w:val="right" w:leader="dot" w:pos="10197"/>
        </w:tabs>
        <w:rPr>
          <w:rFonts w:asciiTheme="minorHAnsi" w:eastAsiaTheme="minorEastAsia" w:hAnsiTheme="minorHAnsi" w:cstheme="minorBidi"/>
          <w:noProof/>
          <w:lang w:val="ru-RU" w:eastAsia="ru-RU"/>
        </w:rPr>
      </w:pPr>
      <w:hyperlink w:anchor="_Toc359498182" w:history="1">
        <w:r w:rsidR="00C23D7B" w:rsidRPr="00592781">
          <w:rPr>
            <w:rStyle w:val="Hyperlink"/>
            <w:noProof/>
          </w:rPr>
          <w:t>Document History</w:t>
        </w:r>
        <w:r w:rsidR="00C23D7B">
          <w:rPr>
            <w:noProof/>
            <w:webHidden/>
          </w:rPr>
          <w:tab/>
        </w:r>
        <w:r w:rsidR="00C23D7B">
          <w:rPr>
            <w:noProof/>
            <w:webHidden/>
          </w:rPr>
          <w:fldChar w:fldCharType="begin"/>
        </w:r>
        <w:r w:rsidR="00C23D7B">
          <w:rPr>
            <w:noProof/>
            <w:webHidden/>
          </w:rPr>
          <w:instrText xml:space="preserve"> PAGEREF _Toc359498182 \h </w:instrText>
        </w:r>
        <w:r w:rsidR="00C23D7B">
          <w:rPr>
            <w:noProof/>
            <w:webHidden/>
          </w:rPr>
        </w:r>
        <w:r w:rsidR="00C23D7B">
          <w:rPr>
            <w:noProof/>
            <w:webHidden/>
          </w:rPr>
          <w:fldChar w:fldCharType="separate"/>
        </w:r>
        <w:r w:rsidR="00C23D7B">
          <w:rPr>
            <w:noProof/>
            <w:webHidden/>
          </w:rPr>
          <w:t>33</w:t>
        </w:r>
        <w:r w:rsidR="00C23D7B">
          <w:rPr>
            <w:noProof/>
            <w:webHidden/>
          </w:rPr>
          <w:fldChar w:fldCharType="end"/>
        </w:r>
      </w:hyperlink>
    </w:p>
    <w:p w:rsidR="000942F7" w:rsidRDefault="000942F7" w:rsidP="000942F7">
      <w:r>
        <w:fldChar w:fldCharType="end"/>
      </w:r>
    </w:p>
    <w:p w:rsidR="000942F7" w:rsidRDefault="000942F7">
      <w:pPr>
        <w:spacing w:after="0" w:line="240" w:lineRule="auto"/>
        <w:jc w:val="left"/>
      </w:pPr>
      <w:r>
        <w:br w:type="page"/>
      </w:r>
    </w:p>
    <w:p w:rsidR="00272F89" w:rsidRDefault="004D3296" w:rsidP="004D3296">
      <w:pPr>
        <w:pStyle w:val="Appendix"/>
      </w:pPr>
      <w:bookmarkStart w:id="16" w:name="_Toc343188566"/>
      <w:bookmarkStart w:id="17" w:name="_Toc359498168"/>
      <w:r w:rsidRPr="004D3296">
        <w:lastRenderedPageBreak/>
        <w:t xml:space="preserve">Overall process of </w:t>
      </w:r>
      <w:r w:rsidR="00803A1B">
        <w:t>C</w:t>
      </w:r>
      <w:r w:rsidRPr="004D3296">
        <w:t xml:space="preserve">lient's registration and work with </w:t>
      </w:r>
      <w:r w:rsidR="00803A1B">
        <w:t xml:space="preserve">the </w:t>
      </w:r>
      <w:r w:rsidRPr="004D3296">
        <w:t>Portal</w:t>
      </w:r>
      <w:bookmarkEnd w:id="16"/>
      <w:bookmarkEnd w:id="17"/>
      <w:r w:rsidRPr="004D3296">
        <w:t xml:space="preserve"> </w:t>
      </w:r>
    </w:p>
    <w:p w:rsidR="004D3296" w:rsidRPr="004D3296" w:rsidRDefault="004D3296" w:rsidP="00ED3F09">
      <w:pPr>
        <w:pStyle w:val="Heading2"/>
      </w:pPr>
      <w:bookmarkStart w:id="18" w:name="_Toc343188567"/>
      <w:bookmarkStart w:id="19" w:name="_Toc359498169"/>
      <w:r>
        <w:t>Pre-phase</w:t>
      </w:r>
      <w:r w:rsidR="00803A1B">
        <w:t xml:space="preserve"> (before working with the Portal)</w:t>
      </w:r>
      <w:bookmarkEnd w:id="18"/>
      <w:bookmarkEnd w:id="19"/>
      <w:r w:rsidR="00803A1B">
        <w:t xml:space="preserve"> </w:t>
      </w:r>
    </w:p>
    <w:p w:rsidR="00760F77" w:rsidRDefault="003B0DE3" w:rsidP="004D3296">
      <w:r>
        <w:t xml:space="preserve">1. </w:t>
      </w:r>
      <w:r w:rsidR="004D3296">
        <w:t>Client call</w:t>
      </w:r>
      <w:r w:rsidR="00803A1B">
        <w:t>s</w:t>
      </w:r>
      <w:r w:rsidR="004D3296">
        <w:t xml:space="preserve"> to the Building Champions Company via phone. </w:t>
      </w:r>
      <w:r w:rsidR="00760F77">
        <w:t>If a</w:t>
      </w:r>
      <w:r w:rsidR="004D3296">
        <w:t>fter</w:t>
      </w:r>
      <w:r w:rsidR="00803A1B">
        <w:t xml:space="preserve"> an</w:t>
      </w:r>
      <w:r w:rsidR="004D3296">
        <w:t xml:space="preserve"> initial phone-call with Coach</w:t>
      </w:r>
      <w:r w:rsidR="00760F77">
        <w:t>,</w:t>
      </w:r>
      <w:r w:rsidR="004D3296">
        <w:t xml:space="preserve"> Client decides</w:t>
      </w:r>
      <w:r w:rsidR="00760F77">
        <w:t xml:space="preserve"> to </w:t>
      </w:r>
      <w:r w:rsidR="004D3296">
        <w:t>c</w:t>
      </w:r>
      <w:r w:rsidR="00760F77">
        <w:t xml:space="preserve">ontinue trainings with this Coach, Account Manager creates new record about Client in the </w:t>
      </w:r>
      <w:proofErr w:type="spellStart"/>
      <w:r w:rsidR="00760F77">
        <w:t>SageCRM</w:t>
      </w:r>
      <w:proofErr w:type="spellEnd"/>
      <w:r w:rsidR="00755341">
        <w:t xml:space="preserve"> and selects a program and a Coach</w:t>
      </w:r>
      <w:r w:rsidR="00760F77" w:rsidRPr="00760F77">
        <w:t>.</w:t>
      </w:r>
      <w:r w:rsidR="004D3296">
        <w:t xml:space="preserve"> </w:t>
      </w:r>
      <w:r w:rsidR="00755341">
        <w:t xml:space="preserve">The record about Client contains next data: Client Name, Client Surname, and Client E-mail. </w:t>
      </w:r>
    </w:p>
    <w:p w:rsidR="00796C33" w:rsidRDefault="00FB7BCF" w:rsidP="004D3296">
      <w:r>
        <w:t xml:space="preserve">2. </w:t>
      </w:r>
      <w:r w:rsidR="00172808">
        <w:t xml:space="preserve">Building Champions Client Portal (further the System) </w:t>
      </w:r>
      <w:r w:rsidR="00755341">
        <w:t xml:space="preserve">retrieves client’s data </w:t>
      </w:r>
      <w:r w:rsidR="00C25AFC">
        <w:t xml:space="preserve">from </w:t>
      </w:r>
      <w:proofErr w:type="spellStart"/>
      <w:r w:rsidR="00C25AFC">
        <w:t>SageCRM</w:t>
      </w:r>
      <w:proofErr w:type="spellEnd"/>
      <w:r w:rsidR="00C25AFC">
        <w:t xml:space="preserve"> </w:t>
      </w:r>
      <w:r w:rsidR="00755341">
        <w:t>and creates</w:t>
      </w:r>
      <w:r w:rsidR="00796C33">
        <w:t>:</w:t>
      </w:r>
    </w:p>
    <w:p w:rsidR="003355FC" w:rsidRDefault="00796C33" w:rsidP="008B3818">
      <w:pPr>
        <w:pStyle w:val="ListParagraph"/>
        <w:numPr>
          <w:ilvl w:val="0"/>
          <w:numId w:val="39"/>
        </w:numPr>
        <w:spacing w:line="360" w:lineRule="auto"/>
        <w:ind w:left="714" w:hanging="357"/>
        <w:jc w:val="both"/>
        <w:rPr>
          <w:rFonts w:ascii="Tahoma" w:hAnsi="Tahoma" w:cs="Tahoma"/>
        </w:rPr>
      </w:pPr>
      <w:r w:rsidRPr="00BB56FE">
        <w:rPr>
          <w:rFonts w:ascii="Tahoma" w:hAnsi="Tahoma" w:cs="Tahoma"/>
        </w:rPr>
        <w:t>Login</w:t>
      </w:r>
      <w:r w:rsidR="00C25AFC" w:rsidRPr="00BB56FE">
        <w:rPr>
          <w:rFonts w:ascii="Tahoma" w:hAnsi="Tahoma" w:cs="Tahoma"/>
        </w:rPr>
        <w:t xml:space="preserve"> </w:t>
      </w:r>
      <w:r w:rsidR="00F5754B" w:rsidRPr="003355FC">
        <w:rPr>
          <w:rFonts w:ascii="Tahoma" w:hAnsi="Tahoma" w:cs="Tahoma"/>
        </w:rPr>
        <w:t xml:space="preserve">link </w:t>
      </w:r>
      <w:r w:rsidRPr="003355FC">
        <w:rPr>
          <w:rFonts w:ascii="Tahoma" w:hAnsi="Tahoma" w:cs="Tahoma"/>
        </w:rPr>
        <w:t xml:space="preserve">for the Client. Login </w:t>
      </w:r>
      <w:r w:rsidR="00F5754B" w:rsidRPr="003355FC">
        <w:rPr>
          <w:rFonts w:ascii="Tahoma" w:hAnsi="Tahoma" w:cs="Tahoma"/>
        </w:rPr>
        <w:t>link have following structure:</w:t>
      </w:r>
      <w:r w:rsidRPr="003355FC">
        <w:rPr>
          <w:rFonts w:ascii="Tahoma" w:hAnsi="Tahoma" w:cs="Tahoma"/>
        </w:rPr>
        <w:t xml:space="preserve"> </w:t>
      </w:r>
      <w:r w:rsidR="00F5754B" w:rsidRPr="003355FC">
        <w:rPr>
          <w:rFonts w:ascii="Tahoma" w:hAnsi="Tahoma" w:cs="Tahoma"/>
        </w:rPr>
        <w:t>http://www.buildingchampions.com/clientportal/</w:t>
      </w:r>
      <w:r w:rsidRPr="003355FC">
        <w:rPr>
          <w:rFonts w:ascii="Tahoma" w:hAnsi="Tahoma" w:cs="Tahoma"/>
        </w:rPr>
        <w:t>&lt;</w:t>
      </w:r>
      <w:r w:rsidR="00BB56FE" w:rsidRPr="003355FC">
        <w:rPr>
          <w:rFonts w:ascii="Tahoma" w:hAnsi="Tahoma" w:cs="Tahoma"/>
        </w:rPr>
        <w:t>GUID</w:t>
      </w:r>
      <w:r w:rsidRPr="003355FC">
        <w:rPr>
          <w:rFonts w:ascii="Tahoma" w:hAnsi="Tahoma" w:cs="Tahoma"/>
        </w:rPr>
        <w:t xml:space="preserve">&gt;. </w:t>
      </w:r>
    </w:p>
    <w:p w:rsidR="00755341" w:rsidRDefault="00FB7BCF" w:rsidP="004D3296">
      <w:r>
        <w:t xml:space="preserve">3. </w:t>
      </w:r>
      <w:r w:rsidR="008B3818">
        <w:t xml:space="preserve">The System </w:t>
      </w:r>
      <w:r w:rsidR="00172808">
        <w:t>sends</w:t>
      </w:r>
      <w:r w:rsidR="00755341">
        <w:t xml:space="preserve"> login</w:t>
      </w:r>
      <w:r>
        <w:t xml:space="preserve"> </w:t>
      </w:r>
      <w:r w:rsidR="00F5754B">
        <w:t xml:space="preserve">link </w:t>
      </w:r>
      <w:r w:rsidR="00755341">
        <w:t>to the client’s e-mail.</w:t>
      </w:r>
      <w:r w:rsidR="00720B63">
        <w:t xml:space="preserve"> E-mail template:</w:t>
      </w:r>
    </w:p>
    <w:p w:rsidR="003467BA" w:rsidRDefault="003467BA" w:rsidP="004D3296"/>
    <w:p w:rsidR="00720B63" w:rsidRDefault="00720B63" w:rsidP="00720B63">
      <w:r w:rsidRPr="00996177">
        <w:rPr>
          <w:i/>
        </w:rPr>
        <w:t>Subject:</w:t>
      </w:r>
      <w:r w:rsidR="00E954A4" w:rsidRPr="00E954A4">
        <w:t xml:space="preserve"> </w:t>
      </w:r>
      <w:r w:rsidR="00E954A4">
        <w:t>“</w:t>
      </w:r>
      <w:r w:rsidR="00D40DE6" w:rsidRPr="00D40DE6">
        <w:t>Initial Signup</w:t>
      </w:r>
      <w:r w:rsidR="00E954A4">
        <w:t>”</w:t>
      </w:r>
    </w:p>
    <w:p w:rsidR="007609E8" w:rsidRDefault="00720B63" w:rsidP="007609E8">
      <w:r w:rsidRPr="00996177">
        <w:rPr>
          <w:i/>
        </w:rPr>
        <w:t>Body:</w:t>
      </w:r>
      <w:r w:rsidRPr="00720B63">
        <w:t xml:space="preserve"> </w:t>
      </w:r>
      <w:r>
        <w:t>“</w:t>
      </w:r>
      <w:r w:rsidR="007609E8">
        <w:t>&lt;NAME&gt;:</w:t>
      </w:r>
    </w:p>
    <w:p w:rsidR="007609E8" w:rsidRDefault="007609E8" w:rsidP="007609E8">
      <w:r>
        <w:t>Thank you for allowing us to partner with you to improve the way you lead and live.</w:t>
      </w:r>
    </w:p>
    <w:p w:rsidR="007609E8" w:rsidRDefault="007609E8" w:rsidP="007609E8">
      <w:r>
        <w:t xml:space="preserve">Before we get started, we need to gather some information from you. Please visit our Building Champions Client Portal &lt;hyperlink to portal log in&gt; to get started. </w:t>
      </w:r>
    </w:p>
    <w:p w:rsidR="007609E8" w:rsidRDefault="007609E8" w:rsidP="007609E8">
      <w:r>
        <w:t xml:space="preserve">Once you've completed the Initial Onboarding Checklist, one of our team members will reach out to you to schedule your initial 2-hour coaching session. </w:t>
      </w:r>
    </w:p>
    <w:p w:rsidR="007609E8" w:rsidRDefault="007609E8" w:rsidP="007609E8">
      <w:r>
        <w:t>If you have any questions, please reach out to our Sales Team at 503.670.1013 or sales@buildingchampions.com.</w:t>
      </w:r>
    </w:p>
    <w:p w:rsidR="007609E8" w:rsidRDefault="007609E8" w:rsidP="007609E8">
      <w:r>
        <w:t xml:space="preserve">To Your Success, </w:t>
      </w:r>
    </w:p>
    <w:p w:rsidR="00720B63" w:rsidRDefault="007609E8" w:rsidP="007609E8">
      <w:pPr>
        <w:rPr>
          <w:color w:val="000000" w:themeColor="text1"/>
        </w:rPr>
      </w:pPr>
      <w:r>
        <w:t>The Building Champions Team</w:t>
      </w:r>
      <w:r w:rsidR="00E954A4" w:rsidRPr="00E954A4">
        <w:rPr>
          <w:color w:val="000000" w:themeColor="text1"/>
        </w:rPr>
        <w:t>”</w:t>
      </w:r>
    </w:p>
    <w:p w:rsidR="003467BA" w:rsidRDefault="003467BA" w:rsidP="007609E8"/>
    <w:p w:rsidR="004D3296" w:rsidRDefault="00FB7BCF" w:rsidP="004D3296">
      <w:r>
        <w:t xml:space="preserve">4. </w:t>
      </w:r>
      <w:r w:rsidR="004D3296">
        <w:t>Client</w:t>
      </w:r>
      <w:r w:rsidR="00F5754B" w:rsidRPr="00F5754B">
        <w:t xml:space="preserve"> </w:t>
      </w:r>
      <w:r w:rsidR="00F5754B">
        <w:t xml:space="preserve">clicks a link </w:t>
      </w:r>
      <w:r w:rsidR="00E954A4">
        <w:t>(</w:t>
      </w:r>
      <w:r w:rsidR="00F5754B">
        <w:rPr>
          <w:rFonts w:cs="Tahoma"/>
        </w:rPr>
        <w:t>http://www.buildingchampions.com/clientportal/</w:t>
      </w:r>
      <w:r w:rsidR="00F5754B" w:rsidRPr="00796C33">
        <w:rPr>
          <w:rFonts w:cs="Tahoma"/>
        </w:rPr>
        <w:t>&lt;</w:t>
      </w:r>
      <w:r w:rsidR="00BB56FE">
        <w:rPr>
          <w:rFonts w:cs="Tahoma"/>
        </w:rPr>
        <w:t>GUID</w:t>
      </w:r>
      <w:r w:rsidR="00F5754B" w:rsidRPr="00796C33">
        <w:rPr>
          <w:rFonts w:cs="Tahoma"/>
        </w:rPr>
        <w:t>&gt;</w:t>
      </w:r>
      <w:r w:rsidR="00E954A4">
        <w:rPr>
          <w:rFonts w:cs="Tahoma"/>
        </w:rPr>
        <w:t>)</w:t>
      </w:r>
      <w:r w:rsidR="004D3296">
        <w:t xml:space="preserve">. </w:t>
      </w:r>
    </w:p>
    <w:p w:rsidR="003355FC" w:rsidRDefault="003355FC" w:rsidP="004D3296">
      <w:r>
        <w:t>5.</w:t>
      </w:r>
      <w:r w:rsidR="009A634F">
        <w:t xml:space="preserve"> </w:t>
      </w:r>
      <w:r>
        <w:t>The System shows Registration form.</w:t>
      </w:r>
    </w:p>
    <w:p w:rsidR="007B66D8" w:rsidRDefault="007B66D8" w:rsidP="004D3296"/>
    <w:p w:rsidR="003355FC" w:rsidRDefault="003355FC" w:rsidP="004D3296">
      <w:r>
        <w:rPr>
          <w:noProof/>
          <w:lang w:val="ru-RU" w:eastAsia="ru-RU"/>
        </w:rPr>
        <w:lastRenderedPageBreak/>
        <w:drawing>
          <wp:inline distT="0" distB="0" distL="0" distR="0" wp14:anchorId="001A1503" wp14:editId="03A4C95E">
            <wp:extent cx="6477000" cy="4552950"/>
            <wp:effectExtent l="0" t="0" r="0" b="0"/>
            <wp:docPr id="5" name="Picture 5" descr="D:\Yushkite\BuildingChampions\Mockups\Reg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Yushkite\BuildingChampions\Mockups\Registratio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77000" cy="4552950"/>
                    </a:xfrm>
                    <a:prstGeom prst="rect">
                      <a:avLst/>
                    </a:prstGeom>
                    <a:noFill/>
                    <a:ln>
                      <a:noFill/>
                    </a:ln>
                  </pic:spPr>
                </pic:pic>
              </a:graphicData>
            </a:graphic>
          </wp:inline>
        </w:drawing>
      </w:r>
    </w:p>
    <w:p w:rsidR="003C3F1D" w:rsidRDefault="00172808" w:rsidP="004D3296">
      <w:r>
        <w:t>6</w:t>
      </w:r>
      <w:r w:rsidR="003B0DE3">
        <w:t xml:space="preserve">. </w:t>
      </w:r>
      <w:r w:rsidR="00ED3F09" w:rsidRPr="00ED3F09">
        <w:t xml:space="preserve">Client </w:t>
      </w:r>
      <w:r>
        <w:t>enters</w:t>
      </w:r>
      <w:r w:rsidR="001B0230">
        <w:t xml:space="preserve"> </w:t>
      </w:r>
      <w:r>
        <w:t>login</w:t>
      </w:r>
      <w:r w:rsidR="003355FC">
        <w:t>, password,</w:t>
      </w:r>
      <w:r>
        <w:t xml:space="preserve"> </w:t>
      </w:r>
      <w:proofErr w:type="gramStart"/>
      <w:r>
        <w:t>password</w:t>
      </w:r>
      <w:proofErr w:type="gramEnd"/>
      <w:r w:rsidR="003355FC">
        <w:t xml:space="preserve"> confirmation and clicks a button Sign In</w:t>
      </w:r>
      <w:r w:rsidR="003B0DE3">
        <w:t>.</w:t>
      </w:r>
      <w:r w:rsidRPr="00172808">
        <w:t xml:space="preserve"> </w:t>
      </w:r>
    </w:p>
    <w:p w:rsidR="003467BA" w:rsidRDefault="003C3F1D" w:rsidP="003C3F1D">
      <w:r w:rsidRPr="003C3F1D">
        <w:t>Username is unique and cannot be the same as another user in the System. Password has industry standard security requirements</w:t>
      </w:r>
      <w:r w:rsidR="003467BA">
        <w:t xml:space="preserve">: min </w:t>
      </w:r>
      <w:r w:rsidR="008D6C83" w:rsidRPr="008D6C83">
        <w:t>6</w:t>
      </w:r>
      <w:r w:rsidR="003467BA">
        <w:t xml:space="preserve"> characters (e.g. upper- and lowercase Latin letters, digits, special symbols)</w:t>
      </w:r>
      <w:r w:rsidRPr="003C3F1D">
        <w:t xml:space="preserve">. </w:t>
      </w:r>
    </w:p>
    <w:p w:rsidR="003C3F1D" w:rsidRDefault="003C3F1D" w:rsidP="003C3F1D">
      <w:r>
        <w:t>The System validates entered username and passwords. If there are any errors the System shows warning.</w:t>
      </w:r>
    </w:p>
    <w:p w:rsidR="003B0DE3" w:rsidRDefault="00172808" w:rsidP="004D3296">
      <w:r>
        <w:t>Jump to step the 7.</w:t>
      </w:r>
    </w:p>
    <w:p w:rsidR="0003378F" w:rsidRDefault="0003378F" w:rsidP="004D3296">
      <w:r w:rsidRPr="0003378F">
        <w:t xml:space="preserve">Note: If any user access any page in the web application and not-logged in, they should be redirected to the login page.  </w:t>
      </w:r>
    </w:p>
    <w:p w:rsidR="004D3296" w:rsidRDefault="00ED3F09" w:rsidP="00ED3F09">
      <w:pPr>
        <w:pStyle w:val="Heading2"/>
      </w:pPr>
      <w:bookmarkStart w:id="20" w:name="_Toc343188568"/>
      <w:bookmarkStart w:id="21" w:name="_Toc359498170"/>
      <w:r>
        <w:t>Stage 1 Initial Registration</w:t>
      </w:r>
      <w:bookmarkEnd w:id="20"/>
      <w:bookmarkEnd w:id="21"/>
    </w:p>
    <w:p w:rsidR="007609E8" w:rsidRDefault="00172808" w:rsidP="004D3296">
      <w:r>
        <w:t>7</w:t>
      </w:r>
      <w:r w:rsidR="003B0DE3">
        <w:t xml:space="preserve">. </w:t>
      </w:r>
      <w:r>
        <w:t>T</w:t>
      </w:r>
      <w:r w:rsidR="001B0230">
        <w:t xml:space="preserve">he </w:t>
      </w:r>
      <w:r>
        <w:t>System</w:t>
      </w:r>
      <w:r w:rsidR="00ED3F09">
        <w:t xml:space="preserve"> shows page for </w:t>
      </w:r>
      <w:r w:rsidR="00135D5F">
        <w:t xml:space="preserve">the </w:t>
      </w:r>
      <w:r w:rsidR="00ED3F09">
        <w:t>Initial Onboarding</w:t>
      </w:r>
      <w:r w:rsidR="0041335B">
        <w:t xml:space="preserve"> with </w:t>
      </w:r>
      <w:r w:rsidR="008B3818">
        <w:t>4</w:t>
      </w:r>
      <w:r w:rsidR="0041335B">
        <w:t xml:space="preserve"> accordion </w:t>
      </w:r>
      <w:r w:rsidR="001010F5" w:rsidRPr="001010F5">
        <w:t>panes</w:t>
      </w:r>
      <w:r w:rsidR="0041335B">
        <w:t xml:space="preserve">: </w:t>
      </w:r>
      <w:r w:rsidR="0041335B" w:rsidRPr="0041335B">
        <w:t xml:space="preserve">Complete the Client Information Form, </w:t>
      </w:r>
      <w:r w:rsidR="0016003B">
        <w:rPr>
          <w:rFonts w:cs="Tahoma"/>
        </w:rPr>
        <w:t>Complete Your Questionnaire</w:t>
      </w:r>
      <w:r w:rsidR="0016003B">
        <w:t xml:space="preserve">, </w:t>
      </w:r>
      <w:r w:rsidR="0041335B" w:rsidRPr="0041335B">
        <w:t>Complete Your DISC Communication Assessment, Complete Your Pre-Coaching Survey</w:t>
      </w:r>
      <w:r w:rsidR="00ED3F09" w:rsidRPr="0041335B">
        <w:t xml:space="preserve">. </w:t>
      </w:r>
      <w:r w:rsidR="001010F5">
        <w:t>A</w:t>
      </w:r>
      <w:r w:rsidR="001010F5" w:rsidRPr="001010F5">
        <w:t xml:space="preserve">ll accordion panes </w:t>
      </w:r>
      <w:r w:rsidR="001010F5">
        <w:t>are displayed</w:t>
      </w:r>
      <w:r w:rsidR="001010F5" w:rsidRPr="001010F5">
        <w:t xml:space="preserve"> in ‘collapsed’ mode</w:t>
      </w:r>
      <w:r w:rsidR="001010F5">
        <w:t>.</w:t>
      </w:r>
      <w:r w:rsidR="007609E8">
        <w:t xml:space="preserve"> </w:t>
      </w:r>
    </w:p>
    <w:p w:rsidR="0041335B" w:rsidRDefault="007609E8" w:rsidP="004D3296">
      <w:r>
        <w:lastRenderedPageBreak/>
        <w:t>T</w:t>
      </w:r>
      <w:r w:rsidRPr="007609E8">
        <w:t>he onboarding introduction paragraph</w:t>
      </w:r>
      <w:r>
        <w:t xml:space="preserve"> contains the next text:</w:t>
      </w:r>
    </w:p>
    <w:p w:rsidR="003467BA" w:rsidRDefault="003467BA" w:rsidP="004D3296"/>
    <w:p w:rsidR="007609E8" w:rsidRDefault="007609E8" w:rsidP="004D3296">
      <w:r>
        <w:t>“</w:t>
      </w:r>
      <w:r w:rsidRPr="007609E8">
        <w:t>Thank you for allowing us to partner with you to improve the way you lead and live. Before we can begin, we need to gather some information from you. Please complete the steps below. You don't have to complete them in order, but all of them must be completed before we can schedule your in</w:t>
      </w:r>
      <w:r>
        <w:t>itial 2-hour coaching session. ”</w:t>
      </w:r>
    </w:p>
    <w:p w:rsidR="003467BA" w:rsidRDefault="003467BA" w:rsidP="004D3296"/>
    <w:p w:rsidR="0041335B" w:rsidRDefault="0041335B" w:rsidP="004D3296">
      <w:r>
        <w:t>8. Client clicks on</w:t>
      </w:r>
      <w:r w:rsidR="00ED3F09">
        <w:t xml:space="preserve"> </w:t>
      </w:r>
      <w:r w:rsidR="00135D5F">
        <w:t xml:space="preserve">accordion </w:t>
      </w:r>
      <w:r w:rsidR="00600124">
        <w:t>button</w:t>
      </w:r>
      <w:r w:rsidR="00ED3F09">
        <w:t xml:space="preserve"> </w:t>
      </w:r>
      <w:proofErr w:type="gramStart"/>
      <w:r w:rsidR="00135D5F">
        <w:rPr>
          <w:b/>
        </w:rPr>
        <w:t>Complete</w:t>
      </w:r>
      <w:proofErr w:type="gramEnd"/>
      <w:r w:rsidR="00135D5F">
        <w:rPr>
          <w:b/>
        </w:rPr>
        <w:t xml:space="preserve"> the Client Information Form</w:t>
      </w:r>
      <w:r w:rsidR="00ED3F09">
        <w:t>.</w:t>
      </w:r>
      <w:r w:rsidR="00D30B9B">
        <w:t xml:space="preserve"> </w:t>
      </w:r>
    </w:p>
    <w:p w:rsidR="004D3296" w:rsidRDefault="0041335B" w:rsidP="004D3296">
      <w:r>
        <w:t>9. T</w:t>
      </w:r>
      <w:r w:rsidR="00D30B9B">
        <w:t xml:space="preserve">he System </w:t>
      </w:r>
      <w:r w:rsidR="00B7291A">
        <w:t>opens section (</w:t>
      </w:r>
      <w:r w:rsidR="00D30B9B">
        <w:t>shows</w:t>
      </w:r>
      <w:r>
        <w:t xml:space="preserve"> inlay</w:t>
      </w:r>
      <w:r w:rsidR="00B7291A">
        <w:t>)</w:t>
      </w:r>
      <w:r>
        <w:t xml:space="preserve"> with</w:t>
      </w:r>
      <w:r w:rsidR="00D30B9B">
        <w:t xml:space="preserve"> fields for entering personal information</w:t>
      </w:r>
      <w:r w:rsidR="00135D5F">
        <w:t xml:space="preserve"> about Client</w:t>
      </w:r>
      <w:r w:rsidR="00D30B9B">
        <w:t>.</w:t>
      </w:r>
    </w:p>
    <w:p w:rsidR="00ED3F09" w:rsidRDefault="00ED3F09" w:rsidP="004D3296"/>
    <w:p w:rsidR="00C70474" w:rsidRDefault="008B3818" w:rsidP="004D3296">
      <w:r>
        <w:rPr>
          <w:noProof/>
          <w:lang w:val="ru-RU" w:eastAsia="ru-RU"/>
        </w:rPr>
        <w:lastRenderedPageBreak/>
        <w:drawing>
          <wp:inline distT="0" distB="0" distL="0" distR="0">
            <wp:extent cx="6475730" cy="6148070"/>
            <wp:effectExtent l="0" t="0" r="1270" b="5080"/>
            <wp:docPr id="3" name="Picture 3" descr="D:\YUSHKITE\BuildingChampions\Mockups\Onboarding_ClientInfo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YUSHKITE\BuildingChampions\Mockups\Onboarding_ClientInfoFor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75730" cy="6148070"/>
                    </a:xfrm>
                    <a:prstGeom prst="rect">
                      <a:avLst/>
                    </a:prstGeom>
                    <a:noFill/>
                    <a:ln>
                      <a:noFill/>
                    </a:ln>
                  </pic:spPr>
                </pic:pic>
              </a:graphicData>
            </a:graphic>
          </wp:inline>
        </w:drawing>
      </w:r>
    </w:p>
    <w:p w:rsidR="00C47296" w:rsidRDefault="00C70474" w:rsidP="00C47296">
      <w:pPr>
        <w:rPr>
          <w:rFonts w:cs="Tahoma"/>
        </w:rPr>
      </w:pPr>
      <w:r w:rsidRPr="003467BA">
        <w:rPr>
          <w:i/>
        </w:rPr>
        <w:t>Note:</w:t>
      </w:r>
      <w:r>
        <w:t xml:space="preserve"> </w:t>
      </w:r>
      <w:r w:rsidR="00662188">
        <w:t xml:space="preserve">There are 4 types of the </w:t>
      </w:r>
      <w:r w:rsidR="00662188" w:rsidRPr="0041335B">
        <w:t>Client Information Form</w:t>
      </w:r>
      <w:r w:rsidR="00662188">
        <w:t>.</w:t>
      </w:r>
      <w:r w:rsidR="00662188">
        <w:rPr>
          <w:rFonts w:cs="Tahoma"/>
        </w:rPr>
        <w:t xml:space="preserve"> T</w:t>
      </w:r>
      <w:r w:rsidR="00C47296">
        <w:rPr>
          <w:rFonts w:cs="Tahoma"/>
        </w:rPr>
        <w:t xml:space="preserve">he type of </w:t>
      </w:r>
      <w:r w:rsidR="00452DDA">
        <w:rPr>
          <w:rFonts w:cs="Tahoma"/>
        </w:rPr>
        <w:t xml:space="preserve">the </w:t>
      </w:r>
      <w:r w:rsidR="00C47296" w:rsidRPr="0041335B">
        <w:t>Client Information Form</w:t>
      </w:r>
      <w:r w:rsidR="00C47296">
        <w:rPr>
          <w:rFonts w:cs="Tahoma"/>
        </w:rPr>
        <w:t xml:space="preserve"> </w:t>
      </w:r>
      <w:r w:rsidR="00662188">
        <w:rPr>
          <w:rFonts w:cs="Tahoma"/>
        </w:rPr>
        <w:t xml:space="preserve">that will be displayed </w:t>
      </w:r>
      <w:r w:rsidR="00C47296">
        <w:rPr>
          <w:rFonts w:cs="Tahoma"/>
        </w:rPr>
        <w:t xml:space="preserve">depends on the attribute received from </w:t>
      </w:r>
      <w:proofErr w:type="spellStart"/>
      <w:r w:rsidR="00C47296">
        <w:rPr>
          <w:rFonts w:cs="Tahoma"/>
        </w:rPr>
        <w:t>SageCRM</w:t>
      </w:r>
      <w:proofErr w:type="spellEnd"/>
      <w:r w:rsidR="00C47296">
        <w:rPr>
          <w:rFonts w:cs="Tahoma"/>
        </w:rPr>
        <w:t>.</w:t>
      </w:r>
    </w:p>
    <w:p w:rsidR="00B078E9" w:rsidRDefault="00996177" w:rsidP="00C47296">
      <w:pPr>
        <w:rPr>
          <w:rFonts w:cs="Tahoma"/>
        </w:rPr>
      </w:pPr>
      <w:r>
        <w:rPr>
          <w:rFonts w:cs="Tahoma"/>
        </w:rPr>
        <w:t xml:space="preserve">For </w:t>
      </w:r>
      <w:r w:rsidRPr="0041335B">
        <w:t>Client Information Form</w:t>
      </w:r>
      <w:r>
        <w:t>s</w:t>
      </w:r>
      <w:r>
        <w:rPr>
          <w:rFonts w:cs="Tahoma"/>
        </w:rPr>
        <w:t xml:space="preserve"> fields description see Appendix.</w:t>
      </w:r>
    </w:p>
    <w:p w:rsidR="008A3C10" w:rsidRDefault="0041335B" w:rsidP="004D3296">
      <w:r>
        <w:t>10</w:t>
      </w:r>
      <w:r w:rsidR="003B0DE3">
        <w:t xml:space="preserve">. </w:t>
      </w:r>
      <w:r w:rsidR="00ED3F09" w:rsidRPr="00ED3F09">
        <w:t>Clie</w:t>
      </w:r>
      <w:r w:rsidR="008A3C10">
        <w:t>nt enters pers</w:t>
      </w:r>
      <w:r w:rsidR="0083241E">
        <w:t xml:space="preserve">onal information. </w:t>
      </w:r>
    </w:p>
    <w:p w:rsidR="00ED3F09" w:rsidRDefault="0041335B" w:rsidP="004D3296">
      <w:r>
        <w:t>11</w:t>
      </w:r>
      <w:r w:rsidR="003B0DE3">
        <w:t xml:space="preserve">. </w:t>
      </w:r>
      <w:r w:rsidR="008A3C10" w:rsidRPr="00ED3F09">
        <w:t>Clie</w:t>
      </w:r>
      <w:r w:rsidR="008A3C10">
        <w:t xml:space="preserve">nt </w:t>
      </w:r>
      <w:r w:rsidR="003B0DE3">
        <w:t xml:space="preserve">clicks a link </w:t>
      </w:r>
      <w:proofErr w:type="gramStart"/>
      <w:r w:rsidR="003B0DE3" w:rsidRPr="003B0DE3">
        <w:rPr>
          <w:color w:val="0000FF"/>
          <w:u w:val="single"/>
        </w:rPr>
        <w:t>Upload</w:t>
      </w:r>
      <w:proofErr w:type="gramEnd"/>
      <w:r w:rsidR="003B0DE3" w:rsidRPr="003B0DE3">
        <w:rPr>
          <w:color w:val="0000FF"/>
          <w:u w:val="single"/>
        </w:rPr>
        <w:t xml:space="preserve"> a photo</w:t>
      </w:r>
      <w:r w:rsidR="003B0DE3" w:rsidRPr="003B0DE3">
        <w:rPr>
          <w:color w:val="0000FF"/>
        </w:rPr>
        <w:t xml:space="preserve"> </w:t>
      </w:r>
      <w:r w:rsidR="003B0DE3">
        <w:t xml:space="preserve">to </w:t>
      </w:r>
      <w:r w:rsidR="008A3C10">
        <w:t>upload a</w:t>
      </w:r>
      <w:r w:rsidR="003B0DE3">
        <w:t>n</w:t>
      </w:r>
      <w:r w:rsidR="008A3C10">
        <w:t xml:space="preserve"> </w:t>
      </w:r>
      <w:r w:rsidR="003B0DE3">
        <w:t>image</w:t>
      </w:r>
      <w:r w:rsidR="008A3C10">
        <w:t xml:space="preserve">. </w:t>
      </w:r>
      <w:r>
        <w:t>Specify a file (available formats: .</w:t>
      </w:r>
      <w:r w:rsidR="00581B6B">
        <w:t>jpg, .jpeg, .gif, .</w:t>
      </w:r>
      <w:proofErr w:type="spellStart"/>
      <w:r w:rsidR="00581B6B">
        <w:t>png</w:t>
      </w:r>
      <w:proofErr w:type="spellEnd"/>
      <w:r>
        <w:t xml:space="preserve">) and clicks </w:t>
      </w:r>
      <w:r>
        <w:rPr>
          <w:b/>
        </w:rPr>
        <w:t>Open</w:t>
      </w:r>
      <w:r>
        <w:t>.</w:t>
      </w:r>
    </w:p>
    <w:p w:rsidR="0041335B" w:rsidRDefault="00581B6B" w:rsidP="004D3296">
      <w:r>
        <w:t xml:space="preserve">12. </w:t>
      </w:r>
      <w:r w:rsidR="0041335B">
        <w:t xml:space="preserve">The system displays image from Client’s </w:t>
      </w:r>
      <w:r>
        <w:t>file.</w:t>
      </w:r>
    </w:p>
    <w:p w:rsidR="008A3C10" w:rsidRDefault="0041335B" w:rsidP="004D3296">
      <w:r>
        <w:t>1</w:t>
      </w:r>
      <w:r w:rsidR="00581B6B">
        <w:t>3</w:t>
      </w:r>
      <w:r w:rsidR="003B0DE3">
        <w:t xml:space="preserve">. </w:t>
      </w:r>
      <w:r w:rsidR="001B0230">
        <w:t xml:space="preserve">Client clicks </w:t>
      </w:r>
      <w:r w:rsidR="00C47296">
        <w:rPr>
          <w:b/>
        </w:rPr>
        <w:t>Save</w:t>
      </w:r>
      <w:r w:rsidR="001B0230">
        <w:t>.</w:t>
      </w:r>
    </w:p>
    <w:p w:rsidR="003467BA" w:rsidRDefault="00581B6B" w:rsidP="004D3296">
      <w:r>
        <w:lastRenderedPageBreak/>
        <w:t>14</w:t>
      </w:r>
      <w:r w:rsidR="003B0DE3">
        <w:t xml:space="preserve">. </w:t>
      </w:r>
      <w:r w:rsidR="00491306">
        <w:t>The s</w:t>
      </w:r>
      <w:r w:rsidR="00491306" w:rsidRPr="00491306">
        <w:t>ystem validate</w:t>
      </w:r>
      <w:r w:rsidR="00491306">
        <w:t>s</w:t>
      </w:r>
      <w:r w:rsidR="00491306" w:rsidRPr="00491306">
        <w:t xml:space="preserve"> </w:t>
      </w:r>
      <w:r w:rsidR="00600124">
        <w:t xml:space="preserve">the </w:t>
      </w:r>
      <w:r w:rsidR="00600124" w:rsidRPr="00491306">
        <w:t xml:space="preserve">data </w:t>
      </w:r>
      <w:r w:rsidR="003B0DE3">
        <w:t xml:space="preserve">entered </w:t>
      </w:r>
      <w:r w:rsidR="00491306" w:rsidRPr="00491306">
        <w:t>and save</w:t>
      </w:r>
      <w:r w:rsidR="003B0DE3">
        <w:t>s</w:t>
      </w:r>
      <w:r w:rsidR="00491306" w:rsidRPr="00491306">
        <w:t xml:space="preserve"> it </w:t>
      </w:r>
      <w:r w:rsidR="003B0DE3">
        <w:t>to</w:t>
      </w:r>
      <w:r w:rsidR="00600124">
        <w:t xml:space="preserve"> the database</w:t>
      </w:r>
      <w:r w:rsidR="00491306" w:rsidRPr="00491306">
        <w:t>.</w:t>
      </w:r>
      <w:r>
        <w:t xml:space="preserve"> </w:t>
      </w:r>
      <w:r w:rsidR="00AE6430">
        <w:t xml:space="preserve">If not all </w:t>
      </w:r>
      <w:r w:rsidR="003467BA">
        <w:t>required</w:t>
      </w:r>
      <w:r w:rsidR="00AE6430">
        <w:t xml:space="preserve"> fields are filled in, the System shows error message: </w:t>
      </w:r>
    </w:p>
    <w:p w:rsidR="003467BA" w:rsidRDefault="00AE6430" w:rsidP="004D3296">
      <w:r>
        <w:t>“</w:t>
      </w:r>
      <w:r w:rsidR="00122424" w:rsidRPr="00122424">
        <w:t xml:space="preserve">The </w:t>
      </w:r>
      <w:r w:rsidR="00122424">
        <w:t>&lt;</w:t>
      </w:r>
      <w:proofErr w:type="spellStart"/>
      <w:r w:rsidR="00122424">
        <w:t>field_name</w:t>
      </w:r>
      <w:proofErr w:type="spellEnd"/>
      <w:r w:rsidR="00122424">
        <w:t>&gt;</w:t>
      </w:r>
      <w:r w:rsidR="00122424" w:rsidRPr="00122424">
        <w:t xml:space="preserve"> field is required. </w:t>
      </w:r>
      <w:r w:rsidR="00040CFC">
        <w:t xml:space="preserve">Please </w:t>
      </w:r>
      <w:r w:rsidR="00122424">
        <w:t>provide necessary information</w:t>
      </w:r>
      <w:r w:rsidR="003467BA">
        <w:t>.</w:t>
      </w:r>
      <w:r>
        <w:t xml:space="preserve">” </w:t>
      </w:r>
    </w:p>
    <w:p w:rsidR="00AE6430" w:rsidRDefault="00AE6430" w:rsidP="004D3296">
      <w:proofErr w:type="gramStart"/>
      <w:r>
        <w:t>and</w:t>
      </w:r>
      <w:proofErr w:type="gramEnd"/>
      <w:r>
        <w:t xml:space="preserve"> highlighted fields with issues.</w:t>
      </w:r>
    </w:p>
    <w:p w:rsidR="00600124" w:rsidRDefault="001B0230" w:rsidP="004D3296">
      <w:r>
        <w:t xml:space="preserve">The system shows </w:t>
      </w:r>
      <w:r w:rsidR="00600124">
        <w:t xml:space="preserve">an accordion button </w:t>
      </w:r>
      <w:r w:rsidR="00600124">
        <w:rPr>
          <w:b/>
        </w:rPr>
        <w:t xml:space="preserve">Complete the Client Information Form </w:t>
      </w:r>
      <w:r w:rsidR="00600124" w:rsidRPr="00600124">
        <w:t xml:space="preserve">marked as </w:t>
      </w:r>
      <w:proofErr w:type="gramStart"/>
      <w:r w:rsidR="00600124" w:rsidRPr="00600124">
        <w:t>Done</w:t>
      </w:r>
      <w:proofErr w:type="gramEnd"/>
      <w:r w:rsidR="00600124">
        <w:t xml:space="preserve"> in case if all </w:t>
      </w:r>
      <w:r w:rsidR="003467BA">
        <w:t xml:space="preserve">required </w:t>
      </w:r>
      <w:r w:rsidR="00600124">
        <w:t>fields are filled in. Otherwise the button is shown in incomplete view.</w:t>
      </w:r>
      <w:r w:rsidR="00485CFD">
        <w:t xml:space="preserve"> </w:t>
      </w:r>
    </w:p>
    <w:p w:rsidR="001B0230" w:rsidRDefault="008B3818" w:rsidP="004D3296">
      <w:r>
        <w:rPr>
          <w:noProof/>
          <w:lang w:val="ru-RU" w:eastAsia="ru-RU"/>
        </w:rPr>
        <w:drawing>
          <wp:inline distT="0" distB="0" distL="0" distR="0">
            <wp:extent cx="6475730" cy="5193030"/>
            <wp:effectExtent l="0" t="0" r="1270" b="7620"/>
            <wp:docPr id="6" name="Picture 6" descr="D:\YUSHKITE\BuildingChampions\Mockups\Onboarding_ClientInfoFormComp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YUSHKITE\BuildingChampions\Mockups\Onboarding_ClientInfoFormComplet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75730" cy="5193030"/>
                    </a:xfrm>
                    <a:prstGeom prst="rect">
                      <a:avLst/>
                    </a:prstGeom>
                    <a:noFill/>
                    <a:ln>
                      <a:noFill/>
                    </a:ln>
                  </pic:spPr>
                </pic:pic>
              </a:graphicData>
            </a:graphic>
          </wp:inline>
        </w:drawing>
      </w:r>
    </w:p>
    <w:p w:rsidR="00485CFD" w:rsidRDefault="00485CFD" w:rsidP="004D3296">
      <w:r>
        <w:t xml:space="preserve">All information entered by the Client </w:t>
      </w:r>
      <w:r w:rsidR="003467BA">
        <w:t>is</w:t>
      </w:r>
      <w:r>
        <w:t xml:space="preserve"> saved into the </w:t>
      </w:r>
      <w:proofErr w:type="spellStart"/>
      <w:r>
        <w:t>SageCRM</w:t>
      </w:r>
      <w:proofErr w:type="spellEnd"/>
      <w:r>
        <w:t>.</w:t>
      </w:r>
    </w:p>
    <w:p w:rsidR="0016003B" w:rsidRDefault="003B0DE3" w:rsidP="004D3296">
      <w:pPr>
        <w:rPr>
          <w:rFonts w:cs="Tahoma"/>
        </w:rPr>
      </w:pPr>
      <w:r>
        <w:t>1</w:t>
      </w:r>
      <w:r w:rsidR="005E03AF">
        <w:t>5</w:t>
      </w:r>
      <w:r>
        <w:t xml:space="preserve">. </w:t>
      </w:r>
      <w:r w:rsidR="0016003B">
        <w:t xml:space="preserve">Client clicks an accordion button </w:t>
      </w:r>
      <w:r w:rsidR="0016003B" w:rsidRPr="0016003B">
        <w:rPr>
          <w:rFonts w:cs="Tahoma"/>
          <w:b/>
        </w:rPr>
        <w:t>Complete Your Questionnaire</w:t>
      </w:r>
      <w:r w:rsidR="0016003B">
        <w:rPr>
          <w:rFonts w:cs="Tahoma"/>
        </w:rPr>
        <w:t>.</w:t>
      </w:r>
    </w:p>
    <w:p w:rsidR="0016003B" w:rsidRPr="0003378F" w:rsidRDefault="00C47296" w:rsidP="004D3296">
      <w:pPr>
        <w:rPr>
          <w:rFonts w:cs="Tahoma"/>
        </w:rPr>
      </w:pPr>
      <w:r>
        <w:t>1</w:t>
      </w:r>
      <w:r w:rsidR="005E03AF">
        <w:t>6</w:t>
      </w:r>
      <w:r>
        <w:t xml:space="preserve">. </w:t>
      </w:r>
      <w:r w:rsidR="0016003B">
        <w:t xml:space="preserve">The System opens section (shows inlay) with </w:t>
      </w:r>
      <w:r w:rsidR="0016003B" w:rsidRPr="0016003B">
        <w:rPr>
          <w:rFonts w:cs="Tahoma"/>
        </w:rPr>
        <w:t>Questionnaire</w:t>
      </w:r>
      <w:r w:rsidR="0016003B">
        <w:rPr>
          <w:rFonts w:cs="Tahoma"/>
        </w:rPr>
        <w:t xml:space="preserve">. </w:t>
      </w:r>
    </w:p>
    <w:p w:rsidR="0051708C" w:rsidRPr="0051708C" w:rsidRDefault="00B2304B" w:rsidP="004D3296">
      <w:pPr>
        <w:rPr>
          <w:rFonts w:cs="Tahoma"/>
          <w:lang w:val="ru-RU"/>
        </w:rPr>
      </w:pPr>
      <w:r>
        <w:rPr>
          <w:rFonts w:cs="Tahoma"/>
          <w:noProof/>
          <w:lang w:val="ru-RU" w:eastAsia="ru-RU"/>
        </w:rPr>
        <w:lastRenderedPageBreak/>
        <w:drawing>
          <wp:inline distT="0" distB="0" distL="0" distR="0">
            <wp:extent cx="6475730" cy="5377180"/>
            <wp:effectExtent l="0" t="0" r="1270" b="0"/>
            <wp:docPr id="35" name="Picture 35" descr="D:\YUSHKITE\BuildingChampions\Mockups\Onboarding_Questionnaire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YUSHKITE\BuildingChampions\Mockups\Onboarding_QuestionnaireFor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75730" cy="5377180"/>
                    </a:xfrm>
                    <a:prstGeom prst="rect">
                      <a:avLst/>
                    </a:prstGeom>
                    <a:noFill/>
                    <a:ln>
                      <a:noFill/>
                    </a:ln>
                  </pic:spPr>
                </pic:pic>
              </a:graphicData>
            </a:graphic>
          </wp:inline>
        </w:drawing>
      </w:r>
    </w:p>
    <w:p w:rsidR="00452DDA" w:rsidRDefault="00452DDA" w:rsidP="00452DDA">
      <w:pPr>
        <w:rPr>
          <w:rFonts w:cs="Tahoma"/>
        </w:rPr>
      </w:pPr>
      <w:r w:rsidRPr="003467BA">
        <w:rPr>
          <w:i/>
        </w:rPr>
        <w:t>Note</w:t>
      </w:r>
      <w:r>
        <w:t xml:space="preserve">: There are 4 types of the </w:t>
      </w:r>
      <w:r w:rsidRPr="0016003B">
        <w:rPr>
          <w:rFonts w:cs="Tahoma"/>
        </w:rPr>
        <w:t>Questionnaire</w:t>
      </w:r>
      <w:r>
        <w:t>.</w:t>
      </w:r>
      <w:r>
        <w:rPr>
          <w:rFonts w:cs="Tahoma"/>
        </w:rPr>
        <w:t xml:space="preserve"> The type of the </w:t>
      </w:r>
      <w:r w:rsidRPr="0016003B">
        <w:rPr>
          <w:rFonts w:cs="Tahoma"/>
        </w:rPr>
        <w:t>Questionnaire</w:t>
      </w:r>
      <w:r>
        <w:rPr>
          <w:rFonts w:cs="Tahoma"/>
        </w:rPr>
        <w:t xml:space="preserve"> that will be displayed depends on the attribute received from </w:t>
      </w:r>
      <w:proofErr w:type="spellStart"/>
      <w:r>
        <w:rPr>
          <w:rFonts w:cs="Tahoma"/>
        </w:rPr>
        <w:t>SageCRM</w:t>
      </w:r>
      <w:proofErr w:type="spellEnd"/>
      <w:r>
        <w:rPr>
          <w:rFonts w:cs="Tahoma"/>
        </w:rPr>
        <w:t>.</w:t>
      </w:r>
    </w:p>
    <w:p w:rsidR="00996177" w:rsidRDefault="00996177" w:rsidP="00996177">
      <w:pPr>
        <w:rPr>
          <w:rFonts w:cs="Tahoma"/>
        </w:rPr>
      </w:pPr>
      <w:r>
        <w:rPr>
          <w:rFonts w:cs="Tahoma"/>
        </w:rPr>
        <w:t xml:space="preserve">For </w:t>
      </w:r>
      <w:r w:rsidRPr="0016003B">
        <w:rPr>
          <w:rFonts w:cs="Tahoma"/>
        </w:rPr>
        <w:t>Questionnaire</w:t>
      </w:r>
      <w:r>
        <w:rPr>
          <w:rFonts w:cs="Tahoma"/>
        </w:rPr>
        <w:t>s fields description see Appendix.</w:t>
      </w:r>
    </w:p>
    <w:p w:rsidR="0046294F" w:rsidRDefault="00C47296" w:rsidP="0046294F">
      <w:r>
        <w:t>1</w:t>
      </w:r>
      <w:r w:rsidR="005E03AF">
        <w:t>7</w:t>
      </w:r>
      <w:r>
        <w:t xml:space="preserve">. </w:t>
      </w:r>
      <w:r w:rsidRPr="00ED3F09">
        <w:t>Clie</w:t>
      </w:r>
      <w:r>
        <w:t>nt fills in information.</w:t>
      </w:r>
      <w:r w:rsidR="0046294F">
        <w:t xml:space="preserve"> </w:t>
      </w:r>
      <w:r w:rsidR="0051708C">
        <w:t>If q</w:t>
      </w:r>
      <w:r w:rsidR="0051708C" w:rsidRPr="0016003B">
        <w:rPr>
          <w:rFonts w:cs="Tahoma"/>
        </w:rPr>
        <w:t>uestionnaire</w:t>
      </w:r>
      <w:r w:rsidR="0051708C">
        <w:rPr>
          <w:rFonts w:cs="Tahoma"/>
        </w:rPr>
        <w:t xml:space="preserve"> consists of several pages, </w:t>
      </w:r>
      <w:r w:rsidR="0046294F">
        <w:t xml:space="preserve">Client can enter answers </w:t>
      </w:r>
      <w:r w:rsidR="0051708C">
        <w:t>(</w:t>
      </w:r>
      <w:r w:rsidR="0046294F">
        <w:t xml:space="preserve">either by typing text either by selecting </w:t>
      </w:r>
      <w:r w:rsidR="0051708C">
        <w:t>options) and</w:t>
      </w:r>
      <w:r w:rsidR="0046294F">
        <w:t xml:space="preserve"> take a tour over </w:t>
      </w:r>
      <w:r w:rsidR="0051708C">
        <w:t>q</w:t>
      </w:r>
      <w:r w:rsidR="0051708C" w:rsidRPr="0016003B">
        <w:rPr>
          <w:rFonts w:cs="Tahoma"/>
        </w:rPr>
        <w:t>uestionnaire</w:t>
      </w:r>
      <w:r w:rsidR="0051708C">
        <w:rPr>
          <w:rFonts w:cs="Tahoma"/>
        </w:rPr>
        <w:t xml:space="preserve"> </w:t>
      </w:r>
      <w:r w:rsidR="0046294F">
        <w:t xml:space="preserve">questions by clicking </w:t>
      </w:r>
      <w:r w:rsidR="0046294F" w:rsidRPr="00BA39B8">
        <w:rPr>
          <w:b/>
        </w:rPr>
        <w:t>Next</w:t>
      </w:r>
      <w:r w:rsidR="0046294F">
        <w:t xml:space="preserve"> and </w:t>
      </w:r>
      <w:proofErr w:type="spellStart"/>
      <w:r w:rsidR="0046294F" w:rsidRPr="00BA39B8">
        <w:rPr>
          <w:b/>
        </w:rPr>
        <w:t>Prev</w:t>
      </w:r>
      <w:proofErr w:type="spellEnd"/>
      <w:r w:rsidR="0046294F">
        <w:t xml:space="preserve"> buttons. </w:t>
      </w:r>
    </w:p>
    <w:p w:rsidR="0046294F" w:rsidRDefault="00996177" w:rsidP="0046294F">
      <w:r>
        <w:t xml:space="preserve">Client submits </w:t>
      </w:r>
      <w:r w:rsidR="0051708C">
        <w:t>Q</w:t>
      </w:r>
      <w:r w:rsidR="0051708C" w:rsidRPr="0016003B">
        <w:rPr>
          <w:rFonts w:cs="Tahoma"/>
        </w:rPr>
        <w:t>uestionnaire</w:t>
      </w:r>
      <w:r w:rsidR="0051708C">
        <w:rPr>
          <w:rFonts w:cs="Tahoma"/>
        </w:rPr>
        <w:t xml:space="preserve"> </w:t>
      </w:r>
      <w:r w:rsidR="0046294F">
        <w:t xml:space="preserve">by clicking </w:t>
      </w:r>
      <w:proofErr w:type="gramStart"/>
      <w:r w:rsidR="0046294F" w:rsidRPr="00BA39B8">
        <w:rPr>
          <w:b/>
        </w:rPr>
        <w:t>S</w:t>
      </w:r>
      <w:r>
        <w:rPr>
          <w:b/>
        </w:rPr>
        <w:t>ave</w:t>
      </w:r>
      <w:proofErr w:type="gramEnd"/>
      <w:r w:rsidR="0046294F">
        <w:t xml:space="preserve"> button.</w:t>
      </w:r>
    </w:p>
    <w:p w:rsidR="00C47296" w:rsidRDefault="00C47296" w:rsidP="00C47296">
      <w:r>
        <w:t>1</w:t>
      </w:r>
      <w:r w:rsidR="00996177">
        <w:t>8</w:t>
      </w:r>
      <w:r>
        <w:t>. The s</w:t>
      </w:r>
      <w:r w:rsidRPr="00491306">
        <w:t xml:space="preserve">ystem </w:t>
      </w:r>
      <w:r>
        <w:t>s</w:t>
      </w:r>
      <w:r w:rsidRPr="00491306">
        <w:t>ave</w:t>
      </w:r>
      <w:r>
        <w:t>s</w:t>
      </w:r>
      <w:r w:rsidRPr="00491306">
        <w:t xml:space="preserve"> </w:t>
      </w:r>
      <w:r>
        <w:t xml:space="preserve">the </w:t>
      </w:r>
      <w:r w:rsidRPr="00491306">
        <w:t xml:space="preserve">data </w:t>
      </w:r>
      <w:r>
        <w:t>entered to the database</w:t>
      </w:r>
      <w:r w:rsidRPr="00491306">
        <w:t>.</w:t>
      </w:r>
      <w:r w:rsidR="008D6C83" w:rsidRPr="008D6C83">
        <w:t xml:space="preserve"> </w:t>
      </w:r>
      <w:r>
        <w:t xml:space="preserve">The system shows an accordion button </w:t>
      </w:r>
      <w:r w:rsidRPr="0016003B">
        <w:rPr>
          <w:rFonts w:cs="Tahoma"/>
          <w:b/>
        </w:rPr>
        <w:t>Complete Your Questionnaire</w:t>
      </w:r>
      <w:r w:rsidRPr="00C47296">
        <w:t xml:space="preserve"> </w:t>
      </w:r>
      <w:r w:rsidRPr="00600124">
        <w:t xml:space="preserve">marked as </w:t>
      </w:r>
      <w:proofErr w:type="gramStart"/>
      <w:r w:rsidRPr="00600124">
        <w:t>Done</w:t>
      </w:r>
      <w:proofErr w:type="gramEnd"/>
      <w:r>
        <w:t xml:space="preserve">. </w:t>
      </w:r>
    </w:p>
    <w:p w:rsidR="00C47296" w:rsidRDefault="008B3818" w:rsidP="004D3296">
      <w:r>
        <w:rPr>
          <w:noProof/>
          <w:lang w:val="ru-RU" w:eastAsia="ru-RU"/>
        </w:rPr>
        <w:lastRenderedPageBreak/>
        <w:drawing>
          <wp:inline distT="0" distB="0" distL="0" distR="0">
            <wp:extent cx="6475730" cy="5193030"/>
            <wp:effectExtent l="0" t="0" r="1270" b="7620"/>
            <wp:docPr id="13" name="Picture 13" descr="D:\YUSHKITE\BuildingChampions\Mockups\Onboarding_QuestionnaireFormComp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YUSHKITE\BuildingChampions\Mockups\Onboarding_QuestionnaireFormComplet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75730" cy="5193030"/>
                    </a:xfrm>
                    <a:prstGeom prst="rect">
                      <a:avLst/>
                    </a:prstGeom>
                    <a:noFill/>
                    <a:ln>
                      <a:noFill/>
                    </a:ln>
                  </pic:spPr>
                </pic:pic>
              </a:graphicData>
            </a:graphic>
          </wp:inline>
        </w:drawing>
      </w:r>
    </w:p>
    <w:p w:rsidR="00996177" w:rsidRPr="008D6C83" w:rsidRDefault="00996177" w:rsidP="004D3296">
      <w:r>
        <w:t xml:space="preserve">19. </w:t>
      </w:r>
      <w:r w:rsidRPr="00996177">
        <w:t xml:space="preserve">Once Questionnaire is completed by the Client, the </w:t>
      </w:r>
      <w:r>
        <w:t>System sends</w:t>
      </w:r>
      <w:r w:rsidRPr="00996177">
        <w:t xml:space="preserve"> an email</w:t>
      </w:r>
      <w:r w:rsidR="008D6C83">
        <w:t xml:space="preserve"> with .pdf file</w:t>
      </w:r>
      <w:r>
        <w:t xml:space="preserve"> to the </w:t>
      </w:r>
      <w:r w:rsidR="008D6C83" w:rsidRPr="008D6C83">
        <w:t>Account Representative</w:t>
      </w:r>
      <w:r w:rsidRPr="008D6C83">
        <w:t>:</w:t>
      </w:r>
    </w:p>
    <w:p w:rsidR="003467BA" w:rsidRPr="008D6C83" w:rsidRDefault="003467BA" w:rsidP="00996177">
      <w:pPr>
        <w:rPr>
          <w:i/>
        </w:rPr>
      </w:pPr>
    </w:p>
    <w:p w:rsidR="00996177" w:rsidRDefault="00996177" w:rsidP="00996177">
      <w:r w:rsidRPr="00996177">
        <w:rPr>
          <w:i/>
        </w:rPr>
        <w:t>Subject:</w:t>
      </w:r>
      <w:r>
        <w:t xml:space="preserve"> “Client Portal Notification: &lt;Name Surname&gt; Questionnaire”</w:t>
      </w:r>
    </w:p>
    <w:p w:rsidR="00996177" w:rsidRDefault="00996177" w:rsidP="00996177">
      <w:r w:rsidRPr="00996177">
        <w:rPr>
          <w:i/>
        </w:rPr>
        <w:t xml:space="preserve">Body: </w:t>
      </w:r>
      <w:r>
        <w:t>“Client &lt;Name Surname&gt; has just completed their onboarding questionnaire.</w:t>
      </w:r>
    </w:p>
    <w:p w:rsidR="00996177" w:rsidRDefault="00996177" w:rsidP="00996177">
      <w:r>
        <w:t>See file attached.”</w:t>
      </w:r>
    </w:p>
    <w:p w:rsidR="003467BA" w:rsidRDefault="003467BA" w:rsidP="004D3296"/>
    <w:p w:rsidR="00637E6F" w:rsidRDefault="005E03AF" w:rsidP="004D3296">
      <w:pPr>
        <w:rPr>
          <w:b/>
        </w:rPr>
      </w:pPr>
      <w:r>
        <w:t>20</w:t>
      </w:r>
      <w:r w:rsidR="00637E6F">
        <w:t>.</w:t>
      </w:r>
      <w:r w:rsidR="00637E6F" w:rsidRPr="00637E6F">
        <w:t xml:space="preserve"> </w:t>
      </w:r>
      <w:r w:rsidR="00637E6F">
        <w:t xml:space="preserve">Client clicks an accordion button </w:t>
      </w:r>
      <w:r w:rsidR="00637E6F" w:rsidRPr="00637E6F">
        <w:rPr>
          <w:b/>
        </w:rPr>
        <w:t>Complete Your DISC Communication Assessment</w:t>
      </w:r>
      <w:r w:rsidR="00637E6F">
        <w:rPr>
          <w:b/>
        </w:rPr>
        <w:t>.</w:t>
      </w:r>
    </w:p>
    <w:p w:rsidR="005E03AF" w:rsidRDefault="005E03AF" w:rsidP="005E03AF">
      <w:r>
        <w:t xml:space="preserve">21. The System opens section with </w:t>
      </w:r>
      <w:r w:rsidRPr="008078EB">
        <w:t xml:space="preserve">a link to external </w:t>
      </w:r>
      <w:r>
        <w:t>web-</w:t>
      </w:r>
      <w:r w:rsidRPr="008078EB">
        <w:t>site</w:t>
      </w:r>
      <w:r>
        <w:t xml:space="preserve"> </w:t>
      </w:r>
      <w:r w:rsidRPr="00376BD3">
        <w:t xml:space="preserve">https://www.ttisurvey.com </w:t>
      </w:r>
      <w:r>
        <w:t xml:space="preserve">and client’s password for this DISC link. The client’s password will be </w:t>
      </w:r>
      <w:r w:rsidRPr="0046294F">
        <w:t xml:space="preserve">retrieved from </w:t>
      </w:r>
      <w:proofErr w:type="spellStart"/>
      <w:r w:rsidRPr="0046294F">
        <w:t>SageCRM</w:t>
      </w:r>
      <w:proofErr w:type="spellEnd"/>
      <w:r>
        <w:t xml:space="preserve"> using the query: </w:t>
      </w:r>
    </w:p>
    <w:p w:rsidR="008D6C83" w:rsidRDefault="008D6C83" w:rsidP="005E03AF">
      <w:pPr>
        <w:rPr>
          <w:rFonts w:ascii="Courier" w:hAnsi="Courier"/>
        </w:rPr>
      </w:pPr>
      <w:proofErr w:type="gramStart"/>
      <w:r w:rsidRPr="008D6C83">
        <w:rPr>
          <w:rFonts w:ascii="Courier" w:hAnsi="Courier"/>
        </w:rPr>
        <w:lastRenderedPageBreak/>
        <w:t>select</w:t>
      </w:r>
      <w:proofErr w:type="gramEnd"/>
      <w:r w:rsidRPr="008D6C83">
        <w:rPr>
          <w:rFonts w:ascii="Courier" w:hAnsi="Courier"/>
        </w:rPr>
        <w:t xml:space="preserve"> </w:t>
      </w:r>
      <w:proofErr w:type="spellStart"/>
      <w:r w:rsidRPr="008D6C83">
        <w:rPr>
          <w:rFonts w:ascii="Courier" w:hAnsi="Courier"/>
        </w:rPr>
        <w:t>capw_password</w:t>
      </w:r>
      <w:proofErr w:type="spellEnd"/>
      <w:r w:rsidRPr="008D6C83">
        <w:rPr>
          <w:rFonts w:ascii="Courier" w:hAnsi="Courier"/>
        </w:rPr>
        <w:t xml:space="preserve"> from </w:t>
      </w:r>
      <w:proofErr w:type="spellStart"/>
      <w:r w:rsidRPr="008D6C83">
        <w:rPr>
          <w:rFonts w:ascii="Courier" w:hAnsi="Courier"/>
        </w:rPr>
        <w:t>capassword</w:t>
      </w:r>
      <w:proofErr w:type="spellEnd"/>
      <w:r w:rsidRPr="008D6C83">
        <w:rPr>
          <w:rFonts w:ascii="Courier" w:hAnsi="Courier"/>
        </w:rPr>
        <w:t xml:space="preserve"> where </w:t>
      </w:r>
      <w:proofErr w:type="spellStart"/>
      <w:r w:rsidRPr="008D6C83">
        <w:rPr>
          <w:rFonts w:ascii="Courier" w:hAnsi="Courier"/>
        </w:rPr>
        <w:t>capw_personid</w:t>
      </w:r>
      <w:proofErr w:type="spellEnd"/>
      <w:r w:rsidRPr="008D6C83">
        <w:rPr>
          <w:rFonts w:ascii="Courier" w:hAnsi="Courier"/>
        </w:rPr>
        <w:t xml:space="preserve"> = 85085 and </w:t>
      </w:r>
      <w:proofErr w:type="spellStart"/>
      <w:r w:rsidRPr="008D6C83">
        <w:rPr>
          <w:rFonts w:ascii="Courier" w:hAnsi="Courier"/>
        </w:rPr>
        <w:t>capw_category</w:t>
      </w:r>
      <w:proofErr w:type="spellEnd"/>
      <w:r w:rsidRPr="008D6C83">
        <w:rPr>
          <w:rFonts w:ascii="Courier" w:hAnsi="Courier"/>
        </w:rPr>
        <w:t xml:space="preserve"> = 6269 and </w:t>
      </w:r>
      <w:proofErr w:type="spellStart"/>
      <w:r w:rsidRPr="008D6C83">
        <w:rPr>
          <w:rFonts w:ascii="Courier" w:hAnsi="Courier"/>
        </w:rPr>
        <w:t>capw_password</w:t>
      </w:r>
      <w:proofErr w:type="spellEnd"/>
      <w:r w:rsidRPr="008D6C83">
        <w:rPr>
          <w:rFonts w:ascii="Courier" w:hAnsi="Courier"/>
        </w:rPr>
        <w:t xml:space="preserve"> != 'N'</w:t>
      </w:r>
    </w:p>
    <w:p w:rsidR="005E03AF" w:rsidRDefault="00E11A24" w:rsidP="005E03AF">
      <w:pPr>
        <w:rPr>
          <w:rFonts w:ascii="Courier" w:hAnsi="Courier"/>
        </w:rPr>
      </w:pPr>
      <w:r>
        <w:rPr>
          <w:rFonts w:ascii="Courier" w:hAnsi="Courier"/>
          <w:noProof/>
          <w:lang w:val="ru-RU" w:eastAsia="ru-RU"/>
        </w:rPr>
        <w:drawing>
          <wp:inline distT="0" distB="0" distL="0" distR="0">
            <wp:extent cx="6475730" cy="5193030"/>
            <wp:effectExtent l="0" t="0" r="1270" b="7620"/>
            <wp:docPr id="25" name="Picture 25" descr="D:\YUSHKITE\BuildingChampions\Mockups\Onboarding_DIS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YUSHKITE\BuildingChampions\Mockups\Onboarding_DISC.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75730" cy="5193030"/>
                    </a:xfrm>
                    <a:prstGeom prst="rect">
                      <a:avLst/>
                    </a:prstGeom>
                    <a:noFill/>
                    <a:ln>
                      <a:noFill/>
                    </a:ln>
                  </pic:spPr>
                </pic:pic>
              </a:graphicData>
            </a:graphic>
          </wp:inline>
        </w:drawing>
      </w:r>
    </w:p>
    <w:p w:rsidR="00C834A9" w:rsidRDefault="0046294F" w:rsidP="00C834A9">
      <w:r>
        <w:t>22</w:t>
      </w:r>
      <w:r w:rsidR="00C834A9">
        <w:t>. After completing the DISC assessment user back to the portal.</w:t>
      </w:r>
      <w:r>
        <w:t xml:space="preserve"> No information is saved into database.</w:t>
      </w:r>
    </w:p>
    <w:p w:rsidR="00825D8A" w:rsidRDefault="0046294F" w:rsidP="004D3296">
      <w:r>
        <w:t>23</w:t>
      </w:r>
      <w:r w:rsidR="00C834A9">
        <w:t xml:space="preserve">. The System shows an accordion button </w:t>
      </w:r>
      <w:r w:rsidR="00C834A9" w:rsidRPr="00637E6F">
        <w:rPr>
          <w:b/>
        </w:rPr>
        <w:t>Complete Your DISC Communication Assessment</w:t>
      </w:r>
      <w:r w:rsidR="00C834A9" w:rsidRPr="00600124">
        <w:t xml:space="preserve"> marked as </w:t>
      </w:r>
      <w:proofErr w:type="gramStart"/>
      <w:r w:rsidR="00C834A9" w:rsidRPr="00600124">
        <w:t>Done</w:t>
      </w:r>
      <w:proofErr w:type="gramEnd"/>
      <w:r w:rsidR="00C834A9">
        <w:t xml:space="preserve">. </w:t>
      </w:r>
    </w:p>
    <w:p w:rsidR="00C834A9" w:rsidRDefault="0046294F" w:rsidP="004D3296">
      <w:pPr>
        <w:rPr>
          <w:b/>
        </w:rPr>
      </w:pPr>
      <w:r>
        <w:t>24</w:t>
      </w:r>
      <w:r w:rsidR="009F65C1">
        <w:t xml:space="preserve">. </w:t>
      </w:r>
      <w:r w:rsidR="00C834A9">
        <w:t xml:space="preserve">Client clicks an accordion button </w:t>
      </w:r>
      <w:r w:rsidR="00C834A9" w:rsidRPr="00C834A9">
        <w:rPr>
          <w:b/>
        </w:rPr>
        <w:t>Complete Your Pre-Coaching Survey</w:t>
      </w:r>
      <w:r w:rsidR="00C834A9">
        <w:rPr>
          <w:b/>
        </w:rPr>
        <w:t>.</w:t>
      </w:r>
    </w:p>
    <w:p w:rsidR="00B7291A" w:rsidRDefault="009F65C1" w:rsidP="004D3296">
      <w:r>
        <w:t>2</w:t>
      </w:r>
      <w:r w:rsidR="0046294F">
        <w:t>5</w:t>
      </w:r>
      <w:r>
        <w:t xml:space="preserve">. The System </w:t>
      </w:r>
      <w:r w:rsidR="00B7291A">
        <w:t xml:space="preserve">opens section </w:t>
      </w:r>
      <w:r>
        <w:t xml:space="preserve">with </w:t>
      </w:r>
      <w:r w:rsidRPr="008078EB">
        <w:t>a</w:t>
      </w:r>
      <w:r w:rsidR="0046294F">
        <w:rPr>
          <w:b/>
        </w:rPr>
        <w:t xml:space="preserve"> </w:t>
      </w:r>
      <w:r w:rsidR="0046294F">
        <w:t xml:space="preserve">link </w:t>
      </w:r>
      <w:hyperlink r:id="rId15" w:history="1">
        <w:r w:rsidR="0046294F" w:rsidRPr="0046294F">
          <w:rPr>
            <w:color w:val="0000FF"/>
            <w:u w:val="single"/>
          </w:rPr>
          <w:t>http://surveys.buildingchampions.com/TakeSurvey.aspx</w:t>
        </w:r>
      </w:hyperlink>
      <w:r w:rsidR="0046294F">
        <w:t xml:space="preserve">. </w:t>
      </w:r>
      <w:r>
        <w:t xml:space="preserve"> </w:t>
      </w:r>
    </w:p>
    <w:p w:rsidR="00BA39B8" w:rsidRDefault="00E11A24" w:rsidP="004D3296">
      <w:pPr>
        <w:rPr>
          <w:lang w:val="ru-RU"/>
        </w:rPr>
      </w:pPr>
      <w:r>
        <w:rPr>
          <w:noProof/>
          <w:lang w:val="ru-RU" w:eastAsia="ru-RU"/>
        </w:rPr>
        <w:lastRenderedPageBreak/>
        <w:drawing>
          <wp:inline distT="0" distB="0" distL="0" distR="0">
            <wp:extent cx="6475730" cy="5193030"/>
            <wp:effectExtent l="0" t="0" r="1270" b="7620"/>
            <wp:docPr id="26" name="Picture 26" descr="D:\YUSHKITE\BuildingChampions\Mockups\Onboarding_Surv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YUSHKITE\BuildingChampions\Mockups\Onboarding_Survey.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75730" cy="5193030"/>
                    </a:xfrm>
                    <a:prstGeom prst="rect">
                      <a:avLst/>
                    </a:prstGeom>
                    <a:noFill/>
                    <a:ln>
                      <a:noFill/>
                    </a:ln>
                  </pic:spPr>
                </pic:pic>
              </a:graphicData>
            </a:graphic>
          </wp:inline>
        </w:drawing>
      </w:r>
    </w:p>
    <w:p w:rsidR="0046294F" w:rsidRDefault="009F65C1" w:rsidP="0046294F">
      <w:r>
        <w:t>2</w:t>
      </w:r>
      <w:r w:rsidR="0046294F">
        <w:t>6</w:t>
      </w:r>
      <w:r>
        <w:t xml:space="preserve">. </w:t>
      </w:r>
      <w:r w:rsidR="00DC3CE7">
        <w:t>W</w:t>
      </w:r>
      <w:r w:rsidR="00DC3CE7" w:rsidRPr="00122424">
        <w:t xml:space="preserve">hen the user completes the survey, survey system redirects the user to the following </w:t>
      </w:r>
      <w:proofErr w:type="gramStart"/>
      <w:r w:rsidR="00DC3CE7" w:rsidRPr="00122424">
        <w:t>url</w:t>
      </w:r>
      <w:proofErr w:type="gramEnd"/>
      <w:r w:rsidR="00DC3CE7" w:rsidRPr="00122424">
        <w:t xml:space="preserve">: </w:t>
      </w:r>
      <w:hyperlink r:id="rId17" w:history="1">
        <w:r w:rsidR="00DC3CE7" w:rsidRPr="00DC3CE7">
          <w:rPr>
            <w:color w:val="0000FF"/>
            <w:u w:val="single"/>
          </w:rPr>
          <w:t>www.buildingchampions.com/surveyresponse.aspx?responseid=XXXX</w:t>
        </w:r>
      </w:hyperlink>
      <w:r w:rsidR="00DC3CE7">
        <w:t>. This page</w:t>
      </w:r>
      <w:r w:rsidR="00DC3CE7" w:rsidRPr="00DC3CE7">
        <w:t xml:space="preserve"> </w:t>
      </w:r>
      <w:r w:rsidR="00DC3CE7" w:rsidRPr="00122424">
        <w:t xml:space="preserve">makes the call to mark the step as completed. </w:t>
      </w:r>
      <w:r w:rsidR="00DC3CE7">
        <w:t xml:space="preserve">The Portal receives information </w:t>
      </w:r>
      <w:r w:rsidR="00DC3CE7" w:rsidRPr="00122424">
        <w:t>through REST call</w:t>
      </w:r>
      <w:r w:rsidR="00DC3CE7">
        <w:t xml:space="preserve">. </w:t>
      </w:r>
      <w:r w:rsidR="0046294F">
        <w:t xml:space="preserve">No information </w:t>
      </w:r>
      <w:r w:rsidR="00DC3CE7">
        <w:t xml:space="preserve">about survey </w:t>
      </w:r>
      <w:r w:rsidR="0046294F">
        <w:t>is saved into database.</w:t>
      </w:r>
    </w:p>
    <w:p w:rsidR="00C834A9" w:rsidRDefault="00BC234B" w:rsidP="004D3296">
      <w:r>
        <w:t>2</w:t>
      </w:r>
      <w:r w:rsidR="00485CFD">
        <w:t>7</w:t>
      </w:r>
      <w:r>
        <w:t xml:space="preserve">. The System shows an accordion button </w:t>
      </w:r>
      <w:r w:rsidRPr="00C834A9">
        <w:rPr>
          <w:b/>
        </w:rPr>
        <w:t>Complete Your Pre-Coaching Survey</w:t>
      </w:r>
      <w:r w:rsidRPr="00600124">
        <w:t xml:space="preserve"> marked as </w:t>
      </w:r>
      <w:proofErr w:type="gramStart"/>
      <w:r w:rsidRPr="00600124">
        <w:t>Done</w:t>
      </w:r>
      <w:proofErr w:type="gramEnd"/>
      <w:r>
        <w:t>.</w:t>
      </w:r>
      <w:r w:rsidR="00287169">
        <w:t xml:space="preserve"> </w:t>
      </w:r>
    </w:p>
    <w:p w:rsidR="00CB2D15" w:rsidRDefault="007609E8" w:rsidP="00757777">
      <w:r>
        <w:t>After all steps</w:t>
      </w:r>
      <w:r w:rsidR="00CB2D15">
        <w:t xml:space="preserve"> of the Initial Onboarding Checklist</w:t>
      </w:r>
      <w:r>
        <w:t xml:space="preserve"> </w:t>
      </w:r>
      <w:r w:rsidR="00D40DE6">
        <w:t>have</w:t>
      </w:r>
      <w:r>
        <w:t xml:space="preserve"> been </w:t>
      </w:r>
      <w:r w:rsidRPr="00122424">
        <w:t xml:space="preserve">completed by the </w:t>
      </w:r>
      <w:r w:rsidR="00CB2D15">
        <w:t>C</w:t>
      </w:r>
      <w:r w:rsidRPr="00122424">
        <w:t xml:space="preserve">lient, </w:t>
      </w:r>
      <w:r>
        <w:t xml:space="preserve">the </w:t>
      </w:r>
      <w:r w:rsidR="00CB2D15">
        <w:t>S</w:t>
      </w:r>
      <w:r>
        <w:t>ystem</w:t>
      </w:r>
      <w:r w:rsidR="00CB2D15">
        <w:t>:</w:t>
      </w:r>
    </w:p>
    <w:p w:rsidR="00DC3CE7" w:rsidRDefault="00CB2D15" w:rsidP="00CB2D15">
      <w:pPr>
        <w:pStyle w:val="ListParagraph"/>
        <w:numPr>
          <w:ilvl w:val="0"/>
          <w:numId w:val="44"/>
        </w:numPr>
        <w:rPr>
          <w:rFonts w:ascii="Tahoma" w:hAnsi="Tahoma"/>
        </w:rPr>
      </w:pPr>
      <w:r w:rsidRPr="00CB2D15">
        <w:rPr>
          <w:rFonts w:ascii="Tahoma" w:hAnsi="Tahoma"/>
        </w:rPr>
        <w:t>Shows</w:t>
      </w:r>
      <w:r w:rsidR="00D40DE6" w:rsidRPr="00CB2D15">
        <w:rPr>
          <w:rFonts w:ascii="Tahoma" w:hAnsi="Tahoma"/>
        </w:rPr>
        <w:t xml:space="preserve"> </w:t>
      </w:r>
      <w:r w:rsidRPr="00CB2D15">
        <w:rPr>
          <w:rFonts w:ascii="Tahoma" w:hAnsi="Tahoma"/>
        </w:rPr>
        <w:t xml:space="preserve">to the Client </w:t>
      </w:r>
      <w:r w:rsidR="00D40DE6" w:rsidRPr="00CB2D15">
        <w:rPr>
          <w:rFonts w:ascii="Tahoma" w:hAnsi="Tahoma"/>
        </w:rPr>
        <w:t xml:space="preserve">a </w:t>
      </w:r>
      <w:r>
        <w:rPr>
          <w:rFonts w:ascii="Tahoma" w:hAnsi="Tahoma"/>
        </w:rPr>
        <w:t xml:space="preserve">new </w:t>
      </w:r>
      <w:r w:rsidRPr="00CB2D15">
        <w:rPr>
          <w:rFonts w:ascii="Tahoma" w:hAnsi="Tahoma"/>
        </w:rPr>
        <w:t>page with message</w:t>
      </w:r>
      <w:r>
        <w:rPr>
          <w:rFonts w:ascii="Tahoma" w:hAnsi="Tahoma"/>
        </w:rPr>
        <w:t xml:space="preserve"> text:</w:t>
      </w:r>
    </w:p>
    <w:p w:rsidR="00DC3CE7" w:rsidRDefault="00DC3CE7" w:rsidP="00DC3CE7">
      <w:pPr>
        <w:pStyle w:val="ListParagraph"/>
        <w:rPr>
          <w:rFonts w:ascii="Tahoma" w:hAnsi="Tahoma"/>
        </w:rPr>
      </w:pPr>
    </w:p>
    <w:p w:rsidR="00CB2D15" w:rsidRDefault="00CB2D15" w:rsidP="00DC3CE7">
      <w:pPr>
        <w:pStyle w:val="ListParagraph"/>
        <w:rPr>
          <w:rFonts w:ascii="Tahoma" w:hAnsi="Tahoma"/>
        </w:rPr>
      </w:pPr>
      <w:r w:rsidRPr="00CB2D15">
        <w:rPr>
          <w:rFonts w:ascii="Tahoma" w:hAnsi="Tahoma"/>
        </w:rPr>
        <w:t>“Congratulations on completing your Initial Onboarding Checklist! One of our team members will follow up with you to complete your onboarding and get your first coaching session scheduled.”</w:t>
      </w:r>
    </w:p>
    <w:p w:rsidR="00DC3CE7" w:rsidRPr="00CB2D15" w:rsidRDefault="00DC3CE7" w:rsidP="00DC3CE7">
      <w:pPr>
        <w:pStyle w:val="ListParagraph"/>
        <w:rPr>
          <w:rFonts w:ascii="Tahoma" w:hAnsi="Tahoma"/>
        </w:rPr>
      </w:pPr>
    </w:p>
    <w:p w:rsidR="007609E8" w:rsidRPr="00CB2D15" w:rsidRDefault="00CB2D15" w:rsidP="00757777">
      <w:pPr>
        <w:pStyle w:val="ListParagraph"/>
        <w:numPr>
          <w:ilvl w:val="0"/>
          <w:numId w:val="44"/>
        </w:numPr>
        <w:rPr>
          <w:rFonts w:ascii="Tahoma" w:hAnsi="Tahoma"/>
        </w:rPr>
      </w:pPr>
      <w:r w:rsidRPr="00CB2D15">
        <w:rPr>
          <w:rFonts w:ascii="Tahoma" w:hAnsi="Tahoma"/>
        </w:rPr>
        <w:t>Sends</w:t>
      </w:r>
      <w:r w:rsidR="007609E8" w:rsidRPr="00CB2D15">
        <w:rPr>
          <w:rFonts w:ascii="Tahoma" w:hAnsi="Tahoma"/>
        </w:rPr>
        <w:t xml:space="preserve"> a confirmation email to </w:t>
      </w:r>
      <w:r w:rsidRPr="00CB2D15">
        <w:rPr>
          <w:rFonts w:ascii="Tahoma" w:hAnsi="Tahoma"/>
        </w:rPr>
        <w:t xml:space="preserve">the </w:t>
      </w:r>
      <w:r w:rsidR="007609E8" w:rsidRPr="00CB2D15">
        <w:rPr>
          <w:rFonts w:ascii="Tahoma" w:hAnsi="Tahoma"/>
        </w:rPr>
        <w:t>Client. Email template:</w:t>
      </w:r>
    </w:p>
    <w:p w:rsidR="00DC3CE7" w:rsidRDefault="00DC3CE7" w:rsidP="00757777">
      <w:pPr>
        <w:rPr>
          <w:i/>
        </w:rPr>
      </w:pPr>
    </w:p>
    <w:p w:rsidR="007609E8" w:rsidRDefault="007609E8" w:rsidP="00757777">
      <w:pPr>
        <w:rPr>
          <w:i/>
        </w:rPr>
      </w:pPr>
      <w:r w:rsidRPr="00996177">
        <w:rPr>
          <w:i/>
        </w:rPr>
        <w:lastRenderedPageBreak/>
        <w:t>Subject:</w:t>
      </w:r>
      <w:r w:rsidRPr="007609E8">
        <w:t xml:space="preserve"> “</w:t>
      </w:r>
      <w:r w:rsidR="00D40DE6">
        <w:t>Confirmation</w:t>
      </w:r>
      <w:r w:rsidRPr="007609E8">
        <w:t>”</w:t>
      </w:r>
    </w:p>
    <w:p w:rsidR="007609E8" w:rsidRDefault="007609E8" w:rsidP="007609E8">
      <w:r w:rsidRPr="00996177">
        <w:rPr>
          <w:i/>
        </w:rPr>
        <w:t>Body:</w:t>
      </w:r>
      <w:r>
        <w:rPr>
          <w:i/>
        </w:rPr>
        <w:t xml:space="preserve"> </w:t>
      </w:r>
      <w:r w:rsidRPr="007609E8">
        <w:t>“</w:t>
      </w:r>
      <w:r>
        <w:t xml:space="preserve">Congratulations on completing your Initial Onboarding Checklist! One of our team members will follow up with you to complete your onboarding and get your first coaching session scheduled. </w:t>
      </w:r>
    </w:p>
    <w:p w:rsidR="007609E8" w:rsidRDefault="007609E8" w:rsidP="007609E8">
      <w:r>
        <w:t>If you have any questions, please feel free to contact us at 503.670.1013 or sales@buildingchampions.com</w:t>
      </w:r>
    </w:p>
    <w:p w:rsidR="007609E8" w:rsidRDefault="007609E8" w:rsidP="007609E8">
      <w:r>
        <w:t>Thank you again for choosing us as your coaching partner. Our entire team looks forward to serving you in the coming months.</w:t>
      </w:r>
    </w:p>
    <w:p w:rsidR="007609E8" w:rsidRDefault="007609E8" w:rsidP="007609E8">
      <w:r>
        <w:t>Welcome to Building Champions!</w:t>
      </w:r>
      <w:r w:rsidRPr="007609E8">
        <w:t>”</w:t>
      </w:r>
    </w:p>
    <w:p w:rsidR="00DC3CE7" w:rsidRDefault="00DC3CE7" w:rsidP="007609E8"/>
    <w:p w:rsidR="00803A1B" w:rsidRDefault="00803A1B" w:rsidP="00803A1B">
      <w:pPr>
        <w:pStyle w:val="Heading2"/>
      </w:pPr>
      <w:bookmarkStart w:id="22" w:name="_Toc343188569"/>
      <w:bookmarkStart w:id="23" w:name="_Toc359498171"/>
      <w:r>
        <w:t>Stage 2 Work with the Portal</w:t>
      </w:r>
      <w:bookmarkEnd w:id="22"/>
      <w:bookmarkEnd w:id="23"/>
    </w:p>
    <w:p w:rsidR="00BC234B" w:rsidRDefault="00BC234B" w:rsidP="00BC234B">
      <w:r>
        <w:t>2</w:t>
      </w:r>
      <w:r w:rsidR="00184604">
        <w:t>8</w:t>
      </w:r>
      <w:r>
        <w:t xml:space="preserve">. Building Champions team member creates in the scheduling application the schedule for this Client and copies information about Sessions (Session name, starting date and time) to the </w:t>
      </w:r>
      <w:proofErr w:type="spellStart"/>
      <w:r>
        <w:t>SageCRM</w:t>
      </w:r>
      <w:proofErr w:type="spellEnd"/>
      <w:r>
        <w:t>.</w:t>
      </w:r>
    </w:p>
    <w:p w:rsidR="00BC234B" w:rsidRDefault="00BC234B" w:rsidP="00BC234B">
      <w:r>
        <w:t>2</w:t>
      </w:r>
      <w:r w:rsidR="00184604">
        <w:t>9</w:t>
      </w:r>
      <w:r>
        <w:t xml:space="preserve">. The System receives information about Sessions from the </w:t>
      </w:r>
      <w:proofErr w:type="spellStart"/>
      <w:r>
        <w:t>SageCRM</w:t>
      </w:r>
      <w:proofErr w:type="spellEnd"/>
      <w:r>
        <w:t xml:space="preserve"> and show portal to the Client in the Stage 2.</w:t>
      </w:r>
    </w:p>
    <w:p w:rsidR="003B1186" w:rsidRPr="003B1186" w:rsidRDefault="003B1186" w:rsidP="003B1186">
      <w:pPr>
        <w:pStyle w:val="Heading3"/>
      </w:pPr>
      <w:bookmarkStart w:id="24" w:name="_Toc359498172"/>
      <w:r>
        <w:t>Dashboard</w:t>
      </w:r>
      <w:bookmarkEnd w:id="24"/>
    </w:p>
    <w:p w:rsidR="00803A1B" w:rsidRDefault="00184604" w:rsidP="00803A1B">
      <w:r>
        <w:t>30</w:t>
      </w:r>
      <w:r w:rsidR="003B0DE3">
        <w:t xml:space="preserve">. </w:t>
      </w:r>
      <w:r w:rsidR="00803A1B" w:rsidRPr="00803A1B">
        <w:t xml:space="preserve">System shows Dashboard tab with sections: </w:t>
      </w:r>
      <w:r w:rsidR="00803A1B" w:rsidRPr="00CA1459">
        <w:rPr>
          <w:b/>
        </w:rPr>
        <w:t>Notifications</w:t>
      </w:r>
      <w:r w:rsidR="00803A1B" w:rsidRPr="00803A1B">
        <w:t xml:space="preserve">, </w:t>
      </w:r>
      <w:r w:rsidR="00803A1B" w:rsidRPr="00CA1459">
        <w:rPr>
          <w:b/>
        </w:rPr>
        <w:t>Upcoming Sessions</w:t>
      </w:r>
      <w:r w:rsidR="00803A1B" w:rsidRPr="00803A1B">
        <w:t xml:space="preserve">, </w:t>
      </w:r>
      <w:r w:rsidR="00803A1B" w:rsidRPr="00CA1459">
        <w:rPr>
          <w:b/>
        </w:rPr>
        <w:t>Pending Action Plans</w:t>
      </w:r>
      <w:r w:rsidR="00803A1B" w:rsidRPr="00803A1B">
        <w:t xml:space="preserve">, </w:t>
      </w:r>
      <w:r w:rsidR="003B0DE3" w:rsidRPr="00803A1B">
        <w:t xml:space="preserve">and </w:t>
      </w:r>
      <w:r w:rsidR="003B0DE3" w:rsidRPr="00CA1459">
        <w:rPr>
          <w:b/>
        </w:rPr>
        <w:t>Recent</w:t>
      </w:r>
      <w:r w:rsidR="00803A1B" w:rsidRPr="00CA1459">
        <w:rPr>
          <w:b/>
        </w:rPr>
        <w:t xml:space="preserve"> Documents</w:t>
      </w:r>
      <w:r w:rsidR="00803A1B">
        <w:t>.</w:t>
      </w:r>
    </w:p>
    <w:p w:rsidR="00803A1B" w:rsidRDefault="00191A05" w:rsidP="00803A1B">
      <w:r>
        <w:rPr>
          <w:noProof/>
          <w:lang w:val="ru-RU" w:eastAsia="ru-RU"/>
        </w:rPr>
        <w:lastRenderedPageBreak/>
        <w:drawing>
          <wp:inline distT="0" distB="0" distL="0" distR="0" wp14:anchorId="07898230" wp14:editId="41542EE0">
            <wp:extent cx="6477000" cy="5219700"/>
            <wp:effectExtent l="0" t="0" r="0" b="0"/>
            <wp:docPr id="9" name="Picture 9" descr="D:\Yushkite\BuildingChampions\Mockups\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Yushkite\BuildingChampions\Mockups\Dashboard.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77000" cy="5219700"/>
                    </a:xfrm>
                    <a:prstGeom prst="rect">
                      <a:avLst/>
                    </a:prstGeom>
                    <a:noFill/>
                    <a:ln>
                      <a:noFill/>
                    </a:ln>
                  </pic:spPr>
                </pic:pic>
              </a:graphicData>
            </a:graphic>
          </wp:inline>
        </w:drawing>
      </w:r>
    </w:p>
    <w:p w:rsidR="00033D96" w:rsidRPr="00033D96" w:rsidRDefault="00191A05" w:rsidP="00803A1B">
      <w:pPr>
        <w:rPr>
          <w:rFonts w:cs="Tahoma"/>
        </w:rPr>
      </w:pPr>
      <w:r>
        <w:t xml:space="preserve">In </w:t>
      </w:r>
      <w:r w:rsidRPr="00033D96">
        <w:rPr>
          <w:rFonts w:cs="Tahoma"/>
        </w:rPr>
        <w:t xml:space="preserve">the section </w:t>
      </w:r>
      <w:r w:rsidRPr="00E13BF2">
        <w:rPr>
          <w:rFonts w:cs="Tahoma"/>
          <w:b/>
        </w:rPr>
        <w:t>Notifications</w:t>
      </w:r>
      <w:r w:rsidRPr="00033D96">
        <w:rPr>
          <w:rFonts w:cs="Tahoma"/>
        </w:rPr>
        <w:t xml:space="preserve"> the System displays</w:t>
      </w:r>
      <w:r w:rsidR="00033D96" w:rsidRPr="00033D96">
        <w:rPr>
          <w:rFonts w:cs="Tahoma"/>
        </w:rPr>
        <w:t>:</w:t>
      </w:r>
    </w:p>
    <w:p w:rsidR="00033D96" w:rsidRDefault="005761A7" w:rsidP="00033D96">
      <w:pPr>
        <w:pStyle w:val="ListParagraph"/>
        <w:numPr>
          <w:ilvl w:val="0"/>
          <w:numId w:val="35"/>
        </w:numPr>
        <w:rPr>
          <w:rFonts w:ascii="Tahoma" w:hAnsi="Tahoma" w:cs="Tahoma"/>
        </w:rPr>
      </w:pPr>
      <w:r w:rsidRPr="00033D96">
        <w:rPr>
          <w:rFonts w:ascii="Tahoma" w:hAnsi="Tahoma" w:cs="Tahoma"/>
        </w:rPr>
        <w:t>All</w:t>
      </w:r>
      <w:r w:rsidR="00185733" w:rsidRPr="00033D96">
        <w:rPr>
          <w:rFonts w:ascii="Tahoma" w:hAnsi="Tahoma" w:cs="Tahoma"/>
        </w:rPr>
        <w:t xml:space="preserve"> new notifications from the Coach (</w:t>
      </w:r>
      <w:r w:rsidR="000B5CA9">
        <w:rPr>
          <w:rFonts w:ascii="Tahoma" w:hAnsi="Tahoma" w:cs="Tahoma"/>
        </w:rPr>
        <w:t>created</w:t>
      </w:r>
      <w:r w:rsidR="00185733" w:rsidRPr="00033D96">
        <w:rPr>
          <w:rFonts w:ascii="Tahoma" w:hAnsi="Tahoma" w:cs="Tahoma"/>
        </w:rPr>
        <w:t xml:space="preserve"> in the </w:t>
      </w:r>
      <w:proofErr w:type="spellStart"/>
      <w:r w:rsidR="00185733" w:rsidRPr="00033D96">
        <w:rPr>
          <w:rFonts w:ascii="Tahoma" w:hAnsi="Tahoma" w:cs="Tahoma"/>
        </w:rPr>
        <w:t>SageCRM</w:t>
      </w:r>
      <w:proofErr w:type="spellEnd"/>
      <w:r w:rsidR="000B5CA9">
        <w:rPr>
          <w:rFonts w:ascii="Tahoma" w:hAnsi="Tahoma" w:cs="Tahoma"/>
        </w:rPr>
        <w:t xml:space="preserve"> by Building Champions Team</w:t>
      </w:r>
      <w:r w:rsidR="00185733" w:rsidRPr="00033D96">
        <w:rPr>
          <w:rFonts w:ascii="Tahoma" w:hAnsi="Tahoma" w:cs="Tahoma"/>
        </w:rPr>
        <w:t xml:space="preserve">). </w:t>
      </w:r>
    </w:p>
    <w:p w:rsidR="00033D96" w:rsidRDefault="005761A7" w:rsidP="00033D96">
      <w:pPr>
        <w:pStyle w:val="ListParagraph"/>
        <w:numPr>
          <w:ilvl w:val="0"/>
          <w:numId w:val="35"/>
        </w:numPr>
        <w:rPr>
          <w:rFonts w:ascii="Tahoma" w:hAnsi="Tahoma" w:cs="Tahoma"/>
        </w:rPr>
      </w:pPr>
      <w:r>
        <w:rPr>
          <w:rFonts w:ascii="Tahoma" w:hAnsi="Tahoma" w:cs="Tahoma"/>
        </w:rPr>
        <w:t>A</w:t>
      </w:r>
      <w:r w:rsidR="00E13BF2">
        <w:rPr>
          <w:rFonts w:ascii="Tahoma" w:hAnsi="Tahoma" w:cs="Tahoma"/>
        </w:rPr>
        <w:t xml:space="preserve"> </w:t>
      </w:r>
      <w:r w:rsidR="00033D96" w:rsidRPr="00033D96">
        <w:rPr>
          <w:rFonts w:ascii="Tahoma" w:hAnsi="Tahoma" w:cs="Tahoma"/>
        </w:rPr>
        <w:t xml:space="preserve">link </w:t>
      </w:r>
      <w:r w:rsidR="00033D96" w:rsidRPr="00033D96">
        <w:rPr>
          <w:rStyle w:val="Hyperlink"/>
          <w:rFonts w:cs="Tahoma"/>
          <w:color w:val="0000FF"/>
        </w:rPr>
        <w:t>See Viewed Notifications</w:t>
      </w:r>
      <w:r w:rsidR="00033D96" w:rsidRPr="00033D96">
        <w:rPr>
          <w:rFonts w:ascii="Tahoma" w:hAnsi="Tahoma" w:cs="Tahoma"/>
        </w:rPr>
        <w:t>.</w:t>
      </w:r>
    </w:p>
    <w:p w:rsidR="00033D96" w:rsidRPr="00033D96" w:rsidRDefault="00033D96" w:rsidP="00033D96">
      <w:pPr>
        <w:rPr>
          <w:rFonts w:cs="Tahoma"/>
        </w:rPr>
      </w:pPr>
      <w:r w:rsidRPr="00033D96">
        <w:rPr>
          <w:rFonts w:cs="Tahoma"/>
        </w:rPr>
        <w:t>After the Client reads a notification, if s/he want marks it as “viewed”, s/he clicks on [</w:t>
      </w:r>
      <w:r w:rsidRPr="00CA1459">
        <w:rPr>
          <w:rFonts w:cs="Tahoma"/>
          <w:b/>
        </w:rPr>
        <w:t>x</w:t>
      </w:r>
      <w:r w:rsidRPr="00033D96">
        <w:rPr>
          <w:rFonts w:cs="Tahoma"/>
        </w:rPr>
        <w:t>]. The System moves notification to the section Viewed Notifications.</w:t>
      </w:r>
    </w:p>
    <w:p w:rsidR="00033D96" w:rsidRDefault="00191A05" w:rsidP="00191A05">
      <w:r>
        <w:t xml:space="preserve">In the section </w:t>
      </w:r>
      <w:r w:rsidRPr="00E13BF2">
        <w:rPr>
          <w:b/>
        </w:rPr>
        <w:t>Upcoming Sessions</w:t>
      </w:r>
      <w:r>
        <w:t xml:space="preserve"> the System displays</w:t>
      </w:r>
      <w:r w:rsidR="00033D96">
        <w:t>:</w:t>
      </w:r>
    </w:p>
    <w:p w:rsidR="00191A05" w:rsidRPr="00033D96" w:rsidRDefault="005761A7" w:rsidP="000B5CA9">
      <w:pPr>
        <w:pStyle w:val="ListParagraph"/>
        <w:numPr>
          <w:ilvl w:val="0"/>
          <w:numId w:val="36"/>
        </w:numPr>
        <w:rPr>
          <w:rFonts w:ascii="Tahoma" w:hAnsi="Tahoma" w:cs="Tahoma"/>
        </w:rPr>
      </w:pPr>
      <w:r>
        <w:rPr>
          <w:rFonts w:ascii="Tahoma" w:hAnsi="Tahoma" w:cs="Tahoma"/>
        </w:rPr>
        <w:t>The</w:t>
      </w:r>
      <w:r w:rsidR="00796E74">
        <w:rPr>
          <w:rFonts w:ascii="Tahoma" w:hAnsi="Tahoma" w:cs="Tahoma"/>
        </w:rPr>
        <w:t xml:space="preserve"> </w:t>
      </w:r>
      <w:r w:rsidR="00185733" w:rsidRPr="00033D96">
        <w:rPr>
          <w:rFonts w:ascii="Tahoma" w:hAnsi="Tahoma" w:cs="Tahoma"/>
        </w:rPr>
        <w:t xml:space="preserve">next 3 </w:t>
      </w:r>
      <w:r w:rsidR="000B5CA9" w:rsidRPr="000B5CA9">
        <w:rPr>
          <w:rFonts w:ascii="Tahoma" w:hAnsi="Tahoma" w:cs="Tahoma"/>
        </w:rPr>
        <w:t xml:space="preserve">scheduled </w:t>
      </w:r>
      <w:r w:rsidR="00185733" w:rsidRPr="00033D96">
        <w:rPr>
          <w:rFonts w:ascii="Tahoma" w:hAnsi="Tahoma" w:cs="Tahoma"/>
        </w:rPr>
        <w:t>Session</w:t>
      </w:r>
      <w:r w:rsidR="00033D96" w:rsidRPr="00033D96">
        <w:rPr>
          <w:rFonts w:ascii="Tahoma" w:hAnsi="Tahoma" w:cs="Tahoma"/>
        </w:rPr>
        <w:t>s</w:t>
      </w:r>
      <w:r w:rsidR="00185733" w:rsidRPr="00033D96">
        <w:rPr>
          <w:rFonts w:ascii="Tahoma" w:hAnsi="Tahoma" w:cs="Tahoma"/>
        </w:rPr>
        <w:t xml:space="preserve"> (</w:t>
      </w:r>
      <w:r w:rsidR="00033D96" w:rsidRPr="00033D96">
        <w:rPr>
          <w:rFonts w:ascii="Tahoma" w:hAnsi="Tahoma" w:cs="Tahoma"/>
        </w:rPr>
        <w:t xml:space="preserve">Session date </w:t>
      </w:r>
      <w:r w:rsidR="00185733" w:rsidRPr="00033D96">
        <w:rPr>
          <w:rFonts w:ascii="Tahoma" w:hAnsi="Tahoma" w:cs="Tahoma"/>
        </w:rPr>
        <w:t>from current date</w:t>
      </w:r>
      <w:r w:rsidR="00CA1459">
        <w:rPr>
          <w:rFonts w:ascii="Tahoma" w:hAnsi="Tahoma" w:cs="Tahoma"/>
        </w:rPr>
        <w:t>, missed Sessions doesn’t display</w:t>
      </w:r>
      <w:r w:rsidR="00185733" w:rsidRPr="00033D96">
        <w:rPr>
          <w:rFonts w:ascii="Tahoma" w:hAnsi="Tahoma" w:cs="Tahoma"/>
        </w:rPr>
        <w:t>). Information about Session: Session number, Session date and Session time.</w:t>
      </w:r>
      <w:r w:rsidR="00E13BF2" w:rsidRPr="00E13BF2">
        <w:rPr>
          <w:rFonts w:ascii="Tahoma" w:hAnsi="Tahoma" w:cs="Tahoma"/>
        </w:rPr>
        <w:t xml:space="preserve"> </w:t>
      </w:r>
      <w:r w:rsidR="00E13BF2" w:rsidRPr="00033D96">
        <w:rPr>
          <w:rFonts w:ascii="Tahoma" w:hAnsi="Tahoma" w:cs="Tahoma"/>
        </w:rPr>
        <w:t>Session date</w:t>
      </w:r>
      <w:r w:rsidR="00E13BF2">
        <w:rPr>
          <w:rFonts w:ascii="Tahoma" w:hAnsi="Tahoma" w:cs="Tahoma"/>
        </w:rPr>
        <w:t>s</w:t>
      </w:r>
      <w:r w:rsidR="00E13BF2" w:rsidRPr="00033D96">
        <w:rPr>
          <w:rFonts w:ascii="Tahoma" w:hAnsi="Tahoma" w:cs="Tahoma"/>
        </w:rPr>
        <w:t xml:space="preserve"> and time</w:t>
      </w:r>
      <w:r w:rsidR="00E13BF2">
        <w:rPr>
          <w:rFonts w:ascii="Tahoma" w:hAnsi="Tahoma" w:cs="Tahoma"/>
        </w:rPr>
        <w:t>s display as links.</w:t>
      </w:r>
    </w:p>
    <w:p w:rsidR="00033D96" w:rsidRPr="00803A1B" w:rsidRDefault="005761A7" w:rsidP="00033D96">
      <w:pPr>
        <w:pStyle w:val="ListParagraph"/>
        <w:numPr>
          <w:ilvl w:val="0"/>
          <w:numId w:val="36"/>
        </w:numPr>
      </w:pPr>
      <w:r>
        <w:rPr>
          <w:rFonts w:ascii="Tahoma" w:hAnsi="Tahoma" w:cs="Tahoma"/>
        </w:rPr>
        <w:t>A</w:t>
      </w:r>
      <w:r w:rsidR="00E13BF2">
        <w:rPr>
          <w:rFonts w:ascii="Tahoma" w:hAnsi="Tahoma" w:cs="Tahoma"/>
        </w:rPr>
        <w:t xml:space="preserve"> </w:t>
      </w:r>
      <w:r w:rsidR="00033D96" w:rsidRPr="00033D96">
        <w:rPr>
          <w:rFonts w:ascii="Tahoma" w:hAnsi="Tahoma" w:cs="Tahoma"/>
        </w:rPr>
        <w:t xml:space="preserve">link </w:t>
      </w:r>
      <w:r w:rsidR="00033D96" w:rsidRPr="00033D96">
        <w:rPr>
          <w:rStyle w:val="Hyperlink"/>
          <w:rFonts w:cs="Tahoma"/>
          <w:color w:val="0000FF"/>
        </w:rPr>
        <w:t>See Full Schedule.</w:t>
      </w:r>
    </w:p>
    <w:p w:rsidR="00CA1459" w:rsidRDefault="00191A05" w:rsidP="00191A05">
      <w:r>
        <w:t xml:space="preserve">In the section </w:t>
      </w:r>
      <w:r w:rsidRPr="00E13BF2">
        <w:rPr>
          <w:b/>
        </w:rPr>
        <w:t>Pending Action Plans</w:t>
      </w:r>
      <w:r>
        <w:t xml:space="preserve"> the System displays</w:t>
      </w:r>
      <w:r w:rsidR="00CA1459">
        <w:t>:</w:t>
      </w:r>
    </w:p>
    <w:p w:rsidR="00191A05" w:rsidRPr="00CA1459" w:rsidRDefault="005761A7" w:rsidP="00796E74">
      <w:pPr>
        <w:pStyle w:val="ListParagraph"/>
        <w:numPr>
          <w:ilvl w:val="0"/>
          <w:numId w:val="37"/>
        </w:numPr>
        <w:rPr>
          <w:rFonts w:ascii="Tahoma" w:hAnsi="Tahoma" w:cs="Tahoma"/>
        </w:rPr>
      </w:pPr>
      <w:r>
        <w:rPr>
          <w:rFonts w:ascii="Tahoma" w:hAnsi="Tahoma" w:cs="Tahoma"/>
        </w:rPr>
        <w:lastRenderedPageBreak/>
        <w:t>The</w:t>
      </w:r>
      <w:r w:rsidR="00796E74">
        <w:rPr>
          <w:rFonts w:ascii="Tahoma" w:hAnsi="Tahoma" w:cs="Tahoma"/>
        </w:rPr>
        <w:t xml:space="preserve"> </w:t>
      </w:r>
      <w:r w:rsidR="00033D96" w:rsidRPr="00CA1459">
        <w:rPr>
          <w:rFonts w:ascii="Tahoma" w:hAnsi="Tahoma" w:cs="Tahoma"/>
        </w:rPr>
        <w:t>next 3 Action Plans (</w:t>
      </w:r>
      <w:r w:rsidR="00CA1459" w:rsidRPr="00CA1459">
        <w:rPr>
          <w:rFonts w:ascii="Tahoma" w:hAnsi="Tahoma" w:cs="Tahoma"/>
        </w:rPr>
        <w:t xml:space="preserve">first 3 </w:t>
      </w:r>
      <w:r w:rsidR="00033D96" w:rsidRPr="00CA1459">
        <w:rPr>
          <w:rFonts w:ascii="Tahoma" w:hAnsi="Tahoma" w:cs="Tahoma"/>
        </w:rPr>
        <w:t>Date</w:t>
      </w:r>
      <w:r w:rsidR="00CA1459" w:rsidRPr="00CA1459">
        <w:rPr>
          <w:rFonts w:ascii="Tahoma" w:hAnsi="Tahoma" w:cs="Tahoma"/>
        </w:rPr>
        <w:t xml:space="preserve"> d</w:t>
      </w:r>
      <w:r w:rsidR="00033D96" w:rsidRPr="00CA1459">
        <w:rPr>
          <w:rFonts w:ascii="Tahoma" w:hAnsi="Tahoma" w:cs="Tahoma"/>
        </w:rPr>
        <w:t>ue</w:t>
      </w:r>
      <w:r w:rsidR="00CA1459" w:rsidRPr="00CA1459">
        <w:rPr>
          <w:rFonts w:ascii="Tahoma" w:hAnsi="Tahoma" w:cs="Tahoma"/>
        </w:rPr>
        <w:t xml:space="preserve"> for incomplete Action Plans</w:t>
      </w:r>
      <w:r w:rsidR="00796E74">
        <w:rPr>
          <w:rFonts w:ascii="Tahoma" w:hAnsi="Tahoma" w:cs="Tahoma"/>
        </w:rPr>
        <w:t>,</w:t>
      </w:r>
      <w:r w:rsidR="00796E74" w:rsidRPr="00796E74">
        <w:t xml:space="preserve"> </w:t>
      </w:r>
      <w:r w:rsidR="00796E74" w:rsidRPr="00796E74">
        <w:rPr>
          <w:rFonts w:ascii="Tahoma" w:hAnsi="Tahoma" w:cs="Tahoma"/>
        </w:rPr>
        <w:t xml:space="preserve">sorted by soonest </w:t>
      </w:r>
      <w:proofErr w:type="gramStart"/>
      <w:r w:rsidR="00796E74" w:rsidRPr="00796E74">
        <w:rPr>
          <w:rFonts w:ascii="Tahoma" w:hAnsi="Tahoma" w:cs="Tahoma"/>
        </w:rPr>
        <w:t>first</w:t>
      </w:r>
      <w:r w:rsidR="00796E74">
        <w:rPr>
          <w:rFonts w:ascii="Tahoma" w:hAnsi="Tahoma" w:cs="Tahoma"/>
        </w:rPr>
        <w:t xml:space="preserve"> </w:t>
      </w:r>
      <w:r w:rsidR="00033D96" w:rsidRPr="00CA1459">
        <w:rPr>
          <w:rFonts w:ascii="Tahoma" w:hAnsi="Tahoma" w:cs="Tahoma"/>
        </w:rPr>
        <w:t>)</w:t>
      </w:r>
      <w:proofErr w:type="gramEnd"/>
      <w:r w:rsidR="00033D96" w:rsidRPr="00CA1459">
        <w:rPr>
          <w:rFonts w:ascii="Tahoma" w:hAnsi="Tahoma" w:cs="Tahoma"/>
        </w:rPr>
        <w:t>. Information about Action Plan: Action Plan Name, Date due.</w:t>
      </w:r>
      <w:r w:rsidR="00E13BF2" w:rsidRPr="00E13BF2">
        <w:rPr>
          <w:rFonts w:ascii="Tahoma" w:hAnsi="Tahoma" w:cs="Tahoma"/>
        </w:rPr>
        <w:t xml:space="preserve"> </w:t>
      </w:r>
      <w:r w:rsidR="00E13BF2" w:rsidRPr="00CA1459">
        <w:rPr>
          <w:rFonts w:ascii="Tahoma" w:hAnsi="Tahoma" w:cs="Tahoma"/>
        </w:rPr>
        <w:t>Action Plan Name</w:t>
      </w:r>
      <w:r w:rsidR="00E13BF2">
        <w:rPr>
          <w:rFonts w:ascii="Tahoma" w:hAnsi="Tahoma" w:cs="Tahoma"/>
        </w:rPr>
        <w:t>s display as links.</w:t>
      </w:r>
    </w:p>
    <w:p w:rsidR="00CA1459" w:rsidRPr="00CA1459" w:rsidRDefault="005761A7" w:rsidP="00CA1459">
      <w:pPr>
        <w:pStyle w:val="ListParagraph"/>
        <w:numPr>
          <w:ilvl w:val="0"/>
          <w:numId w:val="37"/>
        </w:numPr>
        <w:rPr>
          <w:rFonts w:ascii="Tahoma" w:hAnsi="Tahoma" w:cs="Tahoma"/>
        </w:rPr>
      </w:pPr>
      <w:r>
        <w:rPr>
          <w:rFonts w:ascii="Tahoma" w:hAnsi="Tahoma" w:cs="Tahoma"/>
        </w:rPr>
        <w:t>A</w:t>
      </w:r>
      <w:r w:rsidR="00E13BF2">
        <w:rPr>
          <w:rFonts w:ascii="Tahoma" w:hAnsi="Tahoma" w:cs="Tahoma"/>
        </w:rPr>
        <w:t xml:space="preserve"> </w:t>
      </w:r>
      <w:r w:rsidR="00CA1459" w:rsidRPr="00CA1459">
        <w:rPr>
          <w:rFonts w:ascii="Tahoma" w:hAnsi="Tahoma" w:cs="Tahoma"/>
        </w:rPr>
        <w:t xml:space="preserve">link </w:t>
      </w:r>
      <w:r w:rsidR="00CA1459" w:rsidRPr="00CA1459">
        <w:rPr>
          <w:rStyle w:val="Hyperlink"/>
          <w:rFonts w:cs="Tahoma"/>
          <w:color w:val="0000FF"/>
        </w:rPr>
        <w:t>See All Action Plans</w:t>
      </w:r>
      <w:r w:rsidR="00CA1459" w:rsidRPr="00CA1459">
        <w:rPr>
          <w:rFonts w:ascii="Tahoma" w:hAnsi="Tahoma" w:cs="Tahoma"/>
        </w:rPr>
        <w:t>.</w:t>
      </w:r>
    </w:p>
    <w:p w:rsidR="00191A05" w:rsidRDefault="00191A05" w:rsidP="00191A05">
      <w:r>
        <w:t xml:space="preserve">In the section </w:t>
      </w:r>
      <w:r w:rsidRPr="00E13BF2">
        <w:rPr>
          <w:b/>
        </w:rPr>
        <w:t>Recent Documents</w:t>
      </w:r>
      <w:r>
        <w:t xml:space="preserve"> the System displays</w:t>
      </w:r>
      <w:r w:rsidR="00CA1459">
        <w:t>:</w:t>
      </w:r>
    </w:p>
    <w:p w:rsidR="00CA1459" w:rsidRPr="00CA1459" w:rsidRDefault="00CA1459" w:rsidP="00CA1459">
      <w:pPr>
        <w:pStyle w:val="ListParagraph"/>
        <w:numPr>
          <w:ilvl w:val="0"/>
          <w:numId w:val="38"/>
        </w:numPr>
        <w:rPr>
          <w:rFonts w:ascii="Tahoma" w:hAnsi="Tahoma" w:cs="Tahoma"/>
        </w:rPr>
      </w:pPr>
      <w:r w:rsidRPr="00CA1459">
        <w:rPr>
          <w:rFonts w:ascii="Tahoma" w:hAnsi="Tahoma" w:cs="Tahoma"/>
        </w:rPr>
        <w:t>4 most recently modified documents (date/time of modifying). Information about Documents: Document Name, Modification Date, Modification Time, Author of modification.</w:t>
      </w:r>
      <w:r w:rsidR="00E13BF2" w:rsidRPr="00E13BF2">
        <w:rPr>
          <w:rFonts w:ascii="Tahoma" w:hAnsi="Tahoma" w:cs="Tahoma"/>
        </w:rPr>
        <w:t xml:space="preserve"> </w:t>
      </w:r>
      <w:r w:rsidR="00E13BF2" w:rsidRPr="00CA1459">
        <w:rPr>
          <w:rFonts w:ascii="Tahoma" w:hAnsi="Tahoma" w:cs="Tahoma"/>
        </w:rPr>
        <w:t>Document Name</w:t>
      </w:r>
      <w:r w:rsidR="00E13BF2">
        <w:rPr>
          <w:rFonts w:ascii="Tahoma" w:hAnsi="Tahoma" w:cs="Tahoma"/>
        </w:rPr>
        <w:t>s display as links.</w:t>
      </w:r>
    </w:p>
    <w:p w:rsidR="00CA1459" w:rsidRPr="00CA1459" w:rsidRDefault="005761A7" w:rsidP="00CA1459">
      <w:pPr>
        <w:pStyle w:val="ListParagraph"/>
        <w:numPr>
          <w:ilvl w:val="0"/>
          <w:numId w:val="38"/>
        </w:numPr>
        <w:rPr>
          <w:rFonts w:ascii="Tahoma" w:hAnsi="Tahoma" w:cs="Tahoma"/>
        </w:rPr>
      </w:pPr>
      <w:r>
        <w:rPr>
          <w:rFonts w:ascii="Tahoma" w:hAnsi="Tahoma" w:cs="Tahoma"/>
        </w:rPr>
        <w:t>A</w:t>
      </w:r>
      <w:r w:rsidR="00E13BF2">
        <w:rPr>
          <w:rFonts w:ascii="Tahoma" w:hAnsi="Tahoma" w:cs="Tahoma"/>
        </w:rPr>
        <w:t xml:space="preserve"> </w:t>
      </w:r>
      <w:r w:rsidR="00CA1459" w:rsidRPr="00CA1459">
        <w:rPr>
          <w:rFonts w:ascii="Tahoma" w:hAnsi="Tahoma" w:cs="Tahoma"/>
        </w:rPr>
        <w:t xml:space="preserve">link </w:t>
      </w:r>
      <w:r w:rsidR="00CA1459" w:rsidRPr="00CA1459">
        <w:rPr>
          <w:rStyle w:val="Hyperlink"/>
          <w:rFonts w:cs="Tahoma"/>
          <w:color w:val="0000FF"/>
        </w:rPr>
        <w:t>See All Documents</w:t>
      </w:r>
      <w:r w:rsidR="00CA1459" w:rsidRPr="00CA1459">
        <w:rPr>
          <w:rFonts w:ascii="Tahoma" w:hAnsi="Tahoma" w:cs="Tahoma"/>
        </w:rPr>
        <w:t>.</w:t>
      </w:r>
    </w:p>
    <w:p w:rsidR="00191A05" w:rsidRDefault="00184604" w:rsidP="00B93B56">
      <w:r>
        <w:t>31</w:t>
      </w:r>
      <w:r w:rsidR="00191A05" w:rsidRPr="00191A05">
        <w:t xml:space="preserve">. </w:t>
      </w:r>
      <w:r w:rsidR="00191A05">
        <w:t>Client clicks</w:t>
      </w:r>
      <w:r w:rsidR="00E13BF2">
        <w:t xml:space="preserve"> a</w:t>
      </w:r>
      <w:r w:rsidR="00191A05">
        <w:t xml:space="preserve"> link</w:t>
      </w:r>
      <w:r w:rsidR="00191A05" w:rsidRPr="00191A05">
        <w:t xml:space="preserve"> </w:t>
      </w:r>
      <w:r w:rsidR="00191A05" w:rsidRPr="00191A05">
        <w:rPr>
          <w:rStyle w:val="Hyperlink"/>
          <w:color w:val="0000FF"/>
        </w:rPr>
        <w:t>See Viewed Notifications</w:t>
      </w:r>
      <w:r w:rsidR="00191A05">
        <w:t>.</w:t>
      </w:r>
    </w:p>
    <w:p w:rsidR="00191A05" w:rsidRPr="00191A05" w:rsidRDefault="00184604" w:rsidP="00B93B56">
      <w:r>
        <w:t>32</w:t>
      </w:r>
      <w:r w:rsidR="00191A05">
        <w:t xml:space="preserve">. The System opens inlay with all recent notifications that was marked as “viewed” sorted by the time in </w:t>
      </w:r>
      <w:r w:rsidR="00191A05" w:rsidRPr="00191A05">
        <w:t>descending</w:t>
      </w:r>
      <w:r w:rsidR="00191A05">
        <w:t xml:space="preserve"> order. </w:t>
      </w:r>
      <w:r w:rsidR="00E13BF2">
        <w:t>The l</w:t>
      </w:r>
      <w:r w:rsidR="00191A05">
        <w:t xml:space="preserve">ink </w:t>
      </w:r>
      <w:r w:rsidR="00191A05" w:rsidRPr="00191A05">
        <w:rPr>
          <w:rStyle w:val="Hyperlink"/>
          <w:color w:val="0000FF"/>
        </w:rPr>
        <w:t>See Viewed Notifications</w:t>
      </w:r>
      <w:r w:rsidR="00191A05">
        <w:t xml:space="preserve"> replaced by the link </w:t>
      </w:r>
      <w:r w:rsidR="00191A05" w:rsidRPr="00191A05">
        <w:rPr>
          <w:rStyle w:val="Hyperlink"/>
          <w:color w:val="0000FF"/>
        </w:rPr>
        <w:t>Close Viewed Notifications</w:t>
      </w:r>
      <w:r w:rsidR="00191A05">
        <w:t>.</w:t>
      </w:r>
      <w:r w:rsidR="00185733">
        <w:t xml:space="preserve"> If the Client clicks </w:t>
      </w:r>
      <w:r w:rsidR="00E13BF2">
        <w:t xml:space="preserve">a </w:t>
      </w:r>
      <w:r w:rsidR="00185733">
        <w:t>link</w:t>
      </w:r>
      <w:r w:rsidR="00185733" w:rsidRPr="00185733">
        <w:rPr>
          <w:rStyle w:val="Hyperlink"/>
          <w:color w:val="0000FF"/>
          <w:u w:val="none"/>
        </w:rPr>
        <w:t xml:space="preserve"> </w:t>
      </w:r>
      <w:r w:rsidR="00185733" w:rsidRPr="00191A05">
        <w:rPr>
          <w:rStyle w:val="Hyperlink"/>
          <w:color w:val="0000FF"/>
        </w:rPr>
        <w:t>Close Viewed Notifications</w:t>
      </w:r>
      <w:r w:rsidR="00185733">
        <w:t xml:space="preserve"> the System hides inlay.</w:t>
      </w:r>
    </w:p>
    <w:p w:rsidR="00191A05" w:rsidRDefault="00191A05" w:rsidP="00B93B56">
      <w:r>
        <w:rPr>
          <w:noProof/>
          <w:lang w:val="ru-RU" w:eastAsia="ru-RU"/>
        </w:rPr>
        <w:drawing>
          <wp:inline distT="0" distB="0" distL="0" distR="0" wp14:anchorId="55970D22" wp14:editId="1EDFAF50">
            <wp:extent cx="6477000" cy="5219700"/>
            <wp:effectExtent l="0" t="0" r="0" b="0"/>
            <wp:docPr id="4" name="Picture 4" descr="D:\Yushkite\BuildingChampions\Mockups\DashboardNotificationExp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Yushkite\BuildingChampions\Mockups\DashboardNotificationExpand.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77000" cy="5219700"/>
                    </a:xfrm>
                    <a:prstGeom prst="rect">
                      <a:avLst/>
                    </a:prstGeom>
                    <a:noFill/>
                    <a:ln>
                      <a:noFill/>
                    </a:ln>
                  </pic:spPr>
                </pic:pic>
              </a:graphicData>
            </a:graphic>
          </wp:inline>
        </w:drawing>
      </w:r>
    </w:p>
    <w:p w:rsidR="00796E74" w:rsidRDefault="00184604" w:rsidP="00796E74">
      <w:r>
        <w:t>33</w:t>
      </w:r>
      <w:r w:rsidR="00796E74">
        <w:t xml:space="preserve">. Client clicks a link </w:t>
      </w:r>
      <w:r w:rsidR="00796E74" w:rsidRPr="00C65735">
        <w:rPr>
          <w:rStyle w:val="Hyperlink"/>
          <w:color w:val="0000FF"/>
        </w:rPr>
        <w:t>See Full Schedule</w:t>
      </w:r>
      <w:r w:rsidR="00796E74">
        <w:t>.</w:t>
      </w:r>
    </w:p>
    <w:p w:rsidR="003B1186" w:rsidRDefault="00184604" w:rsidP="00796E74">
      <w:r>
        <w:lastRenderedPageBreak/>
        <w:t>34</w:t>
      </w:r>
      <w:r w:rsidR="00796E74">
        <w:t>. The Systems displays</w:t>
      </w:r>
      <w:r w:rsidR="00796E74" w:rsidRPr="00C65735">
        <w:t xml:space="preserve"> </w:t>
      </w:r>
      <w:r w:rsidR="00796E74">
        <w:t xml:space="preserve">tab </w:t>
      </w:r>
      <w:r w:rsidR="00796E74" w:rsidRPr="0011552E">
        <w:rPr>
          <w:b/>
        </w:rPr>
        <w:t>Schedule</w:t>
      </w:r>
      <w:r w:rsidR="003B1186">
        <w:t xml:space="preserve"> with </w:t>
      </w:r>
      <w:r w:rsidR="0011552E" w:rsidRPr="00B70878">
        <w:t xml:space="preserve">the </w:t>
      </w:r>
      <w:r w:rsidR="003B1186">
        <w:t xml:space="preserve">section </w:t>
      </w:r>
      <w:r w:rsidR="003B1186" w:rsidRPr="0011552E">
        <w:rPr>
          <w:b/>
        </w:rPr>
        <w:t>Upcoming session</w:t>
      </w:r>
      <w:r w:rsidR="003B1186">
        <w:t xml:space="preserve"> expanded (</w:t>
      </w:r>
      <w:r w:rsidR="0011552E">
        <w:t xml:space="preserve">see details about the tab </w:t>
      </w:r>
      <w:r w:rsidR="0011552E" w:rsidRPr="00A6007F">
        <w:rPr>
          <w:b/>
        </w:rPr>
        <w:t>Schedule</w:t>
      </w:r>
      <w:r w:rsidR="0011552E">
        <w:t xml:space="preserve"> in the section </w:t>
      </w:r>
      <w:r w:rsidR="0011552E">
        <w:fldChar w:fldCharType="begin"/>
      </w:r>
      <w:r w:rsidR="0011552E">
        <w:instrText xml:space="preserve"> REF _Ref345163297 \r \h </w:instrText>
      </w:r>
      <w:r w:rsidR="0011552E">
        <w:fldChar w:fldCharType="separate"/>
      </w:r>
      <w:r w:rsidR="0011552E">
        <w:t>1.3.2</w:t>
      </w:r>
      <w:r w:rsidR="0011552E">
        <w:fldChar w:fldCharType="end"/>
      </w:r>
      <w:r w:rsidR="003B1186">
        <w:t>)</w:t>
      </w:r>
      <w:r w:rsidR="00796E74">
        <w:t>.</w:t>
      </w:r>
      <w:r w:rsidR="00B70878">
        <w:t xml:space="preserve"> </w:t>
      </w:r>
    </w:p>
    <w:p w:rsidR="0011552E" w:rsidRDefault="005761A7" w:rsidP="0011552E">
      <w:r>
        <w:t>3</w:t>
      </w:r>
      <w:r w:rsidR="00184604">
        <w:t>5</w:t>
      </w:r>
      <w:r w:rsidR="0011552E">
        <w:t>. Client clicks a link &lt;</w:t>
      </w:r>
      <w:r w:rsidR="0011552E" w:rsidRPr="00335D76">
        <w:rPr>
          <w:rStyle w:val="Hyperlink"/>
          <w:color w:val="0000FF"/>
        </w:rPr>
        <w:t>Session date and time</w:t>
      </w:r>
      <w:r w:rsidR="0011552E" w:rsidRPr="00C65735">
        <w:rPr>
          <w:rStyle w:val="Hyperlink"/>
          <w:color w:val="000000" w:themeColor="text1"/>
          <w:u w:val="none"/>
        </w:rPr>
        <w:t>&gt;</w:t>
      </w:r>
      <w:r w:rsidR="0011552E">
        <w:rPr>
          <w:rFonts w:cs="Tahoma"/>
        </w:rPr>
        <w:t>.</w:t>
      </w:r>
    </w:p>
    <w:p w:rsidR="0011552E" w:rsidRDefault="005761A7" w:rsidP="0011552E">
      <w:r>
        <w:t>3</w:t>
      </w:r>
      <w:r w:rsidR="00184604">
        <w:t>6</w:t>
      </w:r>
      <w:r w:rsidR="0011552E">
        <w:t>. The Systems displays</w:t>
      </w:r>
      <w:r w:rsidR="0011552E" w:rsidRPr="00C65735">
        <w:t xml:space="preserve"> </w:t>
      </w:r>
      <w:r w:rsidR="0011552E">
        <w:t xml:space="preserve">tab </w:t>
      </w:r>
      <w:r w:rsidR="0011552E" w:rsidRPr="00A6007F">
        <w:rPr>
          <w:b/>
        </w:rPr>
        <w:t>Schedule</w:t>
      </w:r>
      <w:r w:rsidR="0011552E">
        <w:t xml:space="preserve"> with expanded </w:t>
      </w:r>
      <w:r w:rsidR="00F542A7">
        <w:t>inlay for the specified &lt;</w:t>
      </w:r>
      <w:r w:rsidR="00F542A7" w:rsidRPr="00F542A7">
        <w:rPr>
          <w:rStyle w:val="Hyperlink"/>
          <w:color w:val="000000" w:themeColor="text1"/>
          <w:u w:val="none"/>
        </w:rPr>
        <w:t>Session date and time</w:t>
      </w:r>
      <w:r w:rsidR="00F542A7" w:rsidRPr="00C65735">
        <w:rPr>
          <w:rStyle w:val="Hyperlink"/>
          <w:color w:val="000000" w:themeColor="text1"/>
          <w:u w:val="none"/>
        </w:rPr>
        <w:t>&gt;</w:t>
      </w:r>
      <w:r w:rsidR="0011552E">
        <w:t>.</w:t>
      </w:r>
    </w:p>
    <w:p w:rsidR="0011552E" w:rsidRDefault="005761A7" w:rsidP="0011552E">
      <w:pPr>
        <w:rPr>
          <w:rStyle w:val="Hyperlink"/>
          <w:rFonts w:cs="Tahoma"/>
          <w:color w:val="0000FF"/>
        </w:rPr>
      </w:pPr>
      <w:r>
        <w:t>3</w:t>
      </w:r>
      <w:r w:rsidR="00184604">
        <w:t>7</w:t>
      </w:r>
      <w:r w:rsidR="00A6007F">
        <w:t xml:space="preserve">. </w:t>
      </w:r>
      <w:r w:rsidR="0011552E">
        <w:t xml:space="preserve">Client clicks a link </w:t>
      </w:r>
      <w:r w:rsidR="0011552E" w:rsidRPr="00CA1459">
        <w:rPr>
          <w:rStyle w:val="Hyperlink"/>
          <w:rFonts w:cs="Tahoma"/>
          <w:color w:val="0000FF"/>
        </w:rPr>
        <w:t>See All Action Plans</w:t>
      </w:r>
      <w:r w:rsidR="0011552E" w:rsidRPr="00C65735">
        <w:rPr>
          <w:rStyle w:val="Hyperlink"/>
          <w:rFonts w:cs="Tahoma"/>
          <w:color w:val="0000FF"/>
          <w:u w:val="none"/>
        </w:rPr>
        <w:t>.</w:t>
      </w:r>
    </w:p>
    <w:p w:rsidR="0011552E" w:rsidRDefault="00A6007F" w:rsidP="0011552E">
      <w:r>
        <w:t>3</w:t>
      </w:r>
      <w:r w:rsidR="00184604">
        <w:t>8</w:t>
      </w:r>
      <w:r>
        <w:t xml:space="preserve">. </w:t>
      </w:r>
      <w:r w:rsidR="0011552E">
        <w:t>The Systems displays</w:t>
      </w:r>
      <w:r w:rsidR="0011552E" w:rsidRPr="00C65735">
        <w:t xml:space="preserve"> </w:t>
      </w:r>
      <w:r w:rsidR="0011552E">
        <w:t xml:space="preserve">tab </w:t>
      </w:r>
      <w:r w:rsidR="0011552E" w:rsidRPr="00A6007F">
        <w:rPr>
          <w:b/>
        </w:rPr>
        <w:t>Action Plans</w:t>
      </w:r>
      <w:r w:rsidR="0011552E">
        <w:t xml:space="preserve"> with section </w:t>
      </w:r>
      <w:r w:rsidR="0011552E" w:rsidRPr="00A6007F">
        <w:rPr>
          <w:b/>
        </w:rPr>
        <w:t>Pending Action Plans</w:t>
      </w:r>
      <w:r w:rsidR="0011552E">
        <w:t xml:space="preserve"> expanded</w:t>
      </w:r>
      <w:r>
        <w:t xml:space="preserve"> (see details about the tab </w:t>
      </w:r>
      <w:r w:rsidRPr="00A6007F">
        <w:rPr>
          <w:b/>
        </w:rPr>
        <w:t>Action Plans</w:t>
      </w:r>
      <w:r>
        <w:t xml:space="preserve"> in the section</w:t>
      </w:r>
      <w:r w:rsidR="001C38FB">
        <w:t xml:space="preserve"> </w:t>
      </w:r>
      <w:r w:rsidR="001C38FB">
        <w:fldChar w:fldCharType="begin"/>
      </w:r>
      <w:r w:rsidR="001C38FB">
        <w:instrText xml:space="preserve"> REF _Ref345415850 \r \h </w:instrText>
      </w:r>
      <w:r w:rsidR="001C38FB">
        <w:fldChar w:fldCharType="separate"/>
      </w:r>
      <w:r w:rsidR="001C38FB">
        <w:t>1.3.3</w:t>
      </w:r>
      <w:r w:rsidR="001C38FB">
        <w:fldChar w:fldCharType="end"/>
      </w:r>
      <w:r>
        <w:t>)</w:t>
      </w:r>
      <w:r w:rsidR="0011552E">
        <w:t>.</w:t>
      </w:r>
    </w:p>
    <w:p w:rsidR="0011552E" w:rsidRDefault="00A6007F" w:rsidP="0011552E">
      <w:r>
        <w:t>3</w:t>
      </w:r>
      <w:r w:rsidR="00184604">
        <w:t>9</w:t>
      </w:r>
      <w:r>
        <w:t xml:space="preserve">. </w:t>
      </w:r>
      <w:r w:rsidR="0011552E">
        <w:t>Client clicks a link &lt;</w:t>
      </w:r>
      <w:r w:rsidR="0011552E" w:rsidRPr="00C65735">
        <w:rPr>
          <w:rStyle w:val="Hyperlink"/>
          <w:color w:val="0000FF"/>
        </w:rPr>
        <w:t>Action Plan Name</w:t>
      </w:r>
      <w:r w:rsidR="0011552E" w:rsidRPr="00C65735">
        <w:rPr>
          <w:rStyle w:val="Hyperlink"/>
          <w:color w:val="0000FF"/>
          <w:u w:val="none"/>
        </w:rPr>
        <w:t>&gt;.</w:t>
      </w:r>
    </w:p>
    <w:p w:rsidR="0011552E" w:rsidRDefault="00184604" w:rsidP="0011552E">
      <w:r>
        <w:t>40</w:t>
      </w:r>
      <w:r w:rsidR="00A6007F">
        <w:t xml:space="preserve">. </w:t>
      </w:r>
      <w:r w:rsidR="0011552E">
        <w:t>The Systems displays</w:t>
      </w:r>
      <w:r w:rsidR="0011552E" w:rsidRPr="00C65735">
        <w:t xml:space="preserve"> </w:t>
      </w:r>
      <w:r w:rsidR="0011552E">
        <w:t xml:space="preserve">tab </w:t>
      </w:r>
      <w:r w:rsidR="0011552E" w:rsidRPr="00A6007F">
        <w:rPr>
          <w:b/>
        </w:rPr>
        <w:t>Action Plans</w:t>
      </w:r>
      <w:r w:rsidR="0011552E">
        <w:t xml:space="preserve"> with expanded </w:t>
      </w:r>
      <w:r w:rsidR="00F542A7">
        <w:t xml:space="preserve">inlay for the specified </w:t>
      </w:r>
      <w:r w:rsidR="0011552E">
        <w:t>&lt;</w:t>
      </w:r>
      <w:r w:rsidR="0011552E" w:rsidRPr="000B5CA9">
        <w:rPr>
          <w:rStyle w:val="Hyperlink"/>
          <w:color w:val="000000" w:themeColor="text1"/>
          <w:u w:val="none"/>
        </w:rPr>
        <w:t>Action Plan Name</w:t>
      </w:r>
      <w:r w:rsidR="0011552E" w:rsidRPr="00A6007F">
        <w:rPr>
          <w:rStyle w:val="Hyperlink"/>
          <w:color w:val="000000" w:themeColor="text1"/>
          <w:u w:val="none"/>
        </w:rPr>
        <w:t>&gt;</w:t>
      </w:r>
      <w:r w:rsidR="0011552E">
        <w:t>.</w:t>
      </w:r>
    </w:p>
    <w:p w:rsidR="00A6007F" w:rsidRDefault="00184604" w:rsidP="00A6007F">
      <w:r>
        <w:t>41</w:t>
      </w:r>
      <w:r w:rsidR="00A6007F">
        <w:t xml:space="preserve">. Client clicks a link </w:t>
      </w:r>
      <w:r w:rsidR="00A6007F" w:rsidRPr="00C65735">
        <w:rPr>
          <w:rStyle w:val="Hyperlink"/>
          <w:rFonts w:cs="Tahoma"/>
          <w:color w:val="0000FF"/>
        </w:rPr>
        <w:t>See All Documents</w:t>
      </w:r>
      <w:r w:rsidR="00A6007F">
        <w:t>.</w:t>
      </w:r>
    </w:p>
    <w:p w:rsidR="00A6007F" w:rsidRDefault="00184604" w:rsidP="00A6007F">
      <w:r>
        <w:t>42</w:t>
      </w:r>
      <w:r w:rsidR="00A6007F">
        <w:t>. The Systems displays</w:t>
      </w:r>
      <w:r w:rsidR="00A6007F" w:rsidRPr="00C65735">
        <w:t xml:space="preserve"> </w:t>
      </w:r>
      <w:r w:rsidR="00A6007F">
        <w:t xml:space="preserve">tab </w:t>
      </w:r>
      <w:r w:rsidR="00A6007F" w:rsidRPr="00706703">
        <w:rPr>
          <w:b/>
        </w:rPr>
        <w:t>Documents</w:t>
      </w:r>
      <w:r w:rsidR="001C38FB">
        <w:rPr>
          <w:b/>
        </w:rPr>
        <w:t xml:space="preserve"> </w:t>
      </w:r>
      <w:r w:rsidR="001C38FB">
        <w:t xml:space="preserve">expanded (see details about the tab </w:t>
      </w:r>
      <w:r w:rsidR="001C38FB" w:rsidRPr="00A6007F">
        <w:rPr>
          <w:b/>
        </w:rPr>
        <w:t>Action Plans</w:t>
      </w:r>
      <w:r w:rsidR="001C38FB">
        <w:t xml:space="preserve"> in the section </w:t>
      </w:r>
      <w:r w:rsidR="001C38FB">
        <w:fldChar w:fldCharType="begin"/>
      </w:r>
      <w:r w:rsidR="001C38FB">
        <w:instrText xml:space="preserve"> REF _Ref345415886 \r \h </w:instrText>
      </w:r>
      <w:r w:rsidR="001C38FB">
        <w:fldChar w:fldCharType="separate"/>
      </w:r>
      <w:r w:rsidR="001C38FB">
        <w:t>1.3.4</w:t>
      </w:r>
      <w:r w:rsidR="001C38FB">
        <w:fldChar w:fldCharType="end"/>
      </w:r>
      <w:r w:rsidR="001C38FB">
        <w:t>)</w:t>
      </w:r>
      <w:r w:rsidR="00A6007F">
        <w:t>.</w:t>
      </w:r>
    </w:p>
    <w:p w:rsidR="00A6007F" w:rsidRDefault="00184604" w:rsidP="00A6007F">
      <w:r>
        <w:t>43</w:t>
      </w:r>
      <w:r w:rsidR="00A6007F">
        <w:t>. Client clicks a link &lt;</w:t>
      </w:r>
      <w:r w:rsidR="00A6007F" w:rsidRPr="00C65735">
        <w:rPr>
          <w:rStyle w:val="Hyperlink"/>
          <w:rFonts w:cs="Tahoma"/>
          <w:color w:val="0000FF"/>
        </w:rPr>
        <w:t>Document Name</w:t>
      </w:r>
      <w:r w:rsidR="00A6007F">
        <w:t>&gt;.</w:t>
      </w:r>
    </w:p>
    <w:p w:rsidR="00A6007F" w:rsidRDefault="00184604" w:rsidP="00A6007F">
      <w:r>
        <w:t>44</w:t>
      </w:r>
      <w:r w:rsidR="00A6007F">
        <w:t>.</w:t>
      </w:r>
      <w:r w:rsidR="00706703">
        <w:t xml:space="preserve"> </w:t>
      </w:r>
      <w:r w:rsidR="00A6007F">
        <w:t>The Systems</w:t>
      </w:r>
      <w:r w:rsidR="00706703">
        <w:t xml:space="preserve"> opens </w:t>
      </w:r>
      <w:r w:rsidR="00EB7222">
        <w:t>overlay</w:t>
      </w:r>
      <w:r w:rsidR="00706703">
        <w:t xml:space="preserve"> with 2 buttons </w:t>
      </w:r>
      <w:r w:rsidR="00706703" w:rsidRPr="00706703">
        <w:rPr>
          <w:b/>
        </w:rPr>
        <w:t>Open</w:t>
      </w:r>
      <w:r w:rsidR="00706703">
        <w:t xml:space="preserve"> and </w:t>
      </w:r>
      <w:r w:rsidR="00706703" w:rsidRPr="00706703">
        <w:rPr>
          <w:b/>
        </w:rPr>
        <w:t>Save as</w:t>
      </w:r>
      <w:r w:rsidR="00A6007F">
        <w:t>.</w:t>
      </w:r>
    </w:p>
    <w:p w:rsidR="001C38FB" w:rsidRDefault="005761A7" w:rsidP="00A6007F">
      <w:r>
        <w:t>4</w:t>
      </w:r>
      <w:r w:rsidR="00184604">
        <w:t>5</w:t>
      </w:r>
      <w:r w:rsidR="001C38FB">
        <w:t xml:space="preserve">. Client clicks a tab </w:t>
      </w:r>
      <w:r w:rsidR="001C38FB" w:rsidRPr="001C38FB">
        <w:rPr>
          <w:b/>
        </w:rPr>
        <w:t>My Information</w:t>
      </w:r>
      <w:r w:rsidR="001C38FB">
        <w:rPr>
          <w:b/>
        </w:rPr>
        <w:t>.</w:t>
      </w:r>
    </w:p>
    <w:p w:rsidR="001C38FB" w:rsidRDefault="005761A7" w:rsidP="00A6007F">
      <w:r>
        <w:t>4</w:t>
      </w:r>
      <w:r w:rsidR="00184604">
        <w:t>6</w:t>
      </w:r>
      <w:r w:rsidR="001C38FB">
        <w:t xml:space="preserve">. The Systems displays tab </w:t>
      </w:r>
      <w:r w:rsidR="001C38FB" w:rsidRPr="001C38FB">
        <w:rPr>
          <w:b/>
        </w:rPr>
        <w:t>My Information</w:t>
      </w:r>
      <w:r w:rsidR="001C38FB">
        <w:rPr>
          <w:b/>
        </w:rPr>
        <w:t xml:space="preserve"> </w:t>
      </w:r>
      <w:r w:rsidR="001C38FB">
        <w:t xml:space="preserve">(see details about the tab </w:t>
      </w:r>
      <w:r w:rsidR="001C38FB" w:rsidRPr="00A6007F">
        <w:rPr>
          <w:b/>
        </w:rPr>
        <w:t>Action Plans</w:t>
      </w:r>
      <w:r w:rsidR="001C38FB">
        <w:t xml:space="preserve"> in the section </w:t>
      </w:r>
      <w:r w:rsidR="001C38FB">
        <w:fldChar w:fldCharType="begin"/>
      </w:r>
      <w:r w:rsidR="001C38FB">
        <w:instrText xml:space="preserve"> REF _Ref345415984 \r \h </w:instrText>
      </w:r>
      <w:r w:rsidR="001C38FB">
        <w:fldChar w:fldCharType="separate"/>
      </w:r>
      <w:r w:rsidR="001C38FB">
        <w:t>1.3.5</w:t>
      </w:r>
      <w:r w:rsidR="001C38FB">
        <w:fldChar w:fldCharType="end"/>
      </w:r>
      <w:r w:rsidR="001C38FB">
        <w:t>).</w:t>
      </w:r>
    </w:p>
    <w:p w:rsidR="003B1186" w:rsidRDefault="003B1186" w:rsidP="003B1186">
      <w:pPr>
        <w:pStyle w:val="Heading3"/>
      </w:pPr>
      <w:bookmarkStart w:id="25" w:name="_Ref345163297"/>
      <w:bookmarkStart w:id="26" w:name="_Toc359498173"/>
      <w:r>
        <w:t>Schedule</w:t>
      </w:r>
      <w:bookmarkEnd w:id="25"/>
      <w:bookmarkEnd w:id="26"/>
    </w:p>
    <w:p w:rsidR="00F87DED" w:rsidRDefault="00A859DF" w:rsidP="003B1186">
      <w:r>
        <w:t xml:space="preserve">The System receives information about Schedule from </w:t>
      </w:r>
      <w:proofErr w:type="spellStart"/>
      <w:r>
        <w:t>SageCRM</w:t>
      </w:r>
      <w:proofErr w:type="spellEnd"/>
      <w:r>
        <w:t xml:space="preserve">. </w:t>
      </w:r>
      <w:r w:rsidR="007418A1">
        <w:t xml:space="preserve">The </w:t>
      </w:r>
      <w:r w:rsidR="007418A1" w:rsidRPr="00407A04">
        <w:rPr>
          <w:b/>
        </w:rPr>
        <w:t>Schedule</w:t>
      </w:r>
      <w:r w:rsidR="007418A1">
        <w:t xml:space="preserve"> tab has </w:t>
      </w:r>
      <w:r w:rsidR="00F5225D">
        <w:t xml:space="preserve">2 </w:t>
      </w:r>
      <w:r w:rsidR="00AA4FCB">
        <w:t>lists</w:t>
      </w:r>
      <w:r w:rsidR="00F5225D">
        <w:t xml:space="preserve"> of Sessions: </w:t>
      </w:r>
      <w:r w:rsidR="00F5225D" w:rsidRPr="00A859DF">
        <w:rPr>
          <w:b/>
        </w:rPr>
        <w:t xml:space="preserve">Upcoming </w:t>
      </w:r>
      <w:r w:rsidR="00AA4FCB" w:rsidRPr="00A859DF">
        <w:rPr>
          <w:b/>
        </w:rPr>
        <w:t>Sessions</w:t>
      </w:r>
      <w:r w:rsidR="00AA4FCB">
        <w:t xml:space="preserve"> and </w:t>
      </w:r>
      <w:r w:rsidR="00AA4FCB" w:rsidRPr="00A859DF">
        <w:rPr>
          <w:b/>
        </w:rPr>
        <w:t>Completed Sessions</w:t>
      </w:r>
      <w:r w:rsidR="00F87DED">
        <w:rPr>
          <w:b/>
        </w:rPr>
        <w:t xml:space="preserve"> </w:t>
      </w:r>
      <w:r w:rsidR="00F87DED" w:rsidRPr="00F87DED">
        <w:t xml:space="preserve">and </w:t>
      </w:r>
      <w:r w:rsidR="005E2BA3">
        <w:t>3</w:t>
      </w:r>
      <w:r w:rsidR="005E2BA3" w:rsidRPr="00F87DED">
        <w:t xml:space="preserve"> </w:t>
      </w:r>
      <w:r w:rsidR="00F87DED" w:rsidRPr="00F87DED">
        <w:t>links</w:t>
      </w:r>
      <w:r w:rsidR="00F87DED">
        <w:rPr>
          <w:b/>
        </w:rPr>
        <w:t xml:space="preserve">: </w:t>
      </w:r>
      <w:r w:rsidR="00F87DED" w:rsidRPr="00A859DF">
        <w:rPr>
          <w:rStyle w:val="Hyperlink"/>
          <w:rFonts w:cs="Tahoma"/>
          <w:color w:val="0000FF"/>
        </w:rPr>
        <w:t>Add Schedule to the Calendar</w:t>
      </w:r>
      <w:r w:rsidR="005E2BA3">
        <w:rPr>
          <w:rStyle w:val="Hyperlink"/>
          <w:rFonts w:cs="Tahoma"/>
          <w:color w:val="0000FF"/>
        </w:rPr>
        <w:t>, Reschedule a Session</w:t>
      </w:r>
      <w:r w:rsidR="00F87DED">
        <w:rPr>
          <w:rStyle w:val="Hyperlink"/>
          <w:rFonts w:cs="Tahoma"/>
          <w:color w:val="0000FF"/>
        </w:rPr>
        <w:t xml:space="preserve"> </w:t>
      </w:r>
      <w:r w:rsidR="00F87DED" w:rsidRPr="00F87DED">
        <w:rPr>
          <w:rStyle w:val="Hyperlink"/>
          <w:rFonts w:cs="Tahoma"/>
          <w:color w:val="000000" w:themeColor="text1"/>
          <w:u w:val="none"/>
        </w:rPr>
        <w:t xml:space="preserve">and </w:t>
      </w:r>
      <w:r w:rsidR="00F87DED" w:rsidRPr="00A859DF">
        <w:rPr>
          <w:rStyle w:val="Hyperlink"/>
          <w:rFonts w:cs="Tahoma"/>
          <w:color w:val="0000FF"/>
        </w:rPr>
        <w:t>Print Full Schedule</w:t>
      </w:r>
      <w:r w:rsidR="00AA4FCB">
        <w:t xml:space="preserve">. </w:t>
      </w:r>
    </w:p>
    <w:p w:rsidR="003B1186" w:rsidRDefault="003B1186" w:rsidP="003B1186">
      <w:r w:rsidRPr="00B70878">
        <w:t xml:space="preserve">By default the </w:t>
      </w:r>
      <w:r>
        <w:t>U</w:t>
      </w:r>
      <w:r w:rsidRPr="00B70878">
        <w:t xml:space="preserve">pcoming session’s list is expanded and the </w:t>
      </w:r>
      <w:r>
        <w:t>C</w:t>
      </w:r>
      <w:r w:rsidRPr="00B70878">
        <w:t>ompleted session’s list is collapse</w:t>
      </w:r>
      <w:r w:rsidR="00A859DF">
        <w:t>d</w:t>
      </w:r>
      <w:r w:rsidRPr="00B70878">
        <w:t>, the client can choose to expand or collapse the view of either.</w:t>
      </w:r>
      <w:r>
        <w:t xml:space="preserve"> </w:t>
      </w:r>
      <w:r w:rsidR="00A859DF">
        <w:t>For e</w:t>
      </w:r>
      <w:r>
        <w:t xml:space="preserve">ach session </w:t>
      </w:r>
      <w:r w:rsidR="00A859DF">
        <w:t>the System</w:t>
      </w:r>
      <w:r>
        <w:t xml:space="preserve"> </w:t>
      </w:r>
      <w:r w:rsidRPr="00B70878">
        <w:t>show</w:t>
      </w:r>
      <w:r>
        <w:t>s</w:t>
      </w:r>
      <w:r w:rsidR="00A859DF">
        <w:t>:</w:t>
      </w:r>
      <w:r w:rsidRPr="00B70878">
        <w:t xml:space="preserve"> </w:t>
      </w:r>
      <w:r w:rsidR="00A859DF" w:rsidRPr="00A859DF">
        <w:rPr>
          <w:b/>
        </w:rPr>
        <w:t>C</w:t>
      </w:r>
      <w:r w:rsidRPr="00A859DF">
        <w:rPr>
          <w:b/>
        </w:rPr>
        <w:t xml:space="preserve">oaching </w:t>
      </w:r>
      <w:r w:rsidR="00A859DF" w:rsidRPr="00A859DF">
        <w:rPr>
          <w:b/>
        </w:rPr>
        <w:t>Y</w:t>
      </w:r>
      <w:r w:rsidRPr="00A859DF">
        <w:rPr>
          <w:b/>
        </w:rPr>
        <w:t>ear</w:t>
      </w:r>
      <w:r>
        <w:t>,</w:t>
      </w:r>
      <w:r w:rsidRPr="00B70878">
        <w:t xml:space="preserve"> </w:t>
      </w:r>
      <w:r w:rsidR="00A859DF" w:rsidRPr="00A859DF">
        <w:rPr>
          <w:b/>
        </w:rPr>
        <w:t>Session N</w:t>
      </w:r>
      <w:r w:rsidRPr="00A859DF">
        <w:rPr>
          <w:b/>
        </w:rPr>
        <w:t>umber</w:t>
      </w:r>
      <w:r>
        <w:t>,</w:t>
      </w:r>
      <w:r w:rsidRPr="00B70878">
        <w:t xml:space="preserve"> </w:t>
      </w:r>
      <w:r w:rsidR="00A859DF" w:rsidRPr="00A859DF">
        <w:rPr>
          <w:b/>
        </w:rPr>
        <w:t>S</w:t>
      </w:r>
      <w:r w:rsidRPr="00A859DF">
        <w:rPr>
          <w:b/>
        </w:rPr>
        <w:t>ession</w:t>
      </w:r>
      <w:r w:rsidR="00A859DF" w:rsidRPr="00A859DF">
        <w:rPr>
          <w:b/>
        </w:rPr>
        <w:t xml:space="preserve"> Date</w:t>
      </w:r>
      <w:r w:rsidRPr="00B70878">
        <w:t>,</w:t>
      </w:r>
      <w:r>
        <w:t xml:space="preserve"> and</w:t>
      </w:r>
      <w:r w:rsidRPr="00B70878">
        <w:t xml:space="preserve"> </w:t>
      </w:r>
      <w:r w:rsidR="00A859DF" w:rsidRPr="00A859DF">
        <w:rPr>
          <w:b/>
        </w:rPr>
        <w:t>S</w:t>
      </w:r>
      <w:r w:rsidRPr="00A859DF">
        <w:rPr>
          <w:b/>
        </w:rPr>
        <w:t xml:space="preserve">ession </w:t>
      </w:r>
      <w:r w:rsidR="00A859DF" w:rsidRPr="00A859DF">
        <w:rPr>
          <w:b/>
        </w:rPr>
        <w:t>T</w:t>
      </w:r>
      <w:r w:rsidRPr="00A859DF">
        <w:rPr>
          <w:b/>
        </w:rPr>
        <w:t>ime</w:t>
      </w:r>
      <w:r>
        <w:t xml:space="preserve">. </w:t>
      </w:r>
      <w:r w:rsidR="00A859DF">
        <w:t>&lt;</w:t>
      </w:r>
      <w:r w:rsidR="005E2BA3" w:rsidRPr="005E2BA3">
        <w:rPr>
          <w:rStyle w:val="Hyperlink"/>
          <w:rFonts w:cs="Tahoma"/>
          <w:color w:val="0000FF"/>
        </w:rPr>
        <w:t xml:space="preserve"> </w:t>
      </w:r>
      <w:r w:rsidR="005E2BA3">
        <w:rPr>
          <w:rStyle w:val="Hyperlink"/>
          <w:rFonts w:cs="Tahoma"/>
          <w:color w:val="0000FF"/>
        </w:rPr>
        <w:t>Series number</w:t>
      </w:r>
      <w:r w:rsidR="005E2BA3" w:rsidRPr="007B0191">
        <w:rPr>
          <w:rStyle w:val="Hyperlink"/>
          <w:rFonts w:cs="Tahoma"/>
          <w:color w:val="0000FF"/>
        </w:rPr>
        <w:t xml:space="preserve"> </w:t>
      </w:r>
      <w:r w:rsidRPr="00A859DF">
        <w:rPr>
          <w:rStyle w:val="Hyperlink"/>
          <w:rFonts w:cs="Tahoma"/>
          <w:color w:val="0000FF"/>
        </w:rPr>
        <w:t>and session number</w:t>
      </w:r>
      <w:r w:rsidR="00A859DF">
        <w:t xml:space="preserve">&gt; lines </w:t>
      </w:r>
      <w:r>
        <w:t>display as</w:t>
      </w:r>
      <w:r w:rsidR="00A859DF">
        <w:t xml:space="preserve"> the</w:t>
      </w:r>
      <w:r>
        <w:t xml:space="preserve"> link</w:t>
      </w:r>
      <w:r w:rsidR="00A859DF">
        <w:t>s</w:t>
      </w:r>
      <w:r w:rsidR="001C38FB">
        <w:t xml:space="preserve"> in a</w:t>
      </w:r>
      <w:r w:rsidR="001C38FB" w:rsidRPr="003A0AFF">
        <w:t xml:space="preserve">scending order by </w:t>
      </w:r>
      <w:r w:rsidR="001C38FB">
        <w:t>session</w:t>
      </w:r>
      <w:r w:rsidR="001C38FB" w:rsidRPr="003A0AFF">
        <w:t xml:space="preserve"> date</w:t>
      </w:r>
      <w:r>
        <w:t>. Completed session’s list has the same structure. The Systems moves Session from U</w:t>
      </w:r>
      <w:r w:rsidRPr="00B70878">
        <w:t>pcoming session’s list</w:t>
      </w:r>
      <w:r>
        <w:t xml:space="preserve"> to C</w:t>
      </w:r>
      <w:r w:rsidRPr="00B70878">
        <w:t>ompleted session’s list</w:t>
      </w:r>
      <w:r>
        <w:t xml:space="preserve"> after </w:t>
      </w:r>
      <w:r w:rsidR="00A859DF">
        <w:t>current date/time of the server is more than Session Date and Session Time</w:t>
      </w:r>
      <w:r>
        <w:t>.</w:t>
      </w:r>
    </w:p>
    <w:p w:rsidR="00796E74" w:rsidRDefault="00796E74" w:rsidP="00796E74"/>
    <w:p w:rsidR="005E2BA3" w:rsidRDefault="005E2BA3" w:rsidP="00796E74">
      <w:r>
        <w:rPr>
          <w:noProof/>
          <w:lang w:val="ru-RU" w:eastAsia="ru-RU"/>
        </w:rPr>
        <w:lastRenderedPageBreak/>
        <w:drawing>
          <wp:inline distT="0" distB="0" distL="0" distR="0" wp14:anchorId="7340C841" wp14:editId="174F5C14">
            <wp:extent cx="6477000" cy="5219700"/>
            <wp:effectExtent l="0" t="0" r="0" b="0"/>
            <wp:docPr id="7" name="Picture 7" descr="D:\Yushkite\BuildingChampions\Mockups\Sche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Yushkite\BuildingChampions\Mockups\Schedul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77000" cy="5219700"/>
                    </a:xfrm>
                    <a:prstGeom prst="rect">
                      <a:avLst/>
                    </a:prstGeom>
                    <a:noFill/>
                    <a:ln>
                      <a:noFill/>
                    </a:ln>
                  </pic:spPr>
                </pic:pic>
              </a:graphicData>
            </a:graphic>
          </wp:inline>
        </w:drawing>
      </w:r>
    </w:p>
    <w:p w:rsidR="00EF0627" w:rsidRDefault="00EF0627" w:rsidP="003B1186">
      <w:r>
        <w:t>Integration with Calendar should be done with the help of third-party component “add to calendar” widget (</w:t>
      </w:r>
      <w:hyperlink r:id="rId21" w:history="1">
        <w:r w:rsidRPr="0046294F">
          <w:rPr>
            <w:rStyle w:val="Hyperlink"/>
            <w:rFonts w:cs="Tahoma"/>
            <w:color w:val="0000FF"/>
          </w:rPr>
          <w:t>http://addthisevent.com/</w:t>
        </w:r>
      </w:hyperlink>
      <w:r>
        <w:t>)</w:t>
      </w:r>
    </w:p>
    <w:p w:rsidR="003B1186" w:rsidRDefault="005761A7" w:rsidP="003B1186">
      <w:r>
        <w:t>4</w:t>
      </w:r>
      <w:r w:rsidR="00184604">
        <w:t>7</w:t>
      </w:r>
      <w:r w:rsidR="007B0191">
        <w:t xml:space="preserve">. </w:t>
      </w:r>
      <w:r w:rsidR="003B1186">
        <w:t xml:space="preserve">Client clicks a link </w:t>
      </w:r>
      <w:r w:rsidR="003B1186" w:rsidRPr="00A859DF">
        <w:rPr>
          <w:rStyle w:val="Hyperlink"/>
          <w:rFonts w:cs="Tahoma"/>
          <w:color w:val="0000FF"/>
        </w:rPr>
        <w:t>Add Schedule to the Calendar</w:t>
      </w:r>
      <w:r w:rsidR="003B1186">
        <w:t>.</w:t>
      </w:r>
    </w:p>
    <w:p w:rsidR="003B1186" w:rsidRDefault="001C38FB" w:rsidP="003B1186">
      <w:r>
        <w:t>4</w:t>
      </w:r>
      <w:r w:rsidR="00184604">
        <w:t>8</w:t>
      </w:r>
      <w:r w:rsidR="00F87DED">
        <w:t xml:space="preserve">. </w:t>
      </w:r>
      <w:r w:rsidR="003B1186">
        <w:t>The Systems</w:t>
      </w:r>
      <w:r w:rsidR="007B0191">
        <w:t xml:space="preserve"> opens </w:t>
      </w:r>
      <w:r w:rsidR="00EB4DB1">
        <w:t>overlay</w:t>
      </w:r>
      <w:r w:rsidR="007B0191">
        <w:t xml:space="preserve"> with dr</w:t>
      </w:r>
      <w:r w:rsidR="007A7BD3">
        <w:t>opdown list</w:t>
      </w:r>
      <w:r w:rsidR="007B0191">
        <w:t xml:space="preserve">. Dropdown list is populated with values: </w:t>
      </w:r>
      <w:r w:rsidR="007B0191" w:rsidRPr="007B0191">
        <w:t>Google Calendar</w:t>
      </w:r>
      <w:r w:rsidR="007B0191">
        <w:t xml:space="preserve">, </w:t>
      </w:r>
      <w:r w:rsidR="007B0191" w:rsidRPr="007B0191">
        <w:t>Yahoo Calendar</w:t>
      </w:r>
      <w:r w:rsidR="007B0191">
        <w:t xml:space="preserve">, </w:t>
      </w:r>
      <w:bookmarkStart w:id="27" w:name="_GoBack"/>
      <w:bookmarkEnd w:id="27"/>
      <w:proofErr w:type="gramStart"/>
      <w:r w:rsidR="007B0191" w:rsidRPr="007B0191">
        <w:t>Outlook</w:t>
      </w:r>
      <w:proofErr w:type="gramEnd"/>
      <w:r w:rsidR="007B0191" w:rsidRPr="007B0191">
        <w:t xml:space="preserve"> Calendar</w:t>
      </w:r>
      <w:r w:rsidR="007B0191">
        <w:t>.</w:t>
      </w:r>
    </w:p>
    <w:p w:rsidR="00A64A6A" w:rsidRDefault="001C38FB" w:rsidP="003B1186">
      <w:r>
        <w:t>4</w:t>
      </w:r>
      <w:r w:rsidR="00184604">
        <w:t>9</w:t>
      </w:r>
      <w:r w:rsidR="00A64A6A">
        <w:t>. Client choose</w:t>
      </w:r>
      <w:r w:rsidR="00EB4DB1">
        <w:t>s</w:t>
      </w:r>
      <w:r w:rsidR="00A64A6A">
        <w:t xml:space="preserve"> </w:t>
      </w:r>
      <w:r w:rsidR="00A64A6A" w:rsidRPr="007B0191">
        <w:t>Outlook Calendar</w:t>
      </w:r>
      <w:r w:rsidR="00A64A6A">
        <w:t>.</w:t>
      </w:r>
    </w:p>
    <w:p w:rsidR="00A64A6A" w:rsidRDefault="00184604" w:rsidP="003B1186">
      <w:r>
        <w:t>50</w:t>
      </w:r>
      <w:r w:rsidR="00A64A6A">
        <w:t>. The System adds all Sessions from the Schedule to the MS Outlook as appointments. Client has to open application MS</w:t>
      </w:r>
      <w:r w:rsidR="00A64A6A" w:rsidRPr="00A64A6A">
        <w:t xml:space="preserve"> </w:t>
      </w:r>
      <w:r w:rsidR="00A64A6A" w:rsidRPr="007B0191">
        <w:t>Outlook</w:t>
      </w:r>
      <w:r w:rsidR="00A64A6A">
        <w:t xml:space="preserve"> and accept all appointments.</w:t>
      </w:r>
    </w:p>
    <w:p w:rsidR="003B1186" w:rsidRDefault="00184604" w:rsidP="003B1186">
      <w:r>
        <w:t>51</w:t>
      </w:r>
      <w:r w:rsidR="00F87DED">
        <w:t xml:space="preserve">. </w:t>
      </w:r>
      <w:r w:rsidR="003B1186">
        <w:t xml:space="preserve">Client clicks a link </w:t>
      </w:r>
      <w:r w:rsidR="003B1186" w:rsidRPr="00A859DF">
        <w:rPr>
          <w:rStyle w:val="Hyperlink"/>
          <w:rFonts w:cs="Tahoma"/>
          <w:color w:val="0000FF"/>
        </w:rPr>
        <w:t>Print Full Schedule</w:t>
      </w:r>
      <w:r w:rsidR="003B1186">
        <w:t>.</w:t>
      </w:r>
    </w:p>
    <w:p w:rsidR="003B1186" w:rsidRDefault="00184604" w:rsidP="003B1186">
      <w:r>
        <w:t>52</w:t>
      </w:r>
      <w:r w:rsidR="00F87DED">
        <w:t xml:space="preserve">. </w:t>
      </w:r>
      <w:r w:rsidR="003B1186">
        <w:t>The Systems</w:t>
      </w:r>
      <w:r w:rsidR="007B0191">
        <w:t xml:space="preserve"> opens</w:t>
      </w:r>
      <w:r w:rsidR="007B0191" w:rsidRPr="007B0191">
        <w:t xml:space="preserve"> </w:t>
      </w:r>
      <w:r w:rsidR="007B0191">
        <w:t xml:space="preserve">Schedule </w:t>
      </w:r>
      <w:r w:rsidR="007B0191" w:rsidRPr="007B0191">
        <w:t xml:space="preserve">in the PDF-format in the preview-page in the browser (in another tab in the browser). Available operations: </w:t>
      </w:r>
      <w:r w:rsidR="007B0191" w:rsidRPr="007B0191">
        <w:rPr>
          <w:b/>
        </w:rPr>
        <w:t>Save as</w:t>
      </w:r>
      <w:r w:rsidR="007B0191" w:rsidRPr="007B0191">
        <w:t xml:space="preserve">, </w:t>
      </w:r>
      <w:r w:rsidR="007B0191" w:rsidRPr="007B0191">
        <w:rPr>
          <w:b/>
        </w:rPr>
        <w:t>Print</w:t>
      </w:r>
      <w:r w:rsidR="007B0191" w:rsidRPr="007B0191">
        <w:t>.</w:t>
      </w:r>
    </w:p>
    <w:p w:rsidR="003B1186" w:rsidRDefault="00184604" w:rsidP="003B1186">
      <w:r>
        <w:lastRenderedPageBreak/>
        <w:t>53</w:t>
      </w:r>
      <w:r w:rsidR="00F87DED">
        <w:t xml:space="preserve">. </w:t>
      </w:r>
      <w:r w:rsidR="003B1186">
        <w:t>Client clicks a link &lt;</w:t>
      </w:r>
      <w:r w:rsidR="005E2BA3">
        <w:rPr>
          <w:rStyle w:val="Hyperlink"/>
          <w:rFonts w:cs="Tahoma"/>
          <w:color w:val="0000FF"/>
        </w:rPr>
        <w:t>Series number</w:t>
      </w:r>
      <w:r w:rsidR="003B1186" w:rsidRPr="007B0191">
        <w:rPr>
          <w:rStyle w:val="Hyperlink"/>
          <w:rFonts w:cs="Tahoma"/>
          <w:color w:val="0000FF"/>
        </w:rPr>
        <w:t xml:space="preserve"> and session number</w:t>
      </w:r>
      <w:r w:rsidR="003B1186">
        <w:t>&gt;</w:t>
      </w:r>
      <w:r w:rsidR="007B0191">
        <w:t>.</w:t>
      </w:r>
    </w:p>
    <w:p w:rsidR="003B1186" w:rsidRDefault="00184604" w:rsidP="003B1186">
      <w:r>
        <w:t>54</w:t>
      </w:r>
      <w:r w:rsidR="00F87DED">
        <w:t xml:space="preserve">. </w:t>
      </w:r>
      <w:r w:rsidR="003B1186">
        <w:t>The Systems</w:t>
      </w:r>
      <w:r w:rsidR="00F542A7">
        <w:t xml:space="preserve"> displays inlay for the specified Session</w:t>
      </w:r>
      <w:r w:rsidR="007B0191">
        <w:t>. There are 3</w:t>
      </w:r>
      <w:r w:rsidR="00F542A7">
        <w:t xml:space="preserve"> </w:t>
      </w:r>
      <w:r w:rsidR="007B0191">
        <w:t xml:space="preserve">simple </w:t>
      </w:r>
      <w:r w:rsidR="007B0191" w:rsidRPr="007B0191">
        <w:t>text input fields</w:t>
      </w:r>
      <w:r w:rsidR="00F87DED">
        <w:t xml:space="preserve"> without </w:t>
      </w:r>
      <w:r w:rsidR="00F87DED" w:rsidRPr="007B0191">
        <w:t>validation</w:t>
      </w:r>
      <w:r w:rsidR="007B0191" w:rsidRPr="007B0191">
        <w:t xml:space="preserve">: </w:t>
      </w:r>
      <w:r w:rsidR="007B0191" w:rsidRPr="007B0191">
        <w:rPr>
          <w:b/>
        </w:rPr>
        <w:t>Hot Topic</w:t>
      </w:r>
      <w:r w:rsidR="007B0191" w:rsidRPr="007B0191">
        <w:t xml:space="preserve">, </w:t>
      </w:r>
      <w:r w:rsidR="007B0191" w:rsidRPr="007B0191">
        <w:rPr>
          <w:b/>
        </w:rPr>
        <w:t>Greatest Challenge</w:t>
      </w:r>
      <w:r w:rsidR="007B0191" w:rsidRPr="007B0191">
        <w:t xml:space="preserve">, and </w:t>
      </w:r>
      <w:r w:rsidR="007B0191" w:rsidRPr="007B0191">
        <w:rPr>
          <w:b/>
        </w:rPr>
        <w:t>Greatest Victory</w:t>
      </w:r>
      <w:r w:rsidR="007B0191" w:rsidRPr="007B0191">
        <w:t>.</w:t>
      </w:r>
      <w:r w:rsidR="007B0191">
        <w:t xml:space="preserve"> </w:t>
      </w:r>
      <w:r w:rsidR="00EB4DB1">
        <w:t>Client can fill in the data at any time.</w:t>
      </w:r>
    </w:p>
    <w:p w:rsidR="005E2BA3" w:rsidRDefault="00AD01EE" w:rsidP="00796E74">
      <w:r>
        <w:rPr>
          <w:noProof/>
          <w:lang w:val="ru-RU" w:eastAsia="ru-RU"/>
        </w:rPr>
        <w:drawing>
          <wp:inline distT="0" distB="0" distL="0" distR="0">
            <wp:extent cx="6475730" cy="5220335"/>
            <wp:effectExtent l="0" t="0" r="1270" b="0"/>
            <wp:docPr id="10" name="Picture 10" descr="D:\YUSHKITE\BuildingChampions\Mockups\Schedule_SingleSes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YUSHKITE\BuildingChampions\Mockups\Schedule_SingleSessio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75730" cy="5220335"/>
                    </a:xfrm>
                    <a:prstGeom prst="rect">
                      <a:avLst/>
                    </a:prstGeom>
                    <a:noFill/>
                    <a:ln>
                      <a:noFill/>
                    </a:ln>
                  </pic:spPr>
                </pic:pic>
              </a:graphicData>
            </a:graphic>
          </wp:inline>
        </w:drawing>
      </w:r>
    </w:p>
    <w:p w:rsidR="00F87DED" w:rsidRDefault="005761A7" w:rsidP="00796E74">
      <w:r>
        <w:t>5</w:t>
      </w:r>
      <w:r w:rsidR="00184604">
        <w:t>5</w:t>
      </w:r>
      <w:r w:rsidR="00A64A6A">
        <w:t xml:space="preserve">. </w:t>
      </w:r>
      <w:r w:rsidR="003B1186">
        <w:t xml:space="preserve">Client enters data in the field </w:t>
      </w:r>
      <w:r w:rsidR="003B1186" w:rsidRPr="00F87DED">
        <w:rPr>
          <w:b/>
        </w:rPr>
        <w:t>Hot Topic</w:t>
      </w:r>
      <w:r w:rsidR="00AD01EE">
        <w:rPr>
          <w:b/>
        </w:rPr>
        <w:t xml:space="preserve">, Greatest Victory </w:t>
      </w:r>
      <w:r w:rsidR="00AD01EE" w:rsidRPr="00AD01EE">
        <w:t>and</w:t>
      </w:r>
      <w:r w:rsidR="00AD01EE">
        <w:rPr>
          <w:b/>
        </w:rPr>
        <w:t xml:space="preserve"> Greatest Challenge </w:t>
      </w:r>
      <w:r w:rsidR="00AD01EE" w:rsidRPr="00AD01EE">
        <w:t>and</w:t>
      </w:r>
      <w:r w:rsidR="00F87DED">
        <w:t xml:space="preserve"> clicks </w:t>
      </w:r>
      <w:r w:rsidR="00F87DED" w:rsidRPr="00F87DED">
        <w:rPr>
          <w:b/>
        </w:rPr>
        <w:t>Save</w:t>
      </w:r>
      <w:r w:rsidR="00F87DED">
        <w:t>.</w:t>
      </w:r>
    </w:p>
    <w:p w:rsidR="00AD01EE" w:rsidRDefault="001C38FB" w:rsidP="00AD01EE">
      <w:r>
        <w:t>5</w:t>
      </w:r>
      <w:r w:rsidR="00AD01EE">
        <w:t>6</w:t>
      </w:r>
      <w:r w:rsidR="00A64A6A">
        <w:t xml:space="preserve">. </w:t>
      </w:r>
      <w:r w:rsidR="00F87DED">
        <w:t xml:space="preserve">The System sends entered data to the </w:t>
      </w:r>
      <w:proofErr w:type="spellStart"/>
      <w:r w:rsidR="00F87DED">
        <w:t>SageCRM</w:t>
      </w:r>
      <w:proofErr w:type="spellEnd"/>
      <w:r w:rsidR="00F87DED">
        <w:t xml:space="preserve"> </w:t>
      </w:r>
      <w:r w:rsidR="00AD01EE">
        <w:t>and sends email notification to the Coach.</w:t>
      </w:r>
    </w:p>
    <w:p w:rsidR="00AD01EE" w:rsidRDefault="00AD01EE" w:rsidP="00AD01EE">
      <w:r>
        <w:t>Email template:</w:t>
      </w:r>
    </w:p>
    <w:p w:rsidR="00AD01EE" w:rsidRDefault="00AD01EE" w:rsidP="00AD01EE">
      <w:r w:rsidRPr="00996177">
        <w:rPr>
          <w:i/>
        </w:rPr>
        <w:t>Subject:</w:t>
      </w:r>
      <w:r w:rsidRPr="00E954A4">
        <w:t xml:space="preserve"> </w:t>
      </w:r>
      <w:r>
        <w:t>“</w:t>
      </w:r>
      <w:r w:rsidRPr="00757777">
        <w:t>Client Portal Notification</w:t>
      </w:r>
      <w:r>
        <w:t>”</w:t>
      </w:r>
    </w:p>
    <w:p w:rsidR="00AD01EE" w:rsidRDefault="00AD01EE" w:rsidP="00AD01EE">
      <w:r w:rsidRPr="00996177">
        <w:rPr>
          <w:i/>
        </w:rPr>
        <w:t>Body:</w:t>
      </w:r>
      <w:r w:rsidRPr="00720B63">
        <w:t xml:space="preserve"> </w:t>
      </w:r>
      <w:r>
        <w:t>“</w:t>
      </w:r>
      <w:r w:rsidRPr="00757777">
        <w:t xml:space="preserve">Client &lt;Name Surname&gt; has just </w:t>
      </w:r>
      <w:r>
        <w:t>updated</w:t>
      </w:r>
      <w:r w:rsidRPr="00757777">
        <w:t xml:space="preserve"> </w:t>
      </w:r>
      <w:r>
        <w:t>Session’s details on the Portal</w:t>
      </w:r>
      <w:r w:rsidRPr="00757777">
        <w:t>.</w:t>
      </w:r>
      <w:r>
        <w:t>”</w:t>
      </w:r>
    </w:p>
    <w:p w:rsidR="005E2BA3" w:rsidRDefault="00CA200E" w:rsidP="00796E74">
      <w:r>
        <w:rPr>
          <w:noProof/>
          <w:lang w:val="ru-RU" w:eastAsia="ru-RU"/>
        </w:rPr>
        <w:lastRenderedPageBreak/>
        <w:drawing>
          <wp:inline distT="0" distB="0" distL="0" distR="0">
            <wp:extent cx="6475730" cy="5220335"/>
            <wp:effectExtent l="0" t="0" r="1270" b="0"/>
            <wp:docPr id="28" name="Picture 28" descr="D:\YUSHKITE\BuildingChampions\Mockups\Schedule_SingleSession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YUSHKITE\BuildingChampions\Mockups\Schedule_SingleSessionEdi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75730" cy="5220335"/>
                    </a:xfrm>
                    <a:prstGeom prst="rect">
                      <a:avLst/>
                    </a:prstGeom>
                    <a:noFill/>
                    <a:ln>
                      <a:noFill/>
                    </a:ln>
                  </pic:spPr>
                </pic:pic>
              </a:graphicData>
            </a:graphic>
          </wp:inline>
        </w:drawing>
      </w:r>
    </w:p>
    <w:p w:rsidR="003B1186" w:rsidRDefault="001C38FB" w:rsidP="00796E74">
      <w:r>
        <w:t>5</w:t>
      </w:r>
      <w:r w:rsidR="00180C93">
        <w:t>7</w:t>
      </w:r>
      <w:r w:rsidR="00A64A6A">
        <w:t xml:space="preserve">. </w:t>
      </w:r>
      <w:r w:rsidR="003B1186">
        <w:t xml:space="preserve">Client clicks a link </w:t>
      </w:r>
      <w:proofErr w:type="gramStart"/>
      <w:r w:rsidR="003B1186" w:rsidRPr="00F87DED">
        <w:rPr>
          <w:rStyle w:val="Hyperlink"/>
          <w:rFonts w:cs="Tahoma"/>
          <w:color w:val="0000FF"/>
        </w:rPr>
        <w:t>Reschedule</w:t>
      </w:r>
      <w:proofErr w:type="gramEnd"/>
      <w:r w:rsidR="005E2BA3">
        <w:rPr>
          <w:rStyle w:val="Hyperlink"/>
          <w:rFonts w:cs="Tahoma"/>
          <w:color w:val="0000FF"/>
        </w:rPr>
        <w:t xml:space="preserve"> a Session</w:t>
      </w:r>
      <w:r w:rsidR="003B1186">
        <w:t>.</w:t>
      </w:r>
    </w:p>
    <w:p w:rsidR="003B1186" w:rsidRDefault="00180C93" w:rsidP="00796E74">
      <w:r>
        <w:t>58</w:t>
      </w:r>
      <w:r w:rsidR="00A64A6A">
        <w:t xml:space="preserve">. </w:t>
      </w:r>
      <w:r w:rsidR="003B1186">
        <w:t>The System</w:t>
      </w:r>
      <w:r w:rsidR="00F87DED">
        <w:t xml:space="preserve"> </w:t>
      </w:r>
      <w:r w:rsidR="005E2BA3">
        <w:t xml:space="preserve">opens </w:t>
      </w:r>
      <w:r w:rsidR="00EB4DB1">
        <w:t xml:space="preserve">the </w:t>
      </w:r>
      <w:r w:rsidR="00EB4DB1" w:rsidRPr="00EB4DB1">
        <w:t>web application</w:t>
      </w:r>
      <w:r w:rsidR="00EB4DB1">
        <w:t xml:space="preserve"> for scheduling</w:t>
      </w:r>
      <w:r w:rsidR="005E2BA3">
        <w:t xml:space="preserve"> in another browser tab</w:t>
      </w:r>
      <w:r w:rsidR="00A64A6A">
        <w:t>.</w:t>
      </w:r>
      <w:r w:rsidR="00EB4DB1">
        <w:t xml:space="preserve"> No any additional authorization is needed. </w:t>
      </w:r>
    </w:p>
    <w:p w:rsidR="004D1C61" w:rsidRDefault="004D1C61" w:rsidP="004D1C61">
      <w:pPr>
        <w:pStyle w:val="Heading3"/>
      </w:pPr>
      <w:bookmarkStart w:id="28" w:name="_Toc359498174"/>
      <w:r w:rsidRPr="004D1C61">
        <w:t>Action Plans</w:t>
      </w:r>
      <w:bookmarkEnd w:id="28"/>
    </w:p>
    <w:p w:rsidR="00407A04" w:rsidRDefault="00180C93" w:rsidP="004D1C61">
      <w:r>
        <w:t>59</w:t>
      </w:r>
      <w:r w:rsidR="00EB4DB1">
        <w:t xml:space="preserve">. </w:t>
      </w:r>
      <w:r w:rsidR="00A64A6A">
        <w:t>Client</w:t>
      </w:r>
      <w:r w:rsidR="005E2BA3">
        <w:t xml:space="preserve"> performs rescheduling and returns to the System.</w:t>
      </w:r>
      <w:r w:rsidR="00A64A6A">
        <w:t xml:space="preserve"> </w:t>
      </w:r>
      <w:r w:rsidR="00407A04">
        <w:t xml:space="preserve">The System receives information about Action Plans from </w:t>
      </w:r>
      <w:proofErr w:type="spellStart"/>
      <w:r w:rsidR="00407A04">
        <w:t>SageCRM</w:t>
      </w:r>
      <w:proofErr w:type="spellEnd"/>
      <w:r w:rsidR="00407A04">
        <w:t xml:space="preserve">. The </w:t>
      </w:r>
      <w:r w:rsidR="00407A04" w:rsidRPr="00407A04">
        <w:rPr>
          <w:b/>
        </w:rPr>
        <w:t>Action Plans</w:t>
      </w:r>
      <w:r w:rsidR="00407A04">
        <w:t xml:space="preserve"> tab has 2 lists of </w:t>
      </w:r>
      <w:r w:rsidR="00372E0C">
        <w:t>Action Plans</w:t>
      </w:r>
      <w:r w:rsidR="00407A04">
        <w:t xml:space="preserve">: </w:t>
      </w:r>
      <w:r w:rsidR="00407A04" w:rsidRPr="00407A04">
        <w:rPr>
          <w:b/>
        </w:rPr>
        <w:t>Pending</w:t>
      </w:r>
      <w:r w:rsidR="00407A04">
        <w:t xml:space="preserve"> </w:t>
      </w:r>
      <w:r w:rsidR="00407A04" w:rsidRPr="00407A04">
        <w:rPr>
          <w:b/>
        </w:rPr>
        <w:t>Action Plans</w:t>
      </w:r>
      <w:r w:rsidR="00407A04">
        <w:t xml:space="preserve"> and </w:t>
      </w:r>
      <w:r w:rsidR="00407A04" w:rsidRPr="00407A04">
        <w:rPr>
          <w:b/>
        </w:rPr>
        <w:t>Completed</w:t>
      </w:r>
      <w:r w:rsidR="00407A04">
        <w:t xml:space="preserve"> </w:t>
      </w:r>
      <w:r w:rsidR="00407A04" w:rsidRPr="00407A04">
        <w:rPr>
          <w:b/>
        </w:rPr>
        <w:t>Action Plans</w:t>
      </w:r>
      <w:r w:rsidR="00407A04">
        <w:t xml:space="preserve">. </w:t>
      </w:r>
    </w:p>
    <w:p w:rsidR="00407A04" w:rsidRDefault="00407A04" w:rsidP="00407A04">
      <w:r w:rsidRPr="00B70878">
        <w:t xml:space="preserve">By default the </w:t>
      </w:r>
      <w:r w:rsidRPr="00407A04">
        <w:t>Pending Action Plans</w:t>
      </w:r>
      <w:r>
        <w:t xml:space="preserve">’ </w:t>
      </w:r>
      <w:r w:rsidRPr="00B70878">
        <w:t xml:space="preserve">list is expanded and the </w:t>
      </w:r>
      <w:r w:rsidRPr="00407A04">
        <w:t>Completed Action Plans</w:t>
      </w:r>
      <w:r>
        <w:t>’</w:t>
      </w:r>
      <w:r w:rsidRPr="00B70878">
        <w:t xml:space="preserve"> list is collapse</w:t>
      </w:r>
      <w:r>
        <w:t>d</w:t>
      </w:r>
      <w:r w:rsidRPr="00B70878">
        <w:t>, the client can choose to expand or collapse the view of either.</w:t>
      </w:r>
      <w:r>
        <w:t xml:space="preserve"> For </w:t>
      </w:r>
      <w:r w:rsidR="00393FC1">
        <w:t>pending</w:t>
      </w:r>
      <w:r w:rsidR="007B434D">
        <w:t xml:space="preserve"> </w:t>
      </w:r>
      <w:r>
        <w:t xml:space="preserve">action plan the System </w:t>
      </w:r>
      <w:r w:rsidRPr="00B70878">
        <w:t>show</w:t>
      </w:r>
      <w:r>
        <w:t>s:</w:t>
      </w:r>
      <w:r w:rsidRPr="00B70878">
        <w:t xml:space="preserve"> </w:t>
      </w:r>
      <w:r>
        <w:rPr>
          <w:b/>
        </w:rPr>
        <w:t>Action Plan Name</w:t>
      </w:r>
      <w:r>
        <w:t>,</w:t>
      </w:r>
      <w:r w:rsidRPr="00B70878">
        <w:t xml:space="preserve"> </w:t>
      </w:r>
      <w:r>
        <w:rPr>
          <w:b/>
        </w:rPr>
        <w:t>Date Due</w:t>
      </w:r>
      <w:r>
        <w:t>,</w:t>
      </w:r>
      <w:r w:rsidRPr="00B70878">
        <w:t xml:space="preserve"> </w:t>
      </w:r>
      <w:r w:rsidRPr="00A859DF">
        <w:rPr>
          <w:b/>
        </w:rPr>
        <w:t>Date</w:t>
      </w:r>
      <w:r>
        <w:rPr>
          <w:b/>
        </w:rPr>
        <w:t xml:space="preserve"> Assigned</w:t>
      </w:r>
      <w:r w:rsidR="00393FC1">
        <w:t xml:space="preserve"> </w:t>
      </w:r>
      <w:r>
        <w:t>a</w:t>
      </w:r>
      <w:r w:rsidR="00393FC1">
        <w:t>nd a</w:t>
      </w:r>
      <w:r>
        <w:t xml:space="preserve"> button </w:t>
      </w:r>
      <w:r w:rsidRPr="00407A04">
        <w:rPr>
          <w:b/>
        </w:rPr>
        <w:t>Mark as Comple</w:t>
      </w:r>
      <w:r>
        <w:rPr>
          <w:b/>
        </w:rPr>
        <w:t>te</w:t>
      </w:r>
      <w:r>
        <w:t xml:space="preserve">. </w:t>
      </w:r>
      <w:r w:rsidR="00393FC1">
        <w:t xml:space="preserve">For </w:t>
      </w:r>
      <w:r w:rsidR="00393FC1">
        <w:lastRenderedPageBreak/>
        <w:t>c</w:t>
      </w:r>
      <w:r w:rsidR="00393FC1" w:rsidRPr="00407A04">
        <w:t xml:space="preserve">ompleted </w:t>
      </w:r>
      <w:r w:rsidR="00393FC1">
        <w:t>a</w:t>
      </w:r>
      <w:r w:rsidR="00393FC1" w:rsidRPr="00407A04">
        <w:t xml:space="preserve">ction </w:t>
      </w:r>
      <w:r w:rsidR="00393FC1">
        <w:t>p</w:t>
      </w:r>
      <w:r w:rsidR="00393FC1" w:rsidRPr="00407A04">
        <w:t>lans</w:t>
      </w:r>
      <w:r w:rsidR="00393FC1" w:rsidRPr="000415F6">
        <w:rPr>
          <w:b/>
        </w:rPr>
        <w:t xml:space="preserve"> </w:t>
      </w:r>
      <w:r w:rsidR="00393FC1">
        <w:t xml:space="preserve">the System </w:t>
      </w:r>
      <w:r w:rsidR="00393FC1" w:rsidRPr="00B70878">
        <w:t>show</w:t>
      </w:r>
      <w:r w:rsidR="00393FC1">
        <w:t>s:</w:t>
      </w:r>
      <w:r w:rsidR="00393FC1" w:rsidRPr="00B70878">
        <w:t xml:space="preserve"> </w:t>
      </w:r>
      <w:r w:rsidR="00393FC1">
        <w:rPr>
          <w:b/>
        </w:rPr>
        <w:t>Action Plan Name</w:t>
      </w:r>
      <w:r w:rsidR="00393FC1">
        <w:t>,</w:t>
      </w:r>
      <w:r w:rsidR="00393FC1" w:rsidRPr="00B70878">
        <w:t xml:space="preserve"> </w:t>
      </w:r>
      <w:r w:rsidR="00393FC1">
        <w:rPr>
          <w:b/>
        </w:rPr>
        <w:t>Date Due</w:t>
      </w:r>
      <w:r w:rsidR="00393FC1">
        <w:t>,</w:t>
      </w:r>
      <w:r w:rsidR="00393FC1" w:rsidRPr="00B70878">
        <w:t xml:space="preserve"> </w:t>
      </w:r>
      <w:r w:rsidR="00393FC1" w:rsidRPr="00A859DF">
        <w:rPr>
          <w:b/>
        </w:rPr>
        <w:t>Date</w:t>
      </w:r>
      <w:r w:rsidR="00393FC1">
        <w:rPr>
          <w:b/>
        </w:rPr>
        <w:t xml:space="preserve"> Assigned</w:t>
      </w:r>
      <w:r w:rsidR="00393FC1">
        <w:t xml:space="preserve"> and </w:t>
      </w:r>
      <w:r w:rsidR="00393FC1" w:rsidRPr="000415F6">
        <w:rPr>
          <w:b/>
        </w:rPr>
        <w:t>Date Completed</w:t>
      </w:r>
      <w:r w:rsidR="00393FC1">
        <w:rPr>
          <w:b/>
        </w:rPr>
        <w:t xml:space="preserve">. </w:t>
      </w:r>
      <w:r w:rsidR="00372E0C">
        <w:rPr>
          <w:b/>
        </w:rPr>
        <w:t>Action Plan Names</w:t>
      </w:r>
      <w:r w:rsidR="00372E0C">
        <w:t xml:space="preserve"> display</w:t>
      </w:r>
      <w:r>
        <w:t xml:space="preserve"> as the links</w:t>
      </w:r>
      <w:r w:rsidR="003A0AFF">
        <w:t xml:space="preserve"> </w:t>
      </w:r>
      <w:r w:rsidR="003A0AFF" w:rsidRPr="003A0AFF">
        <w:t xml:space="preserve">in </w:t>
      </w:r>
      <w:r w:rsidR="00393FC1">
        <w:t>a</w:t>
      </w:r>
      <w:r w:rsidR="003A0AFF" w:rsidRPr="003A0AFF">
        <w:t>scending order by due date</w:t>
      </w:r>
      <w:r>
        <w:t xml:space="preserve">. </w:t>
      </w:r>
    </w:p>
    <w:p w:rsidR="000B5CA9" w:rsidRDefault="000415F6" w:rsidP="00E13BF2">
      <w:r>
        <w:rPr>
          <w:noProof/>
          <w:lang w:val="ru-RU" w:eastAsia="ru-RU"/>
        </w:rPr>
        <w:drawing>
          <wp:inline distT="0" distB="0" distL="0" distR="0" wp14:anchorId="79FB7E31" wp14:editId="4025251F">
            <wp:extent cx="6477000" cy="5219700"/>
            <wp:effectExtent l="0" t="0" r="0" b="0"/>
            <wp:docPr id="20" name="Picture 20" descr="D:\Yushkite\BuildingChampions\Mockups\ActionPla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Yushkite\BuildingChampions\Mockups\ActionPlan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77000" cy="5219700"/>
                    </a:xfrm>
                    <a:prstGeom prst="rect">
                      <a:avLst/>
                    </a:prstGeom>
                    <a:noFill/>
                    <a:ln>
                      <a:noFill/>
                    </a:ln>
                  </pic:spPr>
                </pic:pic>
              </a:graphicData>
            </a:graphic>
          </wp:inline>
        </w:drawing>
      </w:r>
    </w:p>
    <w:p w:rsidR="00A6007F" w:rsidRDefault="00184604" w:rsidP="00E13BF2">
      <w:r>
        <w:t>6</w:t>
      </w:r>
      <w:r w:rsidR="00180C93">
        <w:t>0</w:t>
      </w:r>
      <w:r w:rsidR="00372E0C">
        <w:t xml:space="preserve">. </w:t>
      </w:r>
      <w:r w:rsidR="00A6007F">
        <w:t xml:space="preserve">Client clicks a button </w:t>
      </w:r>
      <w:r w:rsidR="00A6007F" w:rsidRPr="00372E0C">
        <w:rPr>
          <w:b/>
        </w:rPr>
        <w:t>Mark as Complete</w:t>
      </w:r>
      <w:r w:rsidR="00A6007F">
        <w:t>.</w:t>
      </w:r>
    </w:p>
    <w:p w:rsidR="00180C93" w:rsidRDefault="00184604" w:rsidP="00180C93">
      <w:r>
        <w:t>6</w:t>
      </w:r>
      <w:r w:rsidR="00180C93">
        <w:t>1</w:t>
      </w:r>
      <w:r w:rsidR="00372E0C">
        <w:t xml:space="preserve">. </w:t>
      </w:r>
      <w:r w:rsidR="00A6007F">
        <w:t>The Systems</w:t>
      </w:r>
      <w:r w:rsidR="00372E0C">
        <w:t xml:space="preserve"> moves Action Plan from </w:t>
      </w:r>
      <w:r w:rsidR="00372E0C" w:rsidRPr="00407A04">
        <w:t>Pending Action Plans</w:t>
      </w:r>
      <w:r w:rsidR="00372E0C">
        <w:t>’</w:t>
      </w:r>
      <w:r w:rsidR="00372E0C" w:rsidRPr="00B70878">
        <w:t xml:space="preserve"> list</w:t>
      </w:r>
      <w:r w:rsidR="00372E0C">
        <w:t xml:space="preserve"> to C</w:t>
      </w:r>
      <w:r w:rsidR="00372E0C" w:rsidRPr="00B70878">
        <w:t xml:space="preserve">ompleted </w:t>
      </w:r>
      <w:r w:rsidR="00372E0C" w:rsidRPr="00407A04">
        <w:t>Action Plans</w:t>
      </w:r>
      <w:r w:rsidR="00372E0C">
        <w:t>’</w:t>
      </w:r>
      <w:r w:rsidR="00372E0C" w:rsidRPr="00B70878">
        <w:t xml:space="preserve"> list</w:t>
      </w:r>
      <w:r w:rsidR="00372E0C">
        <w:t>.</w:t>
      </w:r>
      <w:r w:rsidR="000415F6">
        <w:t xml:space="preserve"> The System binds current date of the server as </w:t>
      </w:r>
      <w:r w:rsidR="000415F6" w:rsidRPr="000415F6">
        <w:rPr>
          <w:b/>
        </w:rPr>
        <w:t>Date Completed</w:t>
      </w:r>
      <w:r w:rsidR="000415F6">
        <w:rPr>
          <w:b/>
        </w:rPr>
        <w:t xml:space="preserve"> </w:t>
      </w:r>
      <w:r w:rsidR="000415F6" w:rsidRPr="000415F6">
        <w:t>for the action plan.</w:t>
      </w:r>
      <w:r w:rsidR="00180C93">
        <w:t xml:space="preserve"> </w:t>
      </w:r>
    </w:p>
    <w:p w:rsidR="00180C93" w:rsidRDefault="00180C93" w:rsidP="00180C93">
      <w:r>
        <w:t>62. The System sends email notification to the Coach.</w:t>
      </w:r>
    </w:p>
    <w:p w:rsidR="00180C93" w:rsidRDefault="00180C93" w:rsidP="00180C93">
      <w:r>
        <w:t>Email template:</w:t>
      </w:r>
    </w:p>
    <w:p w:rsidR="00180C93" w:rsidRDefault="00180C93" w:rsidP="00180C93">
      <w:pPr>
        <w:rPr>
          <w:i/>
        </w:rPr>
      </w:pPr>
    </w:p>
    <w:p w:rsidR="00180C93" w:rsidRDefault="00180C93" w:rsidP="00180C93">
      <w:r w:rsidRPr="00996177">
        <w:rPr>
          <w:i/>
        </w:rPr>
        <w:t>Subject:</w:t>
      </w:r>
      <w:r w:rsidRPr="00E954A4">
        <w:t xml:space="preserve"> </w:t>
      </w:r>
      <w:r>
        <w:t>“</w:t>
      </w:r>
      <w:r w:rsidRPr="00757777">
        <w:t>Client Portal Notification</w:t>
      </w:r>
      <w:r>
        <w:t>”</w:t>
      </w:r>
    </w:p>
    <w:p w:rsidR="00180C93" w:rsidRDefault="00180C93" w:rsidP="00180C93">
      <w:r w:rsidRPr="00996177">
        <w:rPr>
          <w:i/>
        </w:rPr>
        <w:t>Body:</w:t>
      </w:r>
      <w:r w:rsidRPr="00720B63">
        <w:t xml:space="preserve"> </w:t>
      </w:r>
      <w:r>
        <w:t>“</w:t>
      </w:r>
      <w:r w:rsidRPr="00757777">
        <w:t xml:space="preserve">Client &lt;Name Surname&gt; has just </w:t>
      </w:r>
      <w:r w:rsidR="00E41DE8">
        <w:t xml:space="preserve">marked Action Plan </w:t>
      </w:r>
      <w:r w:rsidR="00E41DE8" w:rsidRPr="00E41DE8">
        <w:t>&lt;Action Plan Name&gt;</w:t>
      </w:r>
      <w:r w:rsidR="00E41DE8">
        <w:t xml:space="preserve"> as complete</w:t>
      </w:r>
      <w:r>
        <w:t xml:space="preserve"> on the Portal</w:t>
      </w:r>
      <w:r w:rsidRPr="00757777">
        <w:t>.</w:t>
      </w:r>
      <w:r>
        <w:t>”</w:t>
      </w:r>
    </w:p>
    <w:p w:rsidR="00A6007F" w:rsidRDefault="00184604" w:rsidP="00E13BF2">
      <w:r>
        <w:lastRenderedPageBreak/>
        <w:t>6</w:t>
      </w:r>
      <w:r w:rsidR="00180C93">
        <w:t>3</w:t>
      </w:r>
      <w:r w:rsidR="00372E0C">
        <w:t xml:space="preserve">. </w:t>
      </w:r>
      <w:r w:rsidR="00A6007F">
        <w:t>Client clicks a link &lt;</w:t>
      </w:r>
      <w:r w:rsidR="00A6007F" w:rsidRPr="00372E0C">
        <w:rPr>
          <w:rStyle w:val="Hyperlink"/>
          <w:rFonts w:cs="Tahoma"/>
          <w:color w:val="0000FF"/>
        </w:rPr>
        <w:t>Action Plan Name</w:t>
      </w:r>
      <w:r w:rsidR="00A6007F">
        <w:t>&gt;</w:t>
      </w:r>
    </w:p>
    <w:p w:rsidR="00A6007F" w:rsidRDefault="005E2BA3" w:rsidP="00A6007F">
      <w:r>
        <w:t>6</w:t>
      </w:r>
      <w:r w:rsidR="00180C93">
        <w:t>4</w:t>
      </w:r>
      <w:r w:rsidR="00372E0C">
        <w:t xml:space="preserve">. </w:t>
      </w:r>
      <w:r w:rsidR="00A6007F">
        <w:t>The Systems</w:t>
      </w:r>
      <w:r w:rsidR="00A6007F" w:rsidRPr="00A6007F">
        <w:t xml:space="preserve"> </w:t>
      </w:r>
      <w:r w:rsidR="00A6007F">
        <w:t>displays</w:t>
      </w:r>
      <w:r w:rsidR="00372E0C">
        <w:t xml:space="preserve"> inlay</w:t>
      </w:r>
      <w:r w:rsidR="00E22BB0">
        <w:t xml:space="preserve"> with </w:t>
      </w:r>
      <w:r w:rsidR="000415F6">
        <w:t xml:space="preserve">detailed </w:t>
      </w:r>
      <w:r w:rsidR="00E22BB0">
        <w:t>description for the Action Plan</w:t>
      </w:r>
      <w:r w:rsidR="000415F6">
        <w:t>.</w:t>
      </w:r>
      <w:r w:rsidR="003A0AFF" w:rsidRPr="003A0AFF">
        <w:t xml:space="preserve"> </w:t>
      </w:r>
    </w:p>
    <w:p w:rsidR="000415F6" w:rsidRDefault="000415F6" w:rsidP="00A6007F">
      <w:r>
        <w:rPr>
          <w:noProof/>
          <w:lang w:val="ru-RU" w:eastAsia="ru-RU"/>
        </w:rPr>
        <w:drawing>
          <wp:inline distT="0" distB="0" distL="0" distR="0" wp14:anchorId="6C0DF1E6" wp14:editId="6E05E403">
            <wp:extent cx="6477000" cy="5219700"/>
            <wp:effectExtent l="0" t="0" r="0" b="0"/>
            <wp:docPr id="21" name="Picture 21" descr="D:\Yushkite\BuildingChampions\Mockups\ActionPlans_SinglePl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Yushkite\BuildingChampions\Mockups\ActionPlans_SinglePla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77000" cy="5219700"/>
                    </a:xfrm>
                    <a:prstGeom prst="rect">
                      <a:avLst/>
                    </a:prstGeom>
                    <a:noFill/>
                    <a:ln>
                      <a:noFill/>
                    </a:ln>
                  </pic:spPr>
                </pic:pic>
              </a:graphicData>
            </a:graphic>
          </wp:inline>
        </w:drawing>
      </w:r>
    </w:p>
    <w:p w:rsidR="00A6007F" w:rsidRDefault="00A6007F" w:rsidP="00A6007F">
      <w:pPr>
        <w:pStyle w:val="Heading3"/>
      </w:pPr>
      <w:bookmarkStart w:id="29" w:name="_Ref345415886"/>
      <w:bookmarkStart w:id="30" w:name="_Toc359498175"/>
      <w:r>
        <w:t>Documents</w:t>
      </w:r>
      <w:bookmarkEnd w:id="29"/>
      <w:bookmarkEnd w:id="30"/>
    </w:p>
    <w:p w:rsidR="00372E0C" w:rsidRDefault="00372E0C" w:rsidP="00372E0C">
      <w:r>
        <w:t xml:space="preserve">The </w:t>
      </w:r>
      <w:r>
        <w:rPr>
          <w:b/>
        </w:rPr>
        <w:t xml:space="preserve">Documents </w:t>
      </w:r>
      <w:r>
        <w:t xml:space="preserve">tab has 2 lists of Documents: </w:t>
      </w:r>
      <w:r>
        <w:rPr>
          <w:b/>
        </w:rPr>
        <w:t>Core Four Documents</w:t>
      </w:r>
      <w:r>
        <w:t xml:space="preserve"> and </w:t>
      </w:r>
      <w:r>
        <w:rPr>
          <w:b/>
        </w:rPr>
        <w:t xml:space="preserve">Other Documents </w:t>
      </w:r>
      <w:r w:rsidRPr="00372E0C">
        <w:t xml:space="preserve">and a link </w:t>
      </w:r>
      <w:r w:rsidRPr="00372E0C">
        <w:rPr>
          <w:rStyle w:val="Hyperlink"/>
          <w:rFonts w:cs="Tahoma"/>
          <w:color w:val="0000FF"/>
        </w:rPr>
        <w:t xml:space="preserve">Upload </w:t>
      </w:r>
      <w:r>
        <w:rPr>
          <w:rStyle w:val="Hyperlink"/>
          <w:rFonts w:cs="Tahoma"/>
          <w:color w:val="0000FF"/>
        </w:rPr>
        <w:t>File</w:t>
      </w:r>
      <w:r>
        <w:t xml:space="preserve">. </w:t>
      </w:r>
      <w:r w:rsidR="00EB7222" w:rsidRPr="00EB7222">
        <w:t xml:space="preserve">The </w:t>
      </w:r>
      <w:r w:rsidR="00EB7222">
        <w:t xml:space="preserve">list </w:t>
      </w:r>
      <w:r w:rsidR="00EB7222">
        <w:rPr>
          <w:b/>
        </w:rPr>
        <w:t>Core Four Documents</w:t>
      </w:r>
      <w:r w:rsidR="00EB7222">
        <w:t xml:space="preserve"> is </w:t>
      </w:r>
      <w:r w:rsidR="00EB7222" w:rsidRPr="00EB7222">
        <w:t>pre-populated with a set of document that is specific to the coach</w:t>
      </w:r>
      <w:r w:rsidR="00EB7222">
        <w:t xml:space="preserve"> (the System receive these files from </w:t>
      </w:r>
      <w:proofErr w:type="spellStart"/>
      <w:r w:rsidR="00EB7222">
        <w:t>SageCRM</w:t>
      </w:r>
      <w:proofErr w:type="spellEnd"/>
      <w:r w:rsidR="00EB7222">
        <w:t>)</w:t>
      </w:r>
      <w:r w:rsidR="00EB7222" w:rsidRPr="00EB7222">
        <w:t>.</w:t>
      </w:r>
    </w:p>
    <w:p w:rsidR="00372E0C" w:rsidRDefault="00372E0C" w:rsidP="00372E0C">
      <w:r w:rsidRPr="00B70878">
        <w:t xml:space="preserve">By default </w:t>
      </w:r>
      <w:r>
        <w:t xml:space="preserve">both </w:t>
      </w:r>
      <w:r w:rsidRPr="00B70878">
        <w:t>list</w:t>
      </w:r>
      <w:r>
        <w:t>s</w:t>
      </w:r>
      <w:r w:rsidRPr="00B70878">
        <w:t xml:space="preserve"> </w:t>
      </w:r>
      <w:r>
        <w:t>are</w:t>
      </w:r>
      <w:r w:rsidRPr="00B70878">
        <w:t xml:space="preserve"> collapse</w:t>
      </w:r>
      <w:r>
        <w:t>d</w:t>
      </w:r>
      <w:r w:rsidRPr="00B70878">
        <w:t>, the client can choose to expand or collapse the view.</w:t>
      </w:r>
      <w:r>
        <w:t xml:space="preserve"> For each file the System </w:t>
      </w:r>
      <w:r w:rsidRPr="00B70878">
        <w:t>show</w:t>
      </w:r>
      <w:r>
        <w:t>s:</w:t>
      </w:r>
      <w:r w:rsidRPr="00B70878">
        <w:t xml:space="preserve"> </w:t>
      </w:r>
      <w:r>
        <w:rPr>
          <w:b/>
        </w:rPr>
        <w:t>File Name</w:t>
      </w:r>
      <w:r>
        <w:t>,</w:t>
      </w:r>
      <w:r w:rsidRPr="00B70878">
        <w:t xml:space="preserve"> </w:t>
      </w:r>
      <w:r w:rsidRPr="00372E0C">
        <w:t>date and time of modification</w:t>
      </w:r>
      <w:r>
        <w:rPr>
          <w:b/>
        </w:rPr>
        <w:t xml:space="preserve"> </w:t>
      </w:r>
      <w:r w:rsidRPr="00372E0C">
        <w:t>(</w:t>
      </w:r>
      <w:r>
        <w:rPr>
          <w:b/>
        </w:rPr>
        <w:t>Last modified</w:t>
      </w:r>
      <w:r w:rsidRPr="00372E0C">
        <w:t>)</w:t>
      </w:r>
      <w:r>
        <w:t>, author of modification (</w:t>
      </w:r>
      <w:r w:rsidRPr="00372E0C">
        <w:rPr>
          <w:b/>
        </w:rPr>
        <w:t>M</w:t>
      </w:r>
      <w:r>
        <w:rPr>
          <w:b/>
        </w:rPr>
        <w:t>odified by</w:t>
      </w:r>
      <w:r w:rsidR="006F610C">
        <w:t>)</w:t>
      </w:r>
      <w:r>
        <w:t>. &lt;</w:t>
      </w:r>
      <w:r w:rsidRPr="00372E0C">
        <w:rPr>
          <w:rStyle w:val="Hyperlink"/>
          <w:rFonts w:cs="Tahoma"/>
          <w:color w:val="0000FF"/>
        </w:rPr>
        <w:t>File Names</w:t>
      </w:r>
      <w:r>
        <w:t xml:space="preserve">&gt; display as the links. </w:t>
      </w:r>
    </w:p>
    <w:p w:rsidR="00F542A7" w:rsidRDefault="003C3F1D" w:rsidP="00F542A7">
      <w:r>
        <w:rPr>
          <w:noProof/>
          <w:lang w:val="ru-RU" w:eastAsia="ru-RU"/>
        </w:rPr>
        <w:lastRenderedPageBreak/>
        <w:drawing>
          <wp:inline distT="0" distB="0" distL="0" distR="0">
            <wp:extent cx="6475730" cy="5220335"/>
            <wp:effectExtent l="0" t="0" r="1270" b="0"/>
            <wp:docPr id="16" name="Picture 16" descr="D:\YUSHKITE\BuildingChampions\Mockups\Documents_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YUSHKITE\BuildingChampions\Mockups\Documents_v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75730" cy="5220335"/>
                    </a:xfrm>
                    <a:prstGeom prst="rect">
                      <a:avLst/>
                    </a:prstGeom>
                    <a:noFill/>
                    <a:ln>
                      <a:noFill/>
                    </a:ln>
                  </pic:spPr>
                </pic:pic>
              </a:graphicData>
            </a:graphic>
          </wp:inline>
        </w:drawing>
      </w:r>
    </w:p>
    <w:p w:rsidR="006831C0" w:rsidRDefault="005E2BA3" w:rsidP="00F542A7">
      <w:pPr>
        <w:rPr>
          <w:rStyle w:val="Hyperlink"/>
          <w:rFonts w:cs="Tahoma"/>
          <w:color w:val="0000FF"/>
        </w:rPr>
      </w:pPr>
      <w:r>
        <w:t>6</w:t>
      </w:r>
      <w:r w:rsidR="00180C93">
        <w:t>5</w:t>
      </w:r>
      <w:r w:rsidR="002C796B">
        <w:t xml:space="preserve">. </w:t>
      </w:r>
      <w:r w:rsidR="006831C0">
        <w:t xml:space="preserve">Client clicks a link </w:t>
      </w:r>
      <w:r w:rsidR="006831C0" w:rsidRPr="00372E0C">
        <w:rPr>
          <w:rStyle w:val="Hyperlink"/>
          <w:rFonts w:cs="Tahoma"/>
          <w:color w:val="0000FF"/>
        </w:rPr>
        <w:t xml:space="preserve">Upload </w:t>
      </w:r>
      <w:r w:rsidR="006831C0">
        <w:rPr>
          <w:rStyle w:val="Hyperlink"/>
          <w:rFonts w:cs="Tahoma"/>
          <w:color w:val="0000FF"/>
        </w:rPr>
        <w:t>File.</w:t>
      </w:r>
    </w:p>
    <w:p w:rsidR="006831C0" w:rsidRDefault="005E2BA3" w:rsidP="00F542A7">
      <w:r>
        <w:t>6</w:t>
      </w:r>
      <w:r w:rsidR="00180C93">
        <w:t>6</w:t>
      </w:r>
      <w:r w:rsidR="002C796B">
        <w:t xml:space="preserve">. </w:t>
      </w:r>
      <w:r w:rsidR="006831C0">
        <w:t>The Systems</w:t>
      </w:r>
      <w:r w:rsidR="002C796B">
        <w:t xml:space="preserve"> opens standard</w:t>
      </w:r>
      <w:r w:rsidR="002C796B" w:rsidRPr="002C796B">
        <w:t xml:space="preserve"> </w:t>
      </w:r>
      <w:r w:rsidR="002C796B">
        <w:t xml:space="preserve">dialog for choosing files. Client specifies file, the System uploads this file to the Portal and to the </w:t>
      </w:r>
      <w:proofErr w:type="spellStart"/>
      <w:r w:rsidR="002C796B">
        <w:t>SageCRM</w:t>
      </w:r>
      <w:proofErr w:type="spellEnd"/>
      <w:r w:rsidR="002C796B">
        <w:t xml:space="preserve"> and sends email notification about file uploading to the Coach.</w:t>
      </w:r>
    </w:p>
    <w:p w:rsidR="00DC3CE7" w:rsidRDefault="00DC3CE7" w:rsidP="00F542A7">
      <w:r>
        <w:t>Client can upload files with the next format: .doc, .</w:t>
      </w:r>
      <w:proofErr w:type="spellStart"/>
      <w:r>
        <w:t>docx</w:t>
      </w:r>
      <w:proofErr w:type="spellEnd"/>
      <w:r>
        <w:t>, .</w:t>
      </w:r>
      <w:proofErr w:type="spellStart"/>
      <w:r>
        <w:t>xls</w:t>
      </w:r>
      <w:proofErr w:type="spellEnd"/>
      <w:r>
        <w:t>, .</w:t>
      </w:r>
      <w:proofErr w:type="spellStart"/>
      <w:r>
        <w:t>xlsx</w:t>
      </w:r>
      <w:proofErr w:type="spellEnd"/>
      <w:r>
        <w:t>, .pdf, .</w:t>
      </w:r>
      <w:proofErr w:type="spellStart"/>
      <w:r>
        <w:t>png</w:t>
      </w:r>
      <w:proofErr w:type="spellEnd"/>
      <w:r>
        <w:t>, .jpeg, .jpg, .</w:t>
      </w:r>
      <w:proofErr w:type="spellStart"/>
      <w:r>
        <w:t>tif</w:t>
      </w:r>
      <w:proofErr w:type="spellEnd"/>
      <w:r>
        <w:t>.</w:t>
      </w:r>
    </w:p>
    <w:p w:rsidR="00DC3CE7" w:rsidRDefault="00DC3CE7" w:rsidP="00F542A7">
      <w:r>
        <w:t xml:space="preserve">Size limitation: </w:t>
      </w:r>
      <w:r w:rsidR="00AD01EE">
        <w:t>10Mb.</w:t>
      </w:r>
    </w:p>
    <w:p w:rsidR="00AD01EE" w:rsidRDefault="00AD01EE" w:rsidP="00F542A7">
      <w:r>
        <w:t>Email template:</w:t>
      </w:r>
    </w:p>
    <w:p w:rsidR="00AD01EE" w:rsidRDefault="00AD01EE" w:rsidP="00AD01EE">
      <w:pPr>
        <w:rPr>
          <w:i/>
        </w:rPr>
      </w:pPr>
    </w:p>
    <w:p w:rsidR="00AD01EE" w:rsidRDefault="00AD01EE" w:rsidP="00AD01EE">
      <w:r w:rsidRPr="00996177">
        <w:rPr>
          <w:i/>
        </w:rPr>
        <w:t>Subject:</w:t>
      </w:r>
      <w:r w:rsidRPr="00E954A4">
        <w:t xml:space="preserve"> </w:t>
      </w:r>
      <w:r>
        <w:t>“</w:t>
      </w:r>
      <w:r w:rsidRPr="00757777">
        <w:t>Client Portal Notification</w:t>
      </w:r>
      <w:r>
        <w:t>”</w:t>
      </w:r>
    </w:p>
    <w:p w:rsidR="00AD01EE" w:rsidRDefault="00AD01EE" w:rsidP="00AD01EE">
      <w:r w:rsidRPr="00996177">
        <w:rPr>
          <w:i/>
        </w:rPr>
        <w:t>Body:</w:t>
      </w:r>
      <w:r w:rsidRPr="00720B63">
        <w:t xml:space="preserve"> </w:t>
      </w:r>
      <w:r>
        <w:t>“</w:t>
      </w:r>
      <w:r w:rsidRPr="00757777">
        <w:t xml:space="preserve">Client &lt;Name Surname&gt; has just </w:t>
      </w:r>
      <w:r>
        <w:t>uploaded</w:t>
      </w:r>
      <w:r w:rsidRPr="00757777">
        <w:t xml:space="preserve"> </w:t>
      </w:r>
      <w:r>
        <w:t>file to the Portal</w:t>
      </w:r>
      <w:r w:rsidRPr="00757777">
        <w:t>.</w:t>
      </w:r>
      <w:r>
        <w:t>”</w:t>
      </w:r>
    </w:p>
    <w:p w:rsidR="00AD01EE" w:rsidRDefault="00AD01EE" w:rsidP="00AD01EE"/>
    <w:p w:rsidR="006831C0" w:rsidRDefault="005E2BA3" w:rsidP="00F542A7">
      <w:r>
        <w:lastRenderedPageBreak/>
        <w:t>6</w:t>
      </w:r>
      <w:r w:rsidR="00180C93">
        <w:t>7</w:t>
      </w:r>
      <w:r w:rsidR="002C796B">
        <w:t xml:space="preserve">. </w:t>
      </w:r>
      <w:r w:rsidR="006831C0">
        <w:t>Client clicks a link &lt;</w:t>
      </w:r>
      <w:r w:rsidR="006831C0" w:rsidRPr="00372E0C">
        <w:rPr>
          <w:rStyle w:val="Hyperlink"/>
          <w:rFonts w:cs="Tahoma"/>
          <w:color w:val="0000FF"/>
        </w:rPr>
        <w:t>File Names</w:t>
      </w:r>
      <w:r w:rsidR="006831C0">
        <w:t>&gt;.</w:t>
      </w:r>
    </w:p>
    <w:p w:rsidR="006831C0" w:rsidRDefault="005E2BA3" w:rsidP="006831C0">
      <w:pPr>
        <w:rPr>
          <w:b/>
        </w:rPr>
      </w:pPr>
      <w:r>
        <w:t>6</w:t>
      </w:r>
      <w:r w:rsidR="00180C93">
        <w:t>8</w:t>
      </w:r>
      <w:r w:rsidR="002C796B">
        <w:t xml:space="preserve">. </w:t>
      </w:r>
      <w:r w:rsidR="006831C0">
        <w:t xml:space="preserve">The Systems </w:t>
      </w:r>
      <w:r w:rsidR="00EB7222">
        <w:t xml:space="preserve">opens overlay with 2 buttons </w:t>
      </w:r>
      <w:r w:rsidR="00EB7222" w:rsidRPr="00706703">
        <w:rPr>
          <w:b/>
        </w:rPr>
        <w:t>Open</w:t>
      </w:r>
      <w:r w:rsidR="00EB7222">
        <w:t xml:space="preserve"> and </w:t>
      </w:r>
      <w:r w:rsidR="00EB7222" w:rsidRPr="00706703">
        <w:rPr>
          <w:b/>
        </w:rPr>
        <w:t>Save as</w:t>
      </w:r>
      <w:r w:rsidR="00EB7222" w:rsidRPr="00EB7222">
        <w:t>.</w:t>
      </w:r>
    </w:p>
    <w:p w:rsidR="00EB7222" w:rsidRDefault="00180C93" w:rsidP="006831C0">
      <w:r>
        <w:t>69</w:t>
      </w:r>
      <w:r w:rsidR="002C796B">
        <w:t xml:space="preserve">. </w:t>
      </w:r>
      <w:r w:rsidR="00EB7222" w:rsidRPr="00EB7222">
        <w:t>Client</w:t>
      </w:r>
      <w:r w:rsidR="00EB7222">
        <w:t xml:space="preserve"> clicks a button </w:t>
      </w:r>
      <w:r w:rsidR="00EB7222" w:rsidRPr="00EB7222">
        <w:rPr>
          <w:b/>
        </w:rPr>
        <w:t>Open</w:t>
      </w:r>
      <w:r w:rsidR="00EB7222">
        <w:t>.</w:t>
      </w:r>
    </w:p>
    <w:p w:rsidR="00EB7222" w:rsidRDefault="00184604" w:rsidP="006831C0">
      <w:r>
        <w:t>7</w:t>
      </w:r>
      <w:r w:rsidR="00180C93">
        <w:t>0</w:t>
      </w:r>
      <w:r w:rsidR="002C796B">
        <w:t xml:space="preserve">. </w:t>
      </w:r>
      <w:r w:rsidR="00EB7222">
        <w:t xml:space="preserve">The System </w:t>
      </w:r>
      <w:r w:rsidR="00EB7222" w:rsidRPr="00EB7222">
        <w:t>download</w:t>
      </w:r>
      <w:r w:rsidR="00EB7222">
        <w:t>s</w:t>
      </w:r>
      <w:r w:rsidR="00EB7222" w:rsidRPr="00EB7222">
        <w:t xml:space="preserve"> the document to the users’ temp folder and open</w:t>
      </w:r>
      <w:r w:rsidR="00EB7222">
        <w:t>s</w:t>
      </w:r>
      <w:r w:rsidR="00EB7222" w:rsidRPr="00EB7222">
        <w:t xml:space="preserve"> the document up in the users’ default program for that file type</w:t>
      </w:r>
      <w:r w:rsidR="00EB7222">
        <w:t xml:space="preserve"> in the editable mode. Client can </w:t>
      </w:r>
      <w:r w:rsidR="002C796B">
        <w:t xml:space="preserve">browse, edit, print document using </w:t>
      </w:r>
      <w:r w:rsidR="002C796B" w:rsidRPr="00EB7222">
        <w:t>default program</w:t>
      </w:r>
      <w:r w:rsidR="002C796B">
        <w:t>’s</w:t>
      </w:r>
      <w:r w:rsidR="002C796B" w:rsidRPr="00EB7222">
        <w:t xml:space="preserve"> </w:t>
      </w:r>
      <w:r w:rsidR="002C796B">
        <w:t>tools.</w:t>
      </w:r>
      <w:r w:rsidR="00EB7222">
        <w:t xml:space="preserve"> </w:t>
      </w:r>
      <w:r w:rsidR="005E2BA3">
        <w:t xml:space="preserve">Client can save any </w:t>
      </w:r>
      <w:r w:rsidR="005E2BA3" w:rsidRPr="0055664A">
        <w:t>edits and have the document changes saved within the portal without having the “re-upload” it.</w:t>
      </w:r>
    </w:p>
    <w:p w:rsidR="00EB7222" w:rsidRDefault="005E2BA3" w:rsidP="006831C0">
      <w:r>
        <w:t>7</w:t>
      </w:r>
      <w:r w:rsidR="00180C93">
        <w:t>1</w:t>
      </w:r>
      <w:r w:rsidR="002C796B">
        <w:t xml:space="preserve">. </w:t>
      </w:r>
      <w:r w:rsidR="00EB7222">
        <w:t xml:space="preserve">Client clicks a button </w:t>
      </w:r>
      <w:proofErr w:type="gramStart"/>
      <w:r w:rsidR="00EB7222" w:rsidRPr="00EB7222">
        <w:rPr>
          <w:b/>
        </w:rPr>
        <w:t>Save</w:t>
      </w:r>
      <w:proofErr w:type="gramEnd"/>
      <w:r w:rsidR="00EB7222" w:rsidRPr="00EB7222">
        <w:rPr>
          <w:b/>
        </w:rPr>
        <w:t xml:space="preserve"> as</w:t>
      </w:r>
      <w:r w:rsidR="00EB7222">
        <w:t>.</w:t>
      </w:r>
    </w:p>
    <w:p w:rsidR="00EB7222" w:rsidRDefault="00184604" w:rsidP="00EB7222">
      <w:r>
        <w:t>7</w:t>
      </w:r>
      <w:r w:rsidR="00180C93">
        <w:t>2</w:t>
      </w:r>
      <w:r w:rsidR="002C796B">
        <w:t xml:space="preserve">. </w:t>
      </w:r>
      <w:r w:rsidR="00EB7222">
        <w:t>The System open</w:t>
      </w:r>
      <w:r w:rsidR="002C796B">
        <w:t>s</w:t>
      </w:r>
      <w:r w:rsidR="00EB7222">
        <w:t xml:space="preserve"> standard Save as dialog</w:t>
      </w:r>
      <w:r w:rsidR="002C796B" w:rsidRPr="002C796B">
        <w:t xml:space="preserve"> to allow the client to download the file and store it locally on </w:t>
      </w:r>
      <w:r w:rsidR="002C796B">
        <w:t>the</w:t>
      </w:r>
      <w:r w:rsidR="002C796B" w:rsidRPr="002C796B">
        <w:t xml:space="preserve"> hard drive</w:t>
      </w:r>
      <w:r w:rsidR="00EB7222">
        <w:t xml:space="preserve">. </w:t>
      </w:r>
    </w:p>
    <w:p w:rsidR="00B04BD2" w:rsidRDefault="00B04BD2" w:rsidP="00B04BD2">
      <w:r w:rsidRPr="00180C93">
        <w:rPr>
          <w:i/>
        </w:rPr>
        <w:t>Note</w:t>
      </w:r>
      <w:r>
        <w:t xml:space="preserve">: </w:t>
      </w:r>
      <w:r w:rsidRPr="00825D8A">
        <w:t xml:space="preserve">Box.com </w:t>
      </w:r>
      <w:r w:rsidR="00184604">
        <w:t>will be used as cloud storage</w:t>
      </w:r>
      <w:r>
        <w:t>.</w:t>
      </w:r>
    </w:p>
    <w:p w:rsidR="00B04BD2" w:rsidRDefault="00B04BD2" w:rsidP="00EB7222"/>
    <w:p w:rsidR="00A6007F" w:rsidRDefault="00A6007F" w:rsidP="00A6007F">
      <w:pPr>
        <w:pStyle w:val="Heading3"/>
      </w:pPr>
      <w:bookmarkStart w:id="31" w:name="_Ref345415984"/>
      <w:bookmarkStart w:id="32" w:name="_Toc359498176"/>
      <w:r>
        <w:t>My Information</w:t>
      </w:r>
      <w:bookmarkEnd w:id="31"/>
      <w:bookmarkEnd w:id="32"/>
    </w:p>
    <w:p w:rsidR="00147D94" w:rsidRDefault="00147D94" w:rsidP="00147D94">
      <w:r>
        <w:t xml:space="preserve">On </w:t>
      </w:r>
      <w:r>
        <w:rPr>
          <w:b/>
        </w:rPr>
        <w:t xml:space="preserve">My Information </w:t>
      </w:r>
      <w:r>
        <w:t>tab clients can update their contact information, demographic information, and payment information.</w:t>
      </w:r>
      <w:r w:rsidRPr="00B70878">
        <w:t xml:space="preserve"> </w:t>
      </w:r>
      <w:r w:rsidR="00332B6B" w:rsidRPr="00332B6B">
        <w:t>When this information is updated</w:t>
      </w:r>
      <w:r w:rsidR="00332B6B">
        <w:t xml:space="preserve"> on the Portal,</w:t>
      </w:r>
      <w:r w:rsidR="00332B6B" w:rsidRPr="00332B6B">
        <w:t xml:space="preserve"> the System updates </w:t>
      </w:r>
      <w:r w:rsidR="00332B6B">
        <w:t>it</w:t>
      </w:r>
      <w:r w:rsidR="00332B6B" w:rsidRPr="00332B6B">
        <w:t xml:space="preserve"> in the </w:t>
      </w:r>
      <w:proofErr w:type="spellStart"/>
      <w:r w:rsidR="00332B6B" w:rsidRPr="00332B6B">
        <w:t>SageCRM</w:t>
      </w:r>
      <w:proofErr w:type="spellEnd"/>
      <w:r w:rsidR="00332B6B" w:rsidRPr="00332B6B">
        <w:t>.</w:t>
      </w:r>
      <w:r w:rsidR="00332B6B">
        <w:t xml:space="preserve"> </w:t>
      </w:r>
      <w:r>
        <w:t xml:space="preserve">The </w:t>
      </w:r>
      <w:r>
        <w:rPr>
          <w:b/>
        </w:rPr>
        <w:t xml:space="preserve">My Information </w:t>
      </w:r>
      <w:r>
        <w:t xml:space="preserve">tab has 3 lists: </w:t>
      </w:r>
      <w:r w:rsidRPr="00147D94">
        <w:rPr>
          <w:b/>
        </w:rPr>
        <w:t>Account Information</w:t>
      </w:r>
      <w:r>
        <w:t xml:space="preserve">, </w:t>
      </w:r>
      <w:r w:rsidRPr="00147D94">
        <w:rPr>
          <w:b/>
        </w:rPr>
        <w:t>Contact Information</w:t>
      </w:r>
      <w:r>
        <w:rPr>
          <w:b/>
        </w:rPr>
        <w:t xml:space="preserve"> </w:t>
      </w:r>
      <w:r w:rsidRPr="00372E0C">
        <w:t xml:space="preserve">and </w:t>
      </w:r>
      <w:r w:rsidRPr="00147D94">
        <w:rPr>
          <w:b/>
        </w:rPr>
        <w:t>Payment Information</w:t>
      </w:r>
      <w:r>
        <w:t xml:space="preserve">. </w:t>
      </w:r>
      <w:r w:rsidRPr="00B70878">
        <w:t xml:space="preserve">By default </w:t>
      </w:r>
      <w:r>
        <w:t xml:space="preserve">all </w:t>
      </w:r>
      <w:r w:rsidRPr="00B70878">
        <w:t>list</w:t>
      </w:r>
      <w:r>
        <w:t>s</w:t>
      </w:r>
      <w:r w:rsidRPr="00B70878">
        <w:t xml:space="preserve"> </w:t>
      </w:r>
      <w:r>
        <w:t>are</w:t>
      </w:r>
      <w:r w:rsidRPr="00B70878">
        <w:t xml:space="preserve"> collapse</w:t>
      </w:r>
      <w:r>
        <w:t>d</w:t>
      </w:r>
      <w:r w:rsidRPr="00B70878">
        <w:t>, the client can choose to expand or collapse the view.</w:t>
      </w:r>
      <w:r>
        <w:t xml:space="preserve"> </w:t>
      </w:r>
    </w:p>
    <w:p w:rsidR="00C65735" w:rsidRDefault="009B1A4F" w:rsidP="003F229C">
      <w:r>
        <w:t>7</w:t>
      </w:r>
      <w:r w:rsidR="00180C93">
        <w:t>3</w:t>
      </w:r>
      <w:r w:rsidR="00147D94">
        <w:t xml:space="preserve">. </w:t>
      </w:r>
      <w:r w:rsidR="00C65735">
        <w:t xml:space="preserve">Client clicks on the </w:t>
      </w:r>
      <w:r w:rsidR="00147D94">
        <w:t xml:space="preserve">section </w:t>
      </w:r>
      <w:r w:rsidR="00147D94" w:rsidRPr="00147D94">
        <w:rPr>
          <w:b/>
        </w:rPr>
        <w:t>Account</w:t>
      </w:r>
      <w:r w:rsidR="00C65735" w:rsidRPr="00147D94">
        <w:rPr>
          <w:b/>
        </w:rPr>
        <w:t xml:space="preserve"> Information</w:t>
      </w:r>
      <w:r w:rsidR="00C65735">
        <w:t>.</w:t>
      </w:r>
    </w:p>
    <w:p w:rsidR="003F229C" w:rsidRDefault="00B04BD2" w:rsidP="003F229C">
      <w:r>
        <w:t>7</w:t>
      </w:r>
      <w:r w:rsidR="00180C93">
        <w:t>4</w:t>
      </w:r>
      <w:r w:rsidR="00147D94">
        <w:t xml:space="preserve">. </w:t>
      </w:r>
      <w:r w:rsidR="00C65735">
        <w:t xml:space="preserve">The Systems </w:t>
      </w:r>
      <w:r w:rsidR="001F3BFF">
        <w:t>opens section</w:t>
      </w:r>
      <w:r w:rsidR="00147D94">
        <w:t xml:space="preserve"> </w:t>
      </w:r>
      <w:r w:rsidR="00147D94" w:rsidRPr="00147D94">
        <w:rPr>
          <w:b/>
        </w:rPr>
        <w:t xml:space="preserve">Account </w:t>
      </w:r>
      <w:r w:rsidR="00C65735" w:rsidRPr="00147D94">
        <w:rPr>
          <w:b/>
        </w:rPr>
        <w:t>Information</w:t>
      </w:r>
      <w:r w:rsidR="00C65735">
        <w:t>.</w:t>
      </w:r>
    </w:p>
    <w:p w:rsidR="00147D94" w:rsidRDefault="003C3F1D" w:rsidP="003F229C">
      <w:r>
        <w:rPr>
          <w:noProof/>
          <w:lang w:val="ru-RU" w:eastAsia="ru-RU"/>
        </w:rPr>
        <w:lastRenderedPageBreak/>
        <w:drawing>
          <wp:inline distT="0" distB="0" distL="0" distR="0">
            <wp:extent cx="6475730" cy="5097145"/>
            <wp:effectExtent l="0" t="0" r="1270" b="8255"/>
            <wp:docPr id="24" name="Picture 24" descr="D:\YUSHKITE\BuildingChampions\Mockups\MyInformationAccount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YUSHKITE\BuildingChampions\Mockups\MyInformationAccountInfo.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75730" cy="5097145"/>
                    </a:xfrm>
                    <a:prstGeom prst="rect">
                      <a:avLst/>
                    </a:prstGeom>
                    <a:noFill/>
                    <a:ln>
                      <a:noFill/>
                    </a:ln>
                  </pic:spPr>
                </pic:pic>
              </a:graphicData>
            </a:graphic>
          </wp:inline>
        </w:drawing>
      </w:r>
    </w:p>
    <w:p w:rsidR="00273206" w:rsidRDefault="00180C93" w:rsidP="00273206">
      <w:r>
        <w:t xml:space="preserve">75. </w:t>
      </w:r>
      <w:r w:rsidR="001F3BFF">
        <w:t>Client can update the password. Password has industry standard security requirements. The System validates entered password</w:t>
      </w:r>
      <w:r w:rsidR="003C3F1D">
        <w:t>s</w:t>
      </w:r>
      <w:r w:rsidR="00273206">
        <w:t>: min 8 characters (e.g. upper- and lowercase Latin letters, digits, special symbols)</w:t>
      </w:r>
      <w:r w:rsidR="00273206" w:rsidRPr="003C3F1D">
        <w:t xml:space="preserve">. </w:t>
      </w:r>
    </w:p>
    <w:p w:rsidR="003F229C" w:rsidRDefault="001F3BFF" w:rsidP="00B93B56">
      <w:r>
        <w:t>If there are any errors the System shows warning.</w:t>
      </w:r>
    </w:p>
    <w:p w:rsidR="001F3BFF" w:rsidRDefault="003C3F1D" w:rsidP="00B93B56">
      <w:r>
        <w:rPr>
          <w:b/>
          <w:noProof/>
          <w:lang w:val="ru-RU" w:eastAsia="ru-RU"/>
        </w:rPr>
        <w:lastRenderedPageBreak/>
        <w:drawing>
          <wp:inline distT="0" distB="0" distL="0" distR="0" wp14:anchorId="45F38F3C" wp14:editId="2BCAD8CD">
            <wp:extent cx="6475730" cy="5097145"/>
            <wp:effectExtent l="0" t="0" r="1270" b="8255"/>
            <wp:docPr id="27" name="Picture 27" descr="D:\YUSHKITE\BuildingChampions\Mockups\MyInformationAccountInfo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YUSHKITE\BuildingChampions\Mockups\MyInformationAccountInfoEdi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75730" cy="5097145"/>
                    </a:xfrm>
                    <a:prstGeom prst="rect">
                      <a:avLst/>
                    </a:prstGeom>
                    <a:noFill/>
                    <a:ln>
                      <a:noFill/>
                    </a:ln>
                  </pic:spPr>
                </pic:pic>
              </a:graphicData>
            </a:graphic>
          </wp:inline>
        </w:drawing>
      </w:r>
    </w:p>
    <w:p w:rsidR="001F3BFF" w:rsidRDefault="00B04BD2" w:rsidP="00B93B56">
      <w:pPr>
        <w:rPr>
          <w:b/>
        </w:rPr>
      </w:pPr>
      <w:r>
        <w:t>7</w:t>
      </w:r>
      <w:r w:rsidR="009B1A4F">
        <w:t>6</w:t>
      </w:r>
      <w:r w:rsidR="001F3BFF">
        <w:t xml:space="preserve">. Client clicks on the section </w:t>
      </w:r>
      <w:r w:rsidR="001F3BFF" w:rsidRPr="00147D94">
        <w:rPr>
          <w:b/>
        </w:rPr>
        <w:t>Contact Information</w:t>
      </w:r>
      <w:r w:rsidR="001F3BFF">
        <w:rPr>
          <w:b/>
        </w:rPr>
        <w:t>.</w:t>
      </w:r>
    </w:p>
    <w:p w:rsidR="001F3BFF" w:rsidRPr="00332B6B" w:rsidRDefault="00B04BD2" w:rsidP="001F3BFF">
      <w:r>
        <w:t>7</w:t>
      </w:r>
      <w:r w:rsidR="009B1A4F">
        <w:t>7</w:t>
      </w:r>
      <w:r w:rsidR="001F3BFF">
        <w:t xml:space="preserve">. The Systems opens section </w:t>
      </w:r>
      <w:r w:rsidR="001F3BFF" w:rsidRPr="00147D94">
        <w:rPr>
          <w:b/>
        </w:rPr>
        <w:t>Contact Information</w:t>
      </w:r>
      <w:r w:rsidR="001F3BFF">
        <w:rPr>
          <w:b/>
        </w:rPr>
        <w:t xml:space="preserve">. </w:t>
      </w:r>
      <w:r w:rsidR="001F3BFF">
        <w:t>Client can update general contact information</w:t>
      </w:r>
      <w:r w:rsidR="009B1A4F">
        <w:t xml:space="preserve"> that s/he entered while completing client information form. </w:t>
      </w:r>
      <w:r w:rsidR="00332B6B" w:rsidRPr="00332B6B">
        <w:t>When</w:t>
      </w:r>
      <w:r w:rsidR="00332B6B">
        <w:t xml:space="preserve"> the</w:t>
      </w:r>
      <w:r w:rsidR="00332B6B" w:rsidRPr="00332B6B">
        <w:t xml:space="preserve"> </w:t>
      </w:r>
      <w:r w:rsidR="00332B6B">
        <w:t>contact</w:t>
      </w:r>
      <w:r w:rsidR="00332B6B" w:rsidRPr="00332B6B">
        <w:t xml:space="preserve"> information is updated </w:t>
      </w:r>
      <w:r w:rsidR="00332B6B">
        <w:t xml:space="preserve">the System </w:t>
      </w:r>
      <w:r w:rsidR="00332B6B" w:rsidRPr="00332B6B">
        <w:t>send</w:t>
      </w:r>
      <w:r w:rsidR="00332B6B">
        <w:t>s</w:t>
      </w:r>
      <w:r w:rsidR="00332B6B" w:rsidRPr="00332B6B">
        <w:t xml:space="preserve"> a</w:t>
      </w:r>
      <w:r w:rsidR="00332B6B">
        <w:t>n email</w:t>
      </w:r>
      <w:r w:rsidR="00332B6B" w:rsidRPr="00332B6B">
        <w:t xml:space="preserve"> notification to the Coach Assistant of the old information and the new information.</w:t>
      </w:r>
    </w:p>
    <w:p w:rsidR="001F3BFF" w:rsidRDefault="00B04BD2" w:rsidP="001F3BFF">
      <w:pPr>
        <w:rPr>
          <w:b/>
        </w:rPr>
      </w:pPr>
      <w:r>
        <w:t>7</w:t>
      </w:r>
      <w:r w:rsidR="009B1A4F">
        <w:t>8</w:t>
      </w:r>
      <w:r w:rsidR="001F3BFF">
        <w:t>. Client clicks on the section</w:t>
      </w:r>
      <w:r w:rsidR="001F3BFF" w:rsidRPr="001F3BFF">
        <w:rPr>
          <w:b/>
        </w:rPr>
        <w:t xml:space="preserve"> </w:t>
      </w:r>
      <w:r w:rsidR="001F3BFF" w:rsidRPr="00147D94">
        <w:rPr>
          <w:b/>
        </w:rPr>
        <w:t>Payment Information</w:t>
      </w:r>
      <w:r w:rsidR="001F3BFF">
        <w:rPr>
          <w:b/>
        </w:rPr>
        <w:t>.</w:t>
      </w:r>
    </w:p>
    <w:p w:rsidR="001F3BFF" w:rsidRPr="00825D8A" w:rsidRDefault="00B04BD2" w:rsidP="00B93B56">
      <w:r w:rsidRPr="00825D8A">
        <w:t>7</w:t>
      </w:r>
      <w:r w:rsidR="009B1A4F">
        <w:t>9</w:t>
      </w:r>
      <w:r w:rsidR="001F3BFF" w:rsidRPr="00825D8A">
        <w:t xml:space="preserve">. The Systems opens section </w:t>
      </w:r>
      <w:r w:rsidR="001F3BFF" w:rsidRPr="00825D8A">
        <w:rPr>
          <w:b/>
        </w:rPr>
        <w:t>Payment Information.</w:t>
      </w:r>
      <w:r w:rsidR="00332B6B" w:rsidRPr="00825D8A">
        <w:rPr>
          <w:b/>
        </w:rPr>
        <w:t xml:space="preserve"> </w:t>
      </w:r>
      <w:r w:rsidR="00332B6B" w:rsidRPr="00825D8A">
        <w:t xml:space="preserve">Client can update </w:t>
      </w:r>
      <w:r w:rsidR="00825D8A" w:rsidRPr="00825D8A">
        <w:t>payment</w:t>
      </w:r>
      <w:r w:rsidR="00332B6B" w:rsidRPr="00825D8A">
        <w:t xml:space="preserve"> information:</w:t>
      </w:r>
    </w:p>
    <w:p w:rsidR="00825D8A" w:rsidRPr="00825D8A" w:rsidRDefault="00825D8A" w:rsidP="00825D8A">
      <w:pPr>
        <w:pStyle w:val="ListParagraph"/>
        <w:numPr>
          <w:ilvl w:val="0"/>
          <w:numId w:val="41"/>
        </w:numPr>
        <w:jc w:val="both"/>
        <w:rPr>
          <w:rFonts w:ascii="Tahoma" w:hAnsi="Tahoma" w:cs="Tahoma"/>
        </w:rPr>
      </w:pPr>
      <w:r w:rsidRPr="00825D8A">
        <w:rPr>
          <w:rFonts w:ascii="Tahoma" w:hAnsi="Tahoma" w:cs="Tahoma"/>
        </w:rPr>
        <w:t xml:space="preserve">Payment options: </w:t>
      </w:r>
      <w:r w:rsidRPr="00825D8A">
        <w:rPr>
          <w:rFonts w:ascii="Tahoma" w:hAnsi="Tahoma" w:cs="Tahoma"/>
          <w:b/>
        </w:rPr>
        <w:t>Pay In Full</w:t>
      </w:r>
      <w:r w:rsidRPr="00825D8A">
        <w:rPr>
          <w:rFonts w:ascii="Tahoma" w:hAnsi="Tahoma" w:cs="Tahoma"/>
        </w:rPr>
        <w:t xml:space="preserve"> (</w:t>
      </w:r>
      <w:r w:rsidRPr="00825D8A">
        <w:rPr>
          <w:rFonts w:ascii="Tahoma" w:hAnsi="Tahoma" w:cs="Tahoma"/>
          <w:b/>
        </w:rPr>
        <w:t>Check</w:t>
      </w:r>
      <w:r w:rsidRPr="00825D8A">
        <w:rPr>
          <w:rFonts w:ascii="Tahoma" w:hAnsi="Tahoma" w:cs="Tahoma"/>
        </w:rPr>
        <w:t xml:space="preserve"> or </w:t>
      </w:r>
      <w:r w:rsidRPr="00825D8A">
        <w:rPr>
          <w:rFonts w:ascii="Tahoma" w:hAnsi="Tahoma" w:cs="Tahoma"/>
          <w:b/>
        </w:rPr>
        <w:t>Credit Card</w:t>
      </w:r>
      <w:r w:rsidRPr="00825D8A">
        <w:rPr>
          <w:rFonts w:ascii="Tahoma" w:hAnsi="Tahoma" w:cs="Tahoma"/>
        </w:rPr>
        <w:t xml:space="preserve">) or </w:t>
      </w:r>
      <w:r w:rsidRPr="00825D8A">
        <w:rPr>
          <w:rFonts w:ascii="Tahoma" w:hAnsi="Tahoma" w:cs="Tahoma"/>
          <w:b/>
        </w:rPr>
        <w:t>Monthly payment plan</w:t>
      </w:r>
      <w:r w:rsidRPr="00825D8A">
        <w:rPr>
          <w:rFonts w:ascii="Tahoma" w:hAnsi="Tahoma" w:cs="Tahoma"/>
        </w:rPr>
        <w:t xml:space="preserve"> (</w:t>
      </w:r>
      <w:r w:rsidRPr="00825D8A">
        <w:rPr>
          <w:rFonts w:ascii="Tahoma" w:hAnsi="Tahoma" w:cs="Tahoma"/>
          <w:b/>
        </w:rPr>
        <w:t>Automatic Check Deduction</w:t>
      </w:r>
      <w:r w:rsidRPr="00825D8A">
        <w:rPr>
          <w:rFonts w:ascii="Tahoma" w:hAnsi="Tahoma" w:cs="Tahoma"/>
        </w:rPr>
        <w:t xml:space="preserve"> or </w:t>
      </w:r>
      <w:r w:rsidRPr="00825D8A">
        <w:rPr>
          <w:rFonts w:ascii="Tahoma" w:hAnsi="Tahoma" w:cs="Tahoma"/>
          <w:b/>
        </w:rPr>
        <w:t>Credit Card</w:t>
      </w:r>
      <w:r w:rsidRPr="00825D8A">
        <w:rPr>
          <w:rFonts w:ascii="Tahoma" w:hAnsi="Tahoma" w:cs="Tahoma"/>
        </w:rPr>
        <w:t xml:space="preserve">). The filed </w:t>
      </w:r>
      <w:r w:rsidRPr="00825D8A">
        <w:rPr>
          <w:rFonts w:ascii="Tahoma" w:hAnsi="Tahoma" w:cs="Tahoma"/>
          <w:b/>
        </w:rPr>
        <w:t>Credit card</w:t>
      </w:r>
      <w:r w:rsidRPr="00825D8A">
        <w:rPr>
          <w:rFonts w:ascii="Tahoma" w:hAnsi="Tahoma" w:cs="Tahoma"/>
        </w:rPr>
        <w:t xml:space="preserve"> has next options: MasterCard, Visa, Discover, </w:t>
      </w:r>
      <w:proofErr w:type="gramStart"/>
      <w:r w:rsidRPr="00825D8A">
        <w:rPr>
          <w:rFonts w:ascii="Tahoma" w:hAnsi="Tahoma" w:cs="Tahoma"/>
        </w:rPr>
        <w:t>American</w:t>
      </w:r>
      <w:proofErr w:type="gramEnd"/>
      <w:r w:rsidRPr="00825D8A">
        <w:rPr>
          <w:rFonts w:ascii="Tahoma" w:hAnsi="Tahoma" w:cs="Tahoma"/>
        </w:rPr>
        <w:t xml:space="preserve"> Express.</w:t>
      </w:r>
    </w:p>
    <w:p w:rsidR="00825D8A" w:rsidRPr="00825D8A" w:rsidRDefault="00332B6B" w:rsidP="00825D8A">
      <w:pPr>
        <w:pStyle w:val="ListParagraph"/>
        <w:numPr>
          <w:ilvl w:val="0"/>
          <w:numId w:val="41"/>
        </w:numPr>
        <w:rPr>
          <w:rFonts w:ascii="Tahoma" w:hAnsi="Tahoma" w:cs="Tahoma"/>
        </w:rPr>
      </w:pPr>
      <w:r w:rsidRPr="00825D8A">
        <w:rPr>
          <w:rFonts w:ascii="Tahoma" w:hAnsi="Tahoma" w:cs="Tahoma"/>
        </w:rPr>
        <w:t>Ca</w:t>
      </w:r>
      <w:r w:rsidR="00825D8A" w:rsidRPr="00825D8A">
        <w:rPr>
          <w:rFonts w:ascii="Tahoma" w:hAnsi="Tahoma" w:cs="Tahoma"/>
        </w:rPr>
        <w:t>rd Number (the last 4 numbers).</w:t>
      </w:r>
    </w:p>
    <w:p w:rsidR="00825D8A" w:rsidRPr="00825D8A" w:rsidRDefault="00332B6B" w:rsidP="00825D8A">
      <w:pPr>
        <w:pStyle w:val="ListParagraph"/>
        <w:numPr>
          <w:ilvl w:val="0"/>
          <w:numId w:val="41"/>
        </w:numPr>
        <w:rPr>
          <w:rFonts w:ascii="Tahoma" w:hAnsi="Tahoma" w:cs="Tahoma"/>
        </w:rPr>
      </w:pPr>
      <w:r w:rsidRPr="00825D8A">
        <w:rPr>
          <w:rFonts w:ascii="Tahoma" w:hAnsi="Tahoma" w:cs="Tahoma"/>
        </w:rPr>
        <w:t xml:space="preserve">Expiration Date. </w:t>
      </w:r>
    </w:p>
    <w:p w:rsidR="00825D8A" w:rsidRPr="00825D8A" w:rsidRDefault="00825D8A" w:rsidP="00825D8A">
      <w:pPr>
        <w:pStyle w:val="ListParagraph"/>
        <w:numPr>
          <w:ilvl w:val="0"/>
          <w:numId w:val="41"/>
        </w:numPr>
        <w:rPr>
          <w:rFonts w:ascii="Tahoma" w:hAnsi="Tahoma" w:cs="Tahoma"/>
        </w:rPr>
      </w:pPr>
      <w:r w:rsidRPr="00825D8A">
        <w:rPr>
          <w:rFonts w:ascii="Tahoma" w:hAnsi="Tahoma" w:cs="Tahoma"/>
        </w:rPr>
        <w:t>Name on Card.</w:t>
      </w:r>
    </w:p>
    <w:p w:rsidR="00825D8A" w:rsidRPr="00825D8A" w:rsidRDefault="00825D8A" w:rsidP="00825D8A">
      <w:pPr>
        <w:pStyle w:val="ListParagraph"/>
        <w:numPr>
          <w:ilvl w:val="0"/>
          <w:numId w:val="41"/>
        </w:numPr>
        <w:rPr>
          <w:rFonts w:ascii="Tahoma" w:hAnsi="Tahoma" w:cs="Tahoma"/>
        </w:rPr>
      </w:pPr>
      <w:r w:rsidRPr="00825D8A">
        <w:rPr>
          <w:rFonts w:ascii="Tahoma" w:hAnsi="Tahoma" w:cs="Tahoma"/>
        </w:rPr>
        <w:t>Billing Address.</w:t>
      </w:r>
    </w:p>
    <w:p w:rsidR="00332B6B" w:rsidRDefault="00332B6B" w:rsidP="00B93B56">
      <w:r w:rsidRPr="00332B6B">
        <w:lastRenderedPageBreak/>
        <w:t xml:space="preserve">When the payment information is updated </w:t>
      </w:r>
      <w:r>
        <w:t xml:space="preserve">the System </w:t>
      </w:r>
      <w:r w:rsidRPr="00332B6B">
        <w:t>sen</w:t>
      </w:r>
      <w:r>
        <w:t>ds</w:t>
      </w:r>
      <w:r w:rsidRPr="00332B6B">
        <w:t xml:space="preserve"> a</w:t>
      </w:r>
      <w:r>
        <w:t>n email</w:t>
      </w:r>
      <w:r w:rsidRPr="00332B6B">
        <w:t xml:space="preserve"> notification to </w:t>
      </w:r>
      <w:hyperlink r:id="rId29" w:history="1">
        <w:r w:rsidR="00B04BD2" w:rsidRPr="002167A1">
          <w:rPr>
            <w:rStyle w:val="Hyperlink"/>
          </w:rPr>
          <w:t>accounting@buildingchampions.com</w:t>
        </w:r>
      </w:hyperlink>
      <w:r w:rsidRPr="00332B6B">
        <w:t>.</w:t>
      </w:r>
      <w:r w:rsidR="008905E6">
        <w:t xml:space="preserve"> Email template:</w:t>
      </w:r>
    </w:p>
    <w:p w:rsidR="00180C93" w:rsidRDefault="00180C93" w:rsidP="00180C93">
      <w:pPr>
        <w:rPr>
          <w:i/>
        </w:rPr>
      </w:pPr>
    </w:p>
    <w:p w:rsidR="00180C93" w:rsidRDefault="00180C93" w:rsidP="00180C93">
      <w:r w:rsidRPr="00996177">
        <w:rPr>
          <w:i/>
        </w:rPr>
        <w:t>Subject:</w:t>
      </w:r>
      <w:r w:rsidRPr="00E954A4">
        <w:t xml:space="preserve"> </w:t>
      </w:r>
      <w:r>
        <w:t>“</w:t>
      </w:r>
      <w:r w:rsidRPr="00757777">
        <w:t>Client Portal Notification</w:t>
      </w:r>
      <w:r>
        <w:t>”</w:t>
      </w:r>
    </w:p>
    <w:p w:rsidR="00E41DE8" w:rsidRDefault="00180C93" w:rsidP="00180C93">
      <w:r w:rsidRPr="00996177">
        <w:rPr>
          <w:i/>
        </w:rPr>
        <w:t>Body:</w:t>
      </w:r>
      <w:r w:rsidRPr="00720B63">
        <w:t xml:space="preserve"> </w:t>
      </w:r>
      <w:r>
        <w:t>“</w:t>
      </w:r>
      <w:r w:rsidRPr="00757777">
        <w:t xml:space="preserve">Client &lt;Name Surname&gt; has just </w:t>
      </w:r>
      <w:r w:rsidRPr="00332B6B">
        <w:t xml:space="preserve">updated payment information </w:t>
      </w:r>
      <w:r>
        <w:t>on the Portal</w:t>
      </w:r>
      <w:r w:rsidRPr="00757777">
        <w:t>.</w:t>
      </w:r>
    </w:p>
    <w:p w:rsidR="00180C93" w:rsidRDefault="00E41DE8" w:rsidP="00180C93">
      <w:r>
        <w:t>&lt;Field Name&gt;: from &lt;Old Value&gt; to &lt;New Value&gt;.</w:t>
      </w:r>
      <w:r w:rsidR="00180C93">
        <w:t>”</w:t>
      </w:r>
    </w:p>
    <w:p w:rsidR="00180C93" w:rsidRDefault="00180C93" w:rsidP="00180C93"/>
    <w:p w:rsidR="00594656" w:rsidRDefault="00594656" w:rsidP="00594656">
      <w:pPr>
        <w:pStyle w:val="Heading2"/>
      </w:pPr>
      <w:bookmarkStart w:id="33" w:name="_Toc359498177"/>
      <w:r>
        <w:t>Work with Administrative Console</w:t>
      </w:r>
      <w:bookmarkEnd w:id="33"/>
    </w:p>
    <w:p w:rsidR="00594656" w:rsidRDefault="00CE3C27" w:rsidP="00594656">
      <w:r>
        <w:t xml:space="preserve">System administrator can update user information and </w:t>
      </w:r>
      <w:r w:rsidR="001244A1">
        <w:t>questionnaires</w:t>
      </w:r>
      <w:r>
        <w:t xml:space="preserve">. </w:t>
      </w:r>
    </w:p>
    <w:p w:rsidR="00635B94" w:rsidRDefault="00635B94" w:rsidP="00635B94">
      <w:r>
        <w:t xml:space="preserve">80. System Administrator view the list of all registered system users on </w:t>
      </w:r>
      <w:r w:rsidRPr="000B2325">
        <w:rPr>
          <w:b/>
        </w:rPr>
        <w:t>User Management</w:t>
      </w:r>
      <w:r>
        <w:t xml:space="preserve"> tab. </w:t>
      </w:r>
    </w:p>
    <w:p w:rsidR="00594656" w:rsidRDefault="00635B94" w:rsidP="00B93B56">
      <w:r>
        <w:rPr>
          <w:noProof/>
          <w:lang w:val="ru-RU" w:eastAsia="ru-RU"/>
        </w:rPr>
        <w:drawing>
          <wp:inline distT="0" distB="0" distL="0" distR="0">
            <wp:extent cx="6475730" cy="4544695"/>
            <wp:effectExtent l="0" t="0" r="1270" b="8255"/>
            <wp:docPr id="33" name="Picture 33" descr="D:\Yushkite\BuildingChampions\Mockups\UserManag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Yushkite\BuildingChampions\Mockups\UserManagemen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75730" cy="4544695"/>
                    </a:xfrm>
                    <a:prstGeom prst="rect">
                      <a:avLst/>
                    </a:prstGeom>
                    <a:noFill/>
                    <a:ln>
                      <a:noFill/>
                    </a:ln>
                  </pic:spPr>
                </pic:pic>
              </a:graphicData>
            </a:graphic>
          </wp:inline>
        </w:drawing>
      </w:r>
    </w:p>
    <w:p w:rsidR="000B2325" w:rsidRDefault="009B1A4F" w:rsidP="000B2325">
      <w:r>
        <w:t>81</w:t>
      </w:r>
      <w:r w:rsidR="000B2325">
        <w:t xml:space="preserve">. System administrator can remove user from the system by </w:t>
      </w:r>
      <w:r w:rsidR="00635B94">
        <w:t xml:space="preserve">selecting line with username and </w:t>
      </w:r>
      <w:r w:rsidR="000B2325">
        <w:t xml:space="preserve">clicking </w:t>
      </w:r>
      <w:r w:rsidR="000B2325" w:rsidRPr="000B2325">
        <w:rPr>
          <w:b/>
        </w:rPr>
        <w:t>Remove</w:t>
      </w:r>
      <w:r w:rsidR="000B2325">
        <w:t xml:space="preserve"> button</w:t>
      </w:r>
      <w:r w:rsidR="00635B94">
        <w:t xml:space="preserve"> (</w:t>
      </w:r>
      <w:r w:rsidR="00635B94" w:rsidRPr="000B2325">
        <w:rPr>
          <w:b/>
        </w:rPr>
        <w:t>Remove</w:t>
      </w:r>
      <w:r w:rsidR="00635B94">
        <w:t xml:space="preserve"> button is unable until user selected)</w:t>
      </w:r>
      <w:r w:rsidR="001244A1">
        <w:t>.</w:t>
      </w:r>
    </w:p>
    <w:p w:rsidR="00DD16B1" w:rsidRDefault="009B1A4F" w:rsidP="00DD16B1">
      <w:r>
        <w:lastRenderedPageBreak/>
        <w:t>82</w:t>
      </w:r>
      <w:r w:rsidR="000B2325">
        <w:t xml:space="preserve">. System Administrator can </w:t>
      </w:r>
      <w:r w:rsidR="00635B94">
        <w:t>view user activity log</w:t>
      </w:r>
      <w:r w:rsidR="000B2325">
        <w:t xml:space="preserve"> by clicking</w:t>
      </w:r>
      <w:r w:rsidR="00635B94">
        <w:t xml:space="preserve"> username</w:t>
      </w:r>
      <w:r w:rsidR="000B2325">
        <w:t>.</w:t>
      </w:r>
      <w:r w:rsidR="00DD16B1">
        <w:t xml:space="preserve"> The next user activity </w:t>
      </w:r>
      <w:r w:rsidR="008350A4">
        <w:t>can be viewed</w:t>
      </w:r>
      <w:r w:rsidR="00DD16B1">
        <w:t>:</w:t>
      </w:r>
    </w:p>
    <w:p w:rsidR="00DD16B1" w:rsidRPr="008350A4" w:rsidRDefault="008350A4" w:rsidP="008350A4">
      <w:pPr>
        <w:pStyle w:val="ListParagraph"/>
        <w:numPr>
          <w:ilvl w:val="0"/>
          <w:numId w:val="43"/>
        </w:numPr>
        <w:rPr>
          <w:rFonts w:ascii="Tahoma" w:hAnsi="Tahoma"/>
        </w:rPr>
      </w:pPr>
      <w:r w:rsidRPr="008350A4">
        <w:rPr>
          <w:rFonts w:ascii="Tahoma" w:hAnsi="Tahoma"/>
        </w:rPr>
        <w:t>User l</w:t>
      </w:r>
      <w:r w:rsidR="00DD16B1" w:rsidRPr="008350A4">
        <w:rPr>
          <w:rFonts w:ascii="Tahoma" w:hAnsi="Tahoma"/>
        </w:rPr>
        <w:t xml:space="preserve">og </w:t>
      </w:r>
      <w:r w:rsidRPr="008350A4">
        <w:rPr>
          <w:rFonts w:ascii="Tahoma" w:hAnsi="Tahoma"/>
        </w:rPr>
        <w:t>o</w:t>
      </w:r>
      <w:r w:rsidR="00DD16B1" w:rsidRPr="008350A4">
        <w:rPr>
          <w:rFonts w:ascii="Tahoma" w:hAnsi="Tahoma"/>
        </w:rPr>
        <w:t>n/log out to the Portal;</w:t>
      </w:r>
    </w:p>
    <w:p w:rsidR="00DD16B1" w:rsidRPr="008350A4" w:rsidRDefault="008350A4" w:rsidP="008350A4">
      <w:pPr>
        <w:pStyle w:val="ListParagraph"/>
        <w:numPr>
          <w:ilvl w:val="0"/>
          <w:numId w:val="43"/>
        </w:numPr>
        <w:rPr>
          <w:rFonts w:ascii="Tahoma" w:hAnsi="Tahoma"/>
        </w:rPr>
      </w:pPr>
      <w:r w:rsidRPr="008350A4">
        <w:rPr>
          <w:rFonts w:ascii="Tahoma" w:hAnsi="Tahoma"/>
        </w:rPr>
        <w:t>User m</w:t>
      </w:r>
      <w:r w:rsidR="00DD16B1" w:rsidRPr="008350A4">
        <w:rPr>
          <w:rFonts w:ascii="Tahoma" w:hAnsi="Tahoma"/>
        </w:rPr>
        <w:t>ark</w:t>
      </w:r>
      <w:r w:rsidRPr="008350A4">
        <w:rPr>
          <w:rFonts w:ascii="Tahoma" w:hAnsi="Tahoma"/>
        </w:rPr>
        <w:t>s</w:t>
      </w:r>
      <w:r w:rsidR="00DD16B1" w:rsidRPr="008350A4">
        <w:rPr>
          <w:rFonts w:ascii="Tahoma" w:hAnsi="Tahoma"/>
        </w:rPr>
        <w:t xml:space="preserve"> Action Plans as complete;</w:t>
      </w:r>
    </w:p>
    <w:p w:rsidR="00DD16B1" w:rsidRPr="008350A4" w:rsidRDefault="008350A4" w:rsidP="008350A4">
      <w:pPr>
        <w:pStyle w:val="ListParagraph"/>
        <w:numPr>
          <w:ilvl w:val="0"/>
          <w:numId w:val="43"/>
        </w:numPr>
        <w:rPr>
          <w:rFonts w:ascii="Tahoma" w:hAnsi="Tahoma"/>
        </w:rPr>
      </w:pPr>
      <w:r w:rsidRPr="008350A4">
        <w:rPr>
          <w:rFonts w:ascii="Tahoma" w:hAnsi="Tahoma"/>
        </w:rPr>
        <w:t>User u</w:t>
      </w:r>
      <w:r w:rsidR="00DD16B1" w:rsidRPr="008350A4">
        <w:rPr>
          <w:rFonts w:ascii="Tahoma" w:hAnsi="Tahoma"/>
        </w:rPr>
        <w:t>pdate</w:t>
      </w:r>
      <w:r w:rsidRPr="008350A4">
        <w:rPr>
          <w:rFonts w:ascii="Tahoma" w:hAnsi="Tahoma"/>
        </w:rPr>
        <w:t>s</w:t>
      </w:r>
      <w:r w:rsidR="00DD16B1" w:rsidRPr="008350A4">
        <w:rPr>
          <w:rFonts w:ascii="Tahoma" w:hAnsi="Tahoma"/>
        </w:rPr>
        <w:t xml:space="preserve"> any information (when and what);</w:t>
      </w:r>
    </w:p>
    <w:p w:rsidR="00DD16B1" w:rsidRPr="008350A4" w:rsidRDefault="008350A4" w:rsidP="008350A4">
      <w:pPr>
        <w:pStyle w:val="ListParagraph"/>
        <w:numPr>
          <w:ilvl w:val="0"/>
          <w:numId w:val="43"/>
        </w:numPr>
        <w:rPr>
          <w:rFonts w:ascii="Tahoma" w:hAnsi="Tahoma"/>
        </w:rPr>
      </w:pPr>
      <w:r w:rsidRPr="008350A4">
        <w:rPr>
          <w:rFonts w:ascii="Tahoma" w:hAnsi="Tahoma"/>
        </w:rPr>
        <w:t>User r</w:t>
      </w:r>
      <w:r w:rsidR="00DD16B1" w:rsidRPr="008350A4">
        <w:rPr>
          <w:rFonts w:ascii="Tahoma" w:hAnsi="Tahoma"/>
        </w:rPr>
        <w:t>eschedule a Session;</w:t>
      </w:r>
    </w:p>
    <w:p w:rsidR="000B2325" w:rsidRPr="008350A4" w:rsidRDefault="008350A4" w:rsidP="008350A4">
      <w:pPr>
        <w:pStyle w:val="ListParagraph"/>
        <w:numPr>
          <w:ilvl w:val="0"/>
          <w:numId w:val="43"/>
        </w:numPr>
        <w:rPr>
          <w:rFonts w:ascii="Tahoma" w:hAnsi="Tahoma"/>
        </w:rPr>
      </w:pPr>
      <w:r w:rsidRPr="008350A4">
        <w:rPr>
          <w:rFonts w:ascii="Tahoma" w:hAnsi="Tahoma"/>
        </w:rPr>
        <w:t>User u</w:t>
      </w:r>
      <w:r w:rsidR="00DD16B1" w:rsidRPr="008350A4">
        <w:rPr>
          <w:rFonts w:ascii="Tahoma" w:hAnsi="Tahoma"/>
        </w:rPr>
        <w:t>pload</w:t>
      </w:r>
      <w:r>
        <w:rPr>
          <w:rFonts w:ascii="Tahoma" w:hAnsi="Tahoma"/>
        </w:rPr>
        <w:t>s</w:t>
      </w:r>
      <w:r w:rsidR="00DD16B1" w:rsidRPr="008350A4">
        <w:rPr>
          <w:rFonts w:ascii="Tahoma" w:hAnsi="Tahoma"/>
        </w:rPr>
        <w:t xml:space="preserve"> a document.</w:t>
      </w:r>
    </w:p>
    <w:p w:rsidR="000B2325" w:rsidRDefault="00DF7DF5" w:rsidP="000B2325">
      <w:pPr>
        <w:rPr>
          <w:b/>
        </w:rPr>
      </w:pPr>
      <w:r>
        <w:rPr>
          <w:b/>
          <w:noProof/>
          <w:lang w:val="ru-RU" w:eastAsia="ru-RU"/>
        </w:rPr>
        <w:drawing>
          <wp:inline distT="0" distB="0" distL="0" distR="0">
            <wp:extent cx="6475730" cy="4544695"/>
            <wp:effectExtent l="0" t="0" r="1270" b="8255"/>
            <wp:docPr id="34" name="Picture 34" descr="D:\Yushkite\BuildingChampions\Mockups\UserManagement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Yushkite\BuildingChampions\Mockups\UserManagementDetails.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75730" cy="4544695"/>
                    </a:xfrm>
                    <a:prstGeom prst="rect">
                      <a:avLst/>
                    </a:prstGeom>
                    <a:noFill/>
                    <a:ln>
                      <a:noFill/>
                    </a:ln>
                  </pic:spPr>
                </pic:pic>
              </a:graphicData>
            </a:graphic>
          </wp:inline>
        </w:drawing>
      </w:r>
    </w:p>
    <w:p w:rsidR="00DF7DF5" w:rsidRPr="00DF7DF5" w:rsidRDefault="00FC5CE7" w:rsidP="000B2325">
      <w:r>
        <w:t xml:space="preserve">Note: </w:t>
      </w:r>
      <w:r w:rsidR="00DF7DF5" w:rsidRPr="00DF7DF5">
        <w:t xml:space="preserve">To return to the list of users, </w:t>
      </w:r>
      <w:r w:rsidR="00DF7DF5">
        <w:t xml:space="preserve">System Administrator clicks on link (breadcrumb) </w:t>
      </w:r>
      <w:r w:rsidR="00DF7DF5" w:rsidRPr="00DF7DF5">
        <w:rPr>
          <w:b/>
        </w:rPr>
        <w:t>Users</w:t>
      </w:r>
      <w:r w:rsidR="00DF7DF5">
        <w:t>.</w:t>
      </w:r>
    </w:p>
    <w:p w:rsidR="002C7E4D" w:rsidRDefault="002C7E4D" w:rsidP="000B2325">
      <w:r>
        <w:t>8</w:t>
      </w:r>
      <w:r w:rsidR="00DF7DF5">
        <w:t>3</w:t>
      </w:r>
      <w:r>
        <w:t xml:space="preserve">. System Administrator view the list of </w:t>
      </w:r>
      <w:r w:rsidR="00DF7DF5">
        <w:t>Questionnaires</w:t>
      </w:r>
      <w:r>
        <w:t xml:space="preserve"> on </w:t>
      </w:r>
      <w:r w:rsidR="00DF7DF5" w:rsidRPr="00DF7DF5">
        <w:rPr>
          <w:b/>
        </w:rPr>
        <w:t>Questionnaire</w:t>
      </w:r>
      <w:r w:rsidR="00DF7DF5">
        <w:t xml:space="preserve"> </w:t>
      </w:r>
      <w:r w:rsidRPr="000B2325">
        <w:rPr>
          <w:b/>
        </w:rPr>
        <w:t>Management</w:t>
      </w:r>
      <w:r>
        <w:t xml:space="preserve"> tab.</w:t>
      </w:r>
    </w:p>
    <w:p w:rsidR="002C7E4D" w:rsidRDefault="009B14A6" w:rsidP="000B2325">
      <w:r>
        <w:rPr>
          <w:noProof/>
          <w:lang w:val="ru-RU" w:eastAsia="ru-RU"/>
        </w:rPr>
        <w:lastRenderedPageBreak/>
        <w:drawing>
          <wp:inline distT="0" distB="0" distL="0" distR="0">
            <wp:extent cx="6475730" cy="4544695"/>
            <wp:effectExtent l="0" t="0" r="1270" b="8255"/>
            <wp:docPr id="36" name="Picture 36" descr="D:\Yushkite\BuildingChampions\Mockups\QuestionnaireManag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Yushkite\BuildingChampions\Mockups\QuestionnaireManagement.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75730" cy="4544695"/>
                    </a:xfrm>
                    <a:prstGeom prst="rect">
                      <a:avLst/>
                    </a:prstGeom>
                    <a:noFill/>
                    <a:ln>
                      <a:noFill/>
                    </a:ln>
                  </pic:spPr>
                </pic:pic>
              </a:graphicData>
            </a:graphic>
          </wp:inline>
        </w:drawing>
      </w:r>
    </w:p>
    <w:p w:rsidR="002C7E4D" w:rsidRDefault="002C7E4D" w:rsidP="002C7E4D">
      <w:r>
        <w:t>8</w:t>
      </w:r>
      <w:r w:rsidR="00DF7DF5">
        <w:t>4</w:t>
      </w:r>
      <w:r>
        <w:t xml:space="preserve">. System administrator can remove </w:t>
      </w:r>
      <w:r w:rsidR="00DF7DF5">
        <w:t xml:space="preserve">questionnaire </w:t>
      </w:r>
      <w:r>
        <w:t>from the system by</w:t>
      </w:r>
      <w:r w:rsidR="00DF7DF5">
        <w:t xml:space="preserve"> selecting line with</w:t>
      </w:r>
      <w:r>
        <w:t xml:space="preserve"> </w:t>
      </w:r>
      <w:r w:rsidR="00DF7DF5">
        <w:t xml:space="preserve">questionnaire and </w:t>
      </w:r>
      <w:r>
        <w:t xml:space="preserve">clicking </w:t>
      </w:r>
      <w:r w:rsidRPr="000B2325">
        <w:rPr>
          <w:b/>
        </w:rPr>
        <w:t>Remove</w:t>
      </w:r>
      <w:r>
        <w:t xml:space="preserve"> button</w:t>
      </w:r>
      <w:r w:rsidR="00DF7DF5">
        <w:t xml:space="preserve"> (</w:t>
      </w:r>
      <w:r w:rsidR="00DF7DF5" w:rsidRPr="000B2325">
        <w:rPr>
          <w:b/>
        </w:rPr>
        <w:t>Remove</w:t>
      </w:r>
      <w:r w:rsidR="00DF7DF5">
        <w:t xml:space="preserve"> button is unable until user selected)</w:t>
      </w:r>
      <w:r>
        <w:t>.</w:t>
      </w:r>
    </w:p>
    <w:p w:rsidR="002C7E4D" w:rsidRDefault="002C7E4D" w:rsidP="002C7E4D">
      <w:r>
        <w:t>8</w:t>
      </w:r>
      <w:r w:rsidR="00DF7DF5">
        <w:t>5</w:t>
      </w:r>
      <w:r>
        <w:t xml:space="preserve">. System Administrator can </w:t>
      </w:r>
      <w:r w:rsidR="00191EC7">
        <w:t>view the section of the</w:t>
      </w:r>
      <w:r>
        <w:t xml:space="preserve"> </w:t>
      </w:r>
      <w:r w:rsidR="00191EC7">
        <w:t>Q</w:t>
      </w:r>
      <w:r w:rsidR="00DF7DF5">
        <w:t>uestionnaire</w:t>
      </w:r>
      <w:r w:rsidR="00191EC7">
        <w:t xml:space="preserve"> and edit them (add or remove sections)</w:t>
      </w:r>
      <w:r>
        <w:t xml:space="preserve"> by clicking </w:t>
      </w:r>
      <w:r w:rsidR="009B14A6">
        <w:t>on questionnaire name</w:t>
      </w:r>
      <w:r>
        <w:t>.</w:t>
      </w:r>
    </w:p>
    <w:p w:rsidR="00191EC7" w:rsidRDefault="00191EC7" w:rsidP="002C7E4D">
      <w:r>
        <w:rPr>
          <w:noProof/>
          <w:lang w:val="ru-RU" w:eastAsia="ru-RU"/>
        </w:rPr>
        <w:lastRenderedPageBreak/>
        <w:drawing>
          <wp:inline distT="0" distB="0" distL="0" distR="0">
            <wp:extent cx="6475730" cy="4544695"/>
            <wp:effectExtent l="0" t="0" r="1270" b="8255"/>
            <wp:docPr id="37" name="Picture 37" descr="D:\Yushkite\BuildingChampions\Mockups\QuestionnaireSe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Yushkite\BuildingChampions\Mockups\QuestionnaireSections.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75730" cy="4544695"/>
                    </a:xfrm>
                    <a:prstGeom prst="rect">
                      <a:avLst/>
                    </a:prstGeom>
                    <a:noFill/>
                    <a:ln>
                      <a:noFill/>
                    </a:ln>
                  </pic:spPr>
                </pic:pic>
              </a:graphicData>
            </a:graphic>
          </wp:inline>
        </w:drawing>
      </w:r>
    </w:p>
    <w:p w:rsidR="00FC5CE7" w:rsidRPr="00DF7DF5" w:rsidRDefault="00FC5CE7" w:rsidP="00FC5CE7">
      <w:r>
        <w:t xml:space="preserve">Note: </w:t>
      </w:r>
      <w:r w:rsidRPr="00DF7DF5">
        <w:t xml:space="preserve">To return to the list of </w:t>
      </w:r>
      <w:r>
        <w:t>questionnaires</w:t>
      </w:r>
      <w:r w:rsidRPr="00DF7DF5">
        <w:t xml:space="preserve">, </w:t>
      </w:r>
      <w:r>
        <w:t xml:space="preserve">System Administrator clicks on link (breadcrumb) </w:t>
      </w:r>
      <w:r w:rsidRPr="00FC5CE7">
        <w:rPr>
          <w:b/>
        </w:rPr>
        <w:t>Questionnaires</w:t>
      </w:r>
      <w:r>
        <w:t>.</w:t>
      </w:r>
    </w:p>
    <w:p w:rsidR="00191EC7" w:rsidRDefault="00191EC7" w:rsidP="002C7E4D">
      <w:r>
        <w:t xml:space="preserve">86. System Administrator can add a new section to the questionnaire by clicking </w:t>
      </w:r>
      <w:r w:rsidRPr="00191EC7">
        <w:rPr>
          <w:b/>
        </w:rPr>
        <w:t>Add section</w:t>
      </w:r>
      <w:r>
        <w:t xml:space="preserve"> button. </w:t>
      </w:r>
    </w:p>
    <w:p w:rsidR="00FC5CE7" w:rsidRDefault="00CA200E" w:rsidP="002C7E4D">
      <w:r>
        <w:rPr>
          <w:noProof/>
          <w:lang w:val="ru-RU" w:eastAsia="ru-RU"/>
        </w:rPr>
        <w:lastRenderedPageBreak/>
        <w:drawing>
          <wp:inline distT="0" distB="0" distL="0" distR="0">
            <wp:extent cx="6475730" cy="4544695"/>
            <wp:effectExtent l="0" t="0" r="1270" b="8255"/>
            <wp:docPr id="29" name="Picture 29" descr="D:\YUSHKITE\BuildingChampions\Mockups\QuestionnaireAddS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YUSHKITE\BuildingChampions\Mockups\QuestionnaireAddSection.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75730" cy="4544695"/>
                    </a:xfrm>
                    <a:prstGeom prst="rect">
                      <a:avLst/>
                    </a:prstGeom>
                    <a:noFill/>
                    <a:ln>
                      <a:noFill/>
                    </a:ln>
                  </pic:spPr>
                </pic:pic>
              </a:graphicData>
            </a:graphic>
          </wp:inline>
        </w:drawing>
      </w:r>
    </w:p>
    <w:p w:rsidR="00191EC7" w:rsidRDefault="00191EC7" w:rsidP="002C7E4D">
      <w:r>
        <w:t xml:space="preserve">87. System administrator can remove section from the questionnaire by selecting line with section name and clicking </w:t>
      </w:r>
      <w:r w:rsidRPr="000B2325">
        <w:rPr>
          <w:b/>
        </w:rPr>
        <w:t>Remove</w:t>
      </w:r>
      <w:r>
        <w:rPr>
          <w:b/>
        </w:rPr>
        <w:t xml:space="preserve"> section</w:t>
      </w:r>
      <w:r>
        <w:t xml:space="preserve"> button (</w:t>
      </w:r>
      <w:r w:rsidRPr="000B2325">
        <w:rPr>
          <w:b/>
        </w:rPr>
        <w:t>Remove</w:t>
      </w:r>
      <w:r w:rsidRPr="00191EC7">
        <w:rPr>
          <w:b/>
        </w:rPr>
        <w:t xml:space="preserve"> </w:t>
      </w:r>
      <w:r>
        <w:rPr>
          <w:b/>
        </w:rPr>
        <w:t>section</w:t>
      </w:r>
      <w:r>
        <w:t xml:space="preserve"> button is unable until section selected).</w:t>
      </w:r>
    </w:p>
    <w:p w:rsidR="00191EC7" w:rsidRDefault="00191EC7" w:rsidP="002C7E4D">
      <w:r>
        <w:t>88. System Administrator can view the list of questions of the questionnaire section and edit them (add or remove questions) by clicking on section name.</w:t>
      </w:r>
    </w:p>
    <w:p w:rsidR="00191EC7" w:rsidRDefault="002263F7" w:rsidP="002C7E4D">
      <w:r>
        <w:rPr>
          <w:noProof/>
          <w:lang w:val="ru-RU" w:eastAsia="ru-RU"/>
        </w:rPr>
        <w:lastRenderedPageBreak/>
        <w:drawing>
          <wp:inline distT="0" distB="0" distL="0" distR="0">
            <wp:extent cx="6475730" cy="4544695"/>
            <wp:effectExtent l="0" t="0" r="1270" b="8255"/>
            <wp:docPr id="42" name="Picture 42" descr="D:\Yushkite\BuildingChampions\Mockups\QuestionnaireQues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Yushkite\BuildingChampions\Mockups\QuestionnaireQuestions.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475730" cy="4544695"/>
                    </a:xfrm>
                    <a:prstGeom prst="rect">
                      <a:avLst/>
                    </a:prstGeom>
                    <a:noFill/>
                    <a:ln>
                      <a:noFill/>
                    </a:ln>
                  </pic:spPr>
                </pic:pic>
              </a:graphicData>
            </a:graphic>
          </wp:inline>
        </w:drawing>
      </w:r>
    </w:p>
    <w:p w:rsidR="00FC5CE7" w:rsidRPr="00DF7DF5" w:rsidRDefault="00FC5CE7" w:rsidP="00FC5CE7">
      <w:r>
        <w:t xml:space="preserve">Note: </w:t>
      </w:r>
      <w:r w:rsidRPr="00DF7DF5">
        <w:t xml:space="preserve">To return to the list of </w:t>
      </w:r>
      <w:r>
        <w:t>sections</w:t>
      </w:r>
      <w:r w:rsidRPr="00DF7DF5">
        <w:t xml:space="preserve">, </w:t>
      </w:r>
      <w:r>
        <w:t xml:space="preserve">System Administrator clicks on link (breadcrumb) </w:t>
      </w:r>
      <w:r w:rsidRPr="00FC5CE7">
        <w:t>with the</w:t>
      </w:r>
      <w:r>
        <w:rPr>
          <w:b/>
        </w:rPr>
        <w:t xml:space="preserve"> </w:t>
      </w:r>
      <w:r>
        <w:t xml:space="preserve">questionnaire </w:t>
      </w:r>
      <w:r w:rsidRPr="00FC5CE7">
        <w:t>name.</w:t>
      </w:r>
    </w:p>
    <w:p w:rsidR="002263F7" w:rsidRDefault="002263F7" w:rsidP="002C7E4D">
      <w:r>
        <w:t xml:space="preserve">89. System Administrator can add a new question to the </w:t>
      </w:r>
      <w:r w:rsidR="00FC5CE7">
        <w:t xml:space="preserve">section </w:t>
      </w:r>
      <w:r>
        <w:t xml:space="preserve">by clicking </w:t>
      </w:r>
      <w:r w:rsidRPr="00191EC7">
        <w:rPr>
          <w:b/>
        </w:rPr>
        <w:t xml:space="preserve">Add </w:t>
      </w:r>
      <w:r w:rsidRPr="002263F7">
        <w:rPr>
          <w:b/>
        </w:rPr>
        <w:t>question</w:t>
      </w:r>
      <w:r>
        <w:t xml:space="preserve"> button</w:t>
      </w:r>
      <w:r w:rsidR="00FC5CE7">
        <w:t>.</w:t>
      </w:r>
    </w:p>
    <w:p w:rsidR="00CA200E" w:rsidRDefault="00CA200E" w:rsidP="002C7E4D">
      <w:r>
        <w:rPr>
          <w:noProof/>
          <w:lang w:val="ru-RU" w:eastAsia="ru-RU"/>
        </w:rPr>
        <w:lastRenderedPageBreak/>
        <w:drawing>
          <wp:inline distT="0" distB="0" distL="0" distR="0" wp14:anchorId="76ED2EC9" wp14:editId="0428BD8C">
            <wp:extent cx="6475730" cy="4544695"/>
            <wp:effectExtent l="0" t="0" r="1270" b="8255"/>
            <wp:docPr id="30" name="Picture 30" descr="D:\YUSHKITE\BuildingChampions\Mockups\QuestionnaireAdd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YUSHKITE\BuildingChampions\Mockups\QuestionnaireAddQuestion.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75730" cy="4544695"/>
                    </a:xfrm>
                    <a:prstGeom prst="rect">
                      <a:avLst/>
                    </a:prstGeom>
                    <a:noFill/>
                    <a:ln>
                      <a:noFill/>
                    </a:ln>
                  </pic:spPr>
                </pic:pic>
              </a:graphicData>
            </a:graphic>
          </wp:inline>
        </w:drawing>
      </w:r>
    </w:p>
    <w:p w:rsidR="00CD59CA" w:rsidRDefault="00CD59CA" w:rsidP="00CD59CA">
      <w:r>
        <w:t>System Administrator selects one of the field types:</w:t>
      </w:r>
    </w:p>
    <w:p w:rsidR="00CD59CA" w:rsidRPr="00DD16B1" w:rsidRDefault="000F2E62" w:rsidP="000F2E62">
      <w:pPr>
        <w:pStyle w:val="ListParagraph"/>
        <w:numPr>
          <w:ilvl w:val="0"/>
          <w:numId w:val="42"/>
        </w:numPr>
        <w:spacing w:line="360" w:lineRule="auto"/>
        <w:ind w:left="714" w:hanging="357"/>
        <w:rPr>
          <w:rFonts w:ascii="Tahoma" w:hAnsi="Tahoma"/>
        </w:rPr>
      </w:pPr>
      <w:proofErr w:type="spellStart"/>
      <w:r>
        <w:rPr>
          <w:rFonts w:ascii="Tahoma" w:hAnsi="Tahoma"/>
        </w:rPr>
        <w:t>T</w:t>
      </w:r>
      <w:r w:rsidR="00CD59CA" w:rsidRPr="00DD16B1">
        <w:rPr>
          <w:rFonts w:ascii="Tahoma" w:hAnsi="Tahoma"/>
        </w:rPr>
        <w:t>ext</w:t>
      </w:r>
      <w:r>
        <w:rPr>
          <w:rFonts w:ascii="Tahoma" w:hAnsi="Tahoma"/>
        </w:rPr>
        <w:t>B</w:t>
      </w:r>
      <w:r w:rsidR="00CD59CA" w:rsidRPr="00DD16B1">
        <w:rPr>
          <w:rFonts w:ascii="Tahoma" w:hAnsi="Tahoma"/>
        </w:rPr>
        <w:t>ox</w:t>
      </w:r>
      <w:proofErr w:type="spellEnd"/>
      <w:r w:rsidR="00CD59CA" w:rsidRPr="00DD16B1">
        <w:rPr>
          <w:rFonts w:ascii="Tahoma" w:hAnsi="Tahoma"/>
        </w:rPr>
        <w:t xml:space="preserve"> – s/he just saves the field by clicking </w:t>
      </w:r>
      <w:r w:rsidR="00CD59CA" w:rsidRPr="00DD16B1">
        <w:rPr>
          <w:rFonts w:ascii="Tahoma" w:hAnsi="Tahoma"/>
          <w:b/>
        </w:rPr>
        <w:t>Add</w:t>
      </w:r>
      <w:r w:rsidR="00CD59CA" w:rsidRPr="00DD16B1">
        <w:rPr>
          <w:rFonts w:ascii="Tahoma" w:hAnsi="Tahoma"/>
        </w:rPr>
        <w:t xml:space="preserve"> button.</w:t>
      </w:r>
    </w:p>
    <w:p w:rsidR="00CD59CA" w:rsidRDefault="000F2E62" w:rsidP="000F2E62">
      <w:pPr>
        <w:pStyle w:val="ListParagraph"/>
        <w:numPr>
          <w:ilvl w:val="0"/>
          <w:numId w:val="42"/>
        </w:numPr>
        <w:spacing w:line="360" w:lineRule="auto"/>
        <w:ind w:left="714" w:hanging="357"/>
      </w:pPr>
      <w:proofErr w:type="spellStart"/>
      <w:r>
        <w:rPr>
          <w:rFonts w:ascii="Tahoma" w:hAnsi="Tahoma"/>
        </w:rPr>
        <w:t>D</w:t>
      </w:r>
      <w:r w:rsidR="00CD59CA" w:rsidRPr="00DD16B1">
        <w:rPr>
          <w:rFonts w:ascii="Tahoma" w:hAnsi="Tahoma"/>
        </w:rPr>
        <w:t>ropdown</w:t>
      </w:r>
      <w:r>
        <w:rPr>
          <w:rFonts w:ascii="Tahoma" w:hAnsi="Tahoma"/>
        </w:rPr>
        <w:t>B</w:t>
      </w:r>
      <w:r w:rsidR="00CD59CA" w:rsidRPr="00DD16B1">
        <w:rPr>
          <w:rFonts w:ascii="Tahoma" w:hAnsi="Tahoma"/>
        </w:rPr>
        <w:t>ox</w:t>
      </w:r>
      <w:proofErr w:type="spellEnd"/>
      <w:proofErr w:type="gramStart"/>
      <w:r w:rsidR="00DD16B1" w:rsidRPr="00DD16B1">
        <w:rPr>
          <w:rFonts w:ascii="Tahoma" w:hAnsi="Tahoma"/>
        </w:rPr>
        <w:t xml:space="preserve">, </w:t>
      </w:r>
      <w:r w:rsidR="00CD59CA" w:rsidRPr="00DD16B1">
        <w:rPr>
          <w:rFonts w:ascii="Tahoma" w:hAnsi="Tahoma"/>
        </w:rPr>
        <w:t xml:space="preserve"> </w:t>
      </w:r>
      <w:proofErr w:type="spellStart"/>
      <w:r>
        <w:rPr>
          <w:rFonts w:ascii="Tahoma" w:hAnsi="Tahoma"/>
        </w:rPr>
        <w:t>C</w:t>
      </w:r>
      <w:r w:rsidR="00DD16B1" w:rsidRPr="00DD16B1">
        <w:rPr>
          <w:rFonts w:ascii="Tahoma" w:hAnsi="Tahoma"/>
        </w:rPr>
        <w:t>heck</w:t>
      </w:r>
      <w:r>
        <w:rPr>
          <w:rFonts w:ascii="Tahoma" w:hAnsi="Tahoma"/>
        </w:rPr>
        <w:t>B</w:t>
      </w:r>
      <w:r w:rsidR="00DD16B1" w:rsidRPr="00DD16B1">
        <w:rPr>
          <w:rFonts w:ascii="Tahoma" w:hAnsi="Tahoma"/>
        </w:rPr>
        <w:t>ox</w:t>
      </w:r>
      <w:proofErr w:type="spellEnd"/>
      <w:proofErr w:type="gramEnd"/>
      <w:r w:rsidR="00300C4D">
        <w:rPr>
          <w:rFonts w:ascii="Tahoma" w:hAnsi="Tahoma"/>
        </w:rPr>
        <w:t xml:space="preserve"> (max = 10 selection)</w:t>
      </w:r>
      <w:r w:rsidR="00DD16B1" w:rsidRPr="00DD16B1">
        <w:rPr>
          <w:rFonts w:ascii="Tahoma" w:hAnsi="Tahoma"/>
        </w:rPr>
        <w:t xml:space="preserve">, </w:t>
      </w:r>
      <w:proofErr w:type="spellStart"/>
      <w:r>
        <w:rPr>
          <w:rFonts w:ascii="Tahoma" w:hAnsi="Tahoma"/>
        </w:rPr>
        <w:t>R</w:t>
      </w:r>
      <w:r w:rsidR="00DD16B1" w:rsidRPr="00DD16B1">
        <w:rPr>
          <w:rFonts w:ascii="Tahoma" w:hAnsi="Tahoma"/>
        </w:rPr>
        <w:t>adio</w:t>
      </w:r>
      <w:r>
        <w:rPr>
          <w:rFonts w:ascii="Tahoma" w:hAnsi="Tahoma"/>
        </w:rPr>
        <w:t>B</w:t>
      </w:r>
      <w:r w:rsidR="00DD16B1" w:rsidRPr="00DD16B1">
        <w:rPr>
          <w:rFonts w:ascii="Tahoma" w:hAnsi="Tahoma"/>
        </w:rPr>
        <w:t>utton</w:t>
      </w:r>
      <w:proofErr w:type="spellEnd"/>
      <w:r w:rsidR="00076A03" w:rsidRPr="00076A03">
        <w:rPr>
          <w:rFonts w:ascii="Tahoma" w:hAnsi="Tahoma"/>
        </w:rPr>
        <w:t xml:space="preserve"> </w:t>
      </w:r>
      <w:r w:rsidR="00CD59CA" w:rsidRPr="00DD16B1">
        <w:rPr>
          <w:rFonts w:ascii="Tahoma" w:hAnsi="Tahoma"/>
        </w:rPr>
        <w:t>– s/he</w:t>
      </w:r>
      <w:r w:rsidR="00DD16B1" w:rsidRPr="00DD16B1">
        <w:rPr>
          <w:rFonts w:ascii="Tahoma" w:hAnsi="Tahoma"/>
        </w:rPr>
        <w:t xml:space="preserve"> add a possible options by clicking a link</w:t>
      </w:r>
      <w:r w:rsidR="00DD16B1">
        <w:t xml:space="preserve"> </w:t>
      </w:r>
      <w:r w:rsidR="00DD16B1" w:rsidRPr="00DD16B1">
        <w:rPr>
          <w:rStyle w:val="Hyperlink"/>
          <w:rFonts w:cs="Tahoma"/>
          <w:color w:val="0000FF"/>
        </w:rPr>
        <w:t>Add options</w:t>
      </w:r>
      <w:r w:rsidR="00DD16B1" w:rsidRPr="00DD16B1">
        <w:rPr>
          <w:rStyle w:val="Hyperlink"/>
          <w:rFonts w:cs="Tahoma"/>
          <w:color w:val="0000FF"/>
          <w:u w:val="none"/>
        </w:rPr>
        <w:t xml:space="preserve"> </w:t>
      </w:r>
      <w:r w:rsidR="00DD16B1" w:rsidRPr="00DD16B1">
        <w:rPr>
          <w:rStyle w:val="Hyperlink"/>
          <w:rFonts w:cs="Tahoma"/>
          <w:color w:val="auto"/>
          <w:u w:val="none"/>
        </w:rPr>
        <w:t xml:space="preserve">(in a modal window) and then click a button </w:t>
      </w:r>
      <w:r w:rsidR="00DD16B1" w:rsidRPr="00DD16B1">
        <w:rPr>
          <w:rStyle w:val="Hyperlink"/>
          <w:rFonts w:cs="Tahoma"/>
          <w:b/>
          <w:color w:val="auto"/>
          <w:u w:val="none"/>
        </w:rPr>
        <w:t>Add</w:t>
      </w:r>
      <w:r w:rsidR="00DD16B1">
        <w:t>.</w:t>
      </w:r>
    </w:p>
    <w:p w:rsidR="00FC5CE7" w:rsidRDefault="005258E6" w:rsidP="002C7E4D">
      <w:r>
        <w:rPr>
          <w:noProof/>
          <w:lang w:val="ru-RU" w:eastAsia="ru-RU"/>
        </w:rPr>
        <w:drawing>
          <wp:inline distT="0" distB="0" distL="0" distR="0">
            <wp:extent cx="3417010" cy="2224585"/>
            <wp:effectExtent l="0" t="0" r="0" b="4445"/>
            <wp:docPr id="8" name="Picture 8" descr="D:\YUSHKITE\BuildingChampions\Mockups\QuestionnaireAddO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YUSHKITE\BuildingChampions\Mockups\QuestionnaireAddOption.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20063" cy="2226572"/>
                    </a:xfrm>
                    <a:prstGeom prst="rect">
                      <a:avLst/>
                    </a:prstGeom>
                    <a:noFill/>
                    <a:ln>
                      <a:noFill/>
                    </a:ln>
                  </pic:spPr>
                </pic:pic>
              </a:graphicData>
            </a:graphic>
          </wp:inline>
        </w:drawing>
      </w:r>
    </w:p>
    <w:p w:rsidR="000B387A" w:rsidRDefault="000B387A" w:rsidP="002C7E4D">
      <w:r>
        <w:rPr>
          <w:noProof/>
          <w:lang w:val="ru-RU" w:eastAsia="ru-RU"/>
        </w:rPr>
        <w:lastRenderedPageBreak/>
        <w:drawing>
          <wp:inline distT="0" distB="0" distL="0" distR="0">
            <wp:extent cx="6475730" cy="4544695"/>
            <wp:effectExtent l="0" t="0" r="1270" b="8255"/>
            <wp:docPr id="32" name="Picture 32" descr="D:\YUSHKITE\BuildingChampions\Mockups\QuestionnaireAddOption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YUSHKITE\BuildingChampions\Mockups\QuestionnaireAddOptionEdit.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475730" cy="4544695"/>
                    </a:xfrm>
                    <a:prstGeom prst="rect">
                      <a:avLst/>
                    </a:prstGeom>
                    <a:noFill/>
                    <a:ln>
                      <a:noFill/>
                    </a:ln>
                  </pic:spPr>
                </pic:pic>
              </a:graphicData>
            </a:graphic>
          </wp:inline>
        </w:drawing>
      </w:r>
    </w:p>
    <w:p w:rsidR="000B387A" w:rsidRDefault="000B387A" w:rsidP="002C7E4D">
      <w:r>
        <w:t xml:space="preserve">If </w:t>
      </w:r>
      <w:r w:rsidR="0095427F">
        <w:t xml:space="preserve">System </w:t>
      </w:r>
      <w:r>
        <w:t>Administrator select</w:t>
      </w:r>
      <w:r w:rsidR="0095427F">
        <w:t>s</w:t>
      </w:r>
      <w:r>
        <w:t xml:space="preserve"> another option in the </w:t>
      </w:r>
      <w:r w:rsidRPr="0095427F">
        <w:rPr>
          <w:b/>
        </w:rPr>
        <w:t>Field type</w:t>
      </w:r>
      <w:r w:rsidR="00265BBB">
        <w:t xml:space="preserve"> after option adding</w:t>
      </w:r>
      <w:r>
        <w:t>,</w:t>
      </w:r>
      <w:r w:rsidR="00265BBB">
        <w:t xml:space="preserve"> the System show</w:t>
      </w:r>
      <w:r w:rsidR="0095427F">
        <w:t>s</w:t>
      </w:r>
      <w:r w:rsidR="00265BBB">
        <w:t xml:space="preserve"> dialog with warning: “After selecting new Field type</w:t>
      </w:r>
      <w:r w:rsidR="0095427F">
        <w:t xml:space="preserve"> previous</w:t>
      </w:r>
      <w:r w:rsidR="00265BBB">
        <w:t xml:space="preserve"> options will be removed. </w:t>
      </w:r>
      <w:r w:rsidR="0095427F">
        <w:t>C</w:t>
      </w:r>
      <w:r w:rsidR="00265BBB">
        <w:t>ontinue?”</w:t>
      </w:r>
      <w:r w:rsidR="0095427F">
        <w:t xml:space="preserve"> and buttons: Yes, No.</w:t>
      </w:r>
    </w:p>
    <w:p w:rsidR="00CD59CA" w:rsidRDefault="00CD59CA" w:rsidP="00CD59CA">
      <w:r>
        <w:t xml:space="preserve">Note: </w:t>
      </w:r>
      <w:r w:rsidRPr="00DF7DF5">
        <w:t xml:space="preserve">To return to the list of </w:t>
      </w:r>
      <w:r>
        <w:t>questions</w:t>
      </w:r>
      <w:r w:rsidRPr="00DF7DF5">
        <w:t xml:space="preserve">, </w:t>
      </w:r>
      <w:r>
        <w:t xml:space="preserve">System Administrator clicks on link (breadcrumb) </w:t>
      </w:r>
      <w:r w:rsidRPr="00FC5CE7">
        <w:t>with the</w:t>
      </w:r>
      <w:r>
        <w:rPr>
          <w:b/>
        </w:rPr>
        <w:t xml:space="preserve"> </w:t>
      </w:r>
      <w:r>
        <w:t xml:space="preserve">section </w:t>
      </w:r>
      <w:r w:rsidRPr="00FC5CE7">
        <w:t>name.</w:t>
      </w:r>
    </w:p>
    <w:p w:rsidR="00FC5CE7" w:rsidRDefault="00FC5CE7" w:rsidP="002C7E4D">
      <w:r>
        <w:t xml:space="preserve">90. System administrator can remove question from the section by selecting line with question and clicking </w:t>
      </w:r>
      <w:r w:rsidRPr="000B2325">
        <w:rPr>
          <w:b/>
        </w:rPr>
        <w:t>Remove</w:t>
      </w:r>
      <w:r>
        <w:rPr>
          <w:b/>
        </w:rPr>
        <w:t xml:space="preserve"> </w:t>
      </w:r>
      <w:r w:rsidRPr="00FC5CE7">
        <w:rPr>
          <w:b/>
        </w:rPr>
        <w:t>question</w:t>
      </w:r>
      <w:r>
        <w:t xml:space="preserve"> button (</w:t>
      </w:r>
      <w:r w:rsidRPr="000B2325">
        <w:rPr>
          <w:b/>
        </w:rPr>
        <w:t>Remove</w:t>
      </w:r>
      <w:r w:rsidRPr="00191EC7">
        <w:rPr>
          <w:b/>
        </w:rPr>
        <w:t xml:space="preserve"> </w:t>
      </w:r>
      <w:r w:rsidRPr="00FC5CE7">
        <w:rPr>
          <w:b/>
        </w:rPr>
        <w:t>question</w:t>
      </w:r>
      <w:r>
        <w:t xml:space="preserve"> button is unable until question selected).</w:t>
      </w:r>
    </w:p>
    <w:p w:rsidR="00F02135" w:rsidRDefault="00F02135">
      <w:pPr>
        <w:spacing w:after="0" w:line="240" w:lineRule="auto"/>
        <w:jc w:val="left"/>
        <w:rPr>
          <w:rFonts w:ascii="Arial" w:eastAsia="Times New Roman" w:hAnsi="Arial" w:cs="Arial"/>
          <w:b/>
          <w:bCs/>
          <w:iCs/>
          <w:color w:val="4BBE00"/>
          <w:sz w:val="32"/>
          <w:szCs w:val="32"/>
        </w:rPr>
      </w:pPr>
      <w:r>
        <w:br w:type="page"/>
      </w:r>
    </w:p>
    <w:p w:rsidR="00CE79CC" w:rsidRDefault="00CE79CC" w:rsidP="00CE79CC">
      <w:pPr>
        <w:pStyle w:val="Heading2"/>
      </w:pPr>
      <w:bookmarkStart w:id="34" w:name="_Toc359498178"/>
      <w:r>
        <w:lastRenderedPageBreak/>
        <w:t>Integration</w:t>
      </w:r>
      <w:bookmarkEnd w:id="34"/>
    </w:p>
    <w:p w:rsidR="00CE79CC" w:rsidRDefault="00CE79CC" w:rsidP="00CE79CC">
      <w:r>
        <w:t xml:space="preserve">System should be integrated with other applications and services </w:t>
      </w:r>
      <w:proofErr w:type="spellStart"/>
      <w:r>
        <w:t>SageCRM</w:t>
      </w:r>
      <w:proofErr w:type="spellEnd"/>
      <w:r>
        <w:t xml:space="preserve">. </w:t>
      </w:r>
    </w:p>
    <w:p w:rsidR="00CE79CC" w:rsidRDefault="00CE79CC" w:rsidP="00CE79CC">
      <w:pPr>
        <w:pStyle w:val="Heading3"/>
      </w:pPr>
      <w:bookmarkStart w:id="35" w:name="_Toc359498179"/>
      <w:proofErr w:type="spellStart"/>
      <w:r>
        <w:t>SageCRM</w:t>
      </w:r>
      <w:bookmarkEnd w:id="35"/>
      <w:proofErr w:type="spellEnd"/>
    </w:p>
    <w:p w:rsidR="00CE79CC" w:rsidRDefault="00CE79CC" w:rsidP="00CE79CC">
      <w:r>
        <w:t xml:space="preserve">System should be integrated with </w:t>
      </w:r>
      <w:proofErr w:type="spellStart"/>
      <w:r>
        <w:t>SageCRM</w:t>
      </w:r>
      <w:proofErr w:type="spellEnd"/>
      <w:r>
        <w:t xml:space="preserve"> via </w:t>
      </w:r>
      <w:r w:rsidRPr="002A4D83">
        <w:t>the Sage CRM .NET API</w:t>
      </w:r>
      <w:r>
        <w:t xml:space="preserve">. </w:t>
      </w:r>
      <w:proofErr w:type="spellStart"/>
      <w:r>
        <w:t>SageCRM</w:t>
      </w:r>
      <w:proofErr w:type="spellEnd"/>
      <w:r>
        <w:t xml:space="preserve"> developers guide can be found here: </w:t>
      </w:r>
      <w:hyperlink r:id="rId39" w:history="1">
        <w:r w:rsidRPr="00DD16B1">
          <w:rPr>
            <w:rStyle w:val="Hyperlink"/>
            <w:rFonts w:cs="Tahoma"/>
            <w:color w:val="0000FF"/>
          </w:rPr>
          <w:t>https://community.sagecrm.com/user_community/m/default.aspx</w:t>
        </w:r>
      </w:hyperlink>
      <w:r>
        <w:t>.</w:t>
      </w:r>
    </w:p>
    <w:p w:rsidR="00CE79CC" w:rsidRDefault="00CE79CC" w:rsidP="00CE79CC">
      <w:pPr>
        <w:pStyle w:val="Heading3"/>
      </w:pPr>
      <w:bookmarkStart w:id="36" w:name="_Toc359498180"/>
      <w:r>
        <w:t>Box.com</w:t>
      </w:r>
      <w:bookmarkEnd w:id="36"/>
    </w:p>
    <w:p w:rsidR="00CE79CC" w:rsidRPr="006E5344" w:rsidRDefault="00CE79CC" w:rsidP="00CE79CC">
      <w:r>
        <w:t>Integration with Box.com cloud service should be done via Box API.</w:t>
      </w:r>
    </w:p>
    <w:p w:rsidR="00CE79CC" w:rsidRPr="00EE18A9" w:rsidRDefault="00CE79CC" w:rsidP="00CE79CC"/>
    <w:p w:rsidR="00CE79CC" w:rsidRPr="00EE18A9" w:rsidRDefault="00CE79CC" w:rsidP="00CE79CC"/>
    <w:p w:rsidR="00CE79CC" w:rsidRDefault="00CE79CC" w:rsidP="00CE79CC">
      <w:pPr>
        <w:spacing w:after="0" w:line="240" w:lineRule="auto"/>
        <w:jc w:val="left"/>
        <w:rPr>
          <w:rFonts w:ascii="Arial" w:eastAsia="Times New Roman" w:hAnsi="Arial" w:cs="Arial"/>
          <w:b/>
          <w:bCs/>
          <w:iCs/>
          <w:color w:val="4BBE00"/>
          <w:sz w:val="32"/>
          <w:szCs w:val="32"/>
        </w:rPr>
      </w:pPr>
      <w:r>
        <w:br w:type="page"/>
      </w:r>
    </w:p>
    <w:p w:rsidR="00CE79CC" w:rsidRDefault="00CE79CC" w:rsidP="00CE79CC">
      <w:pPr>
        <w:pStyle w:val="Heading2"/>
      </w:pPr>
      <w:bookmarkStart w:id="37" w:name="_Toc359498181"/>
      <w:r>
        <w:lastRenderedPageBreak/>
        <w:t>Assumptions</w:t>
      </w:r>
      <w:bookmarkEnd w:id="37"/>
    </w:p>
    <w:p w:rsidR="00CE79CC" w:rsidRDefault="00CE79CC" w:rsidP="00C23D7B">
      <w:pPr>
        <w:pStyle w:val="ListParagraph"/>
        <w:numPr>
          <w:ilvl w:val="0"/>
          <w:numId w:val="40"/>
        </w:numPr>
        <w:spacing w:line="360" w:lineRule="auto"/>
        <w:ind w:left="714" w:hanging="357"/>
        <w:rPr>
          <w:rFonts w:ascii="Tahoma" w:hAnsi="Tahoma" w:cs="Tahoma"/>
        </w:rPr>
      </w:pPr>
      <w:r>
        <w:rPr>
          <w:rFonts w:ascii="Tahoma" w:hAnsi="Tahoma" w:cs="Tahoma"/>
        </w:rPr>
        <w:t xml:space="preserve">System should not handle </w:t>
      </w:r>
      <w:r w:rsidR="00FC5A1B" w:rsidRPr="00FC5A1B">
        <w:rPr>
          <w:rFonts w:ascii="Tahoma" w:hAnsi="Tahoma" w:cs="Tahoma"/>
        </w:rPr>
        <w:t xml:space="preserve">Questionnaire </w:t>
      </w:r>
      <w:proofErr w:type="gramStart"/>
      <w:r w:rsidR="00DD16B1">
        <w:rPr>
          <w:rFonts w:ascii="Tahoma" w:hAnsi="Tahoma" w:cs="Tahoma"/>
        </w:rPr>
        <w:t>answers,</w:t>
      </w:r>
      <w:proofErr w:type="gramEnd"/>
      <w:r>
        <w:rPr>
          <w:rFonts w:ascii="Tahoma" w:hAnsi="Tahoma" w:cs="Tahoma"/>
        </w:rPr>
        <w:t xml:space="preserve"> just store them as </w:t>
      </w:r>
      <w:r w:rsidR="00FC5A1B">
        <w:rPr>
          <w:rFonts w:ascii="Tahoma" w:hAnsi="Tahoma" w:cs="Tahoma"/>
        </w:rPr>
        <w:t xml:space="preserve">.pdf </w:t>
      </w:r>
      <w:r>
        <w:rPr>
          <w:rFonts w:ascii="Tahoma" w:hAnsi="Tahoma" w:cs="Tahoma"/>
        </w:rPr>
        <w:t>file</w:t>
      </w:r>
      <w:r w:rsidR="0062087A">
        <w:rPr>
          <w:rFonts w:ascii="Tahoma" w:hAnsi="Tahoma" w:cs="Tahoma"/>
        </w:rPr>
        <w:t>.</w:t>
      </w:r>
    </w:p>
    <w:p w:rsidR="00CE79CC" w:rsidRDefault="00CE79CC" w:rsidP="00C23D7B">
      <w:pPr>
        <w:pStyle w:val="ListParagraph"/>
        <w:numPr>
          <w:ilvl w:val="0"/>
          <w:numId w:val="40"/>
        </w:numPr>
        <w:spacing w:line="360" w:lineRule="auto"/>
        <w:ind w:left="714" w:hanging="357"/>
        <w:rPr>
          <w:rFonts w:ascii="Tahoma" w:hAnsi="Tahoma" w:cs="Tahoma"/>
        </w:rPr>
      </w:pPr>
      <w:r>
        <w:rPr>
          <w:rFonts w:ascii="Tahoma" w:hAnsi="Tahoma" w:cs="Tahoma"/>
        </w:rPr>
        <w:t>Cloud service Box.com should be used for storing documents</w:t>
      </w:r>
      <w:r w:rsidR="0062087A">
        <w:rPr>
          <w:rFonts w:ascii="Tahoma" w:hAnsi="Tahoma" w:cs="Tahoma"/>
        </w:rPr>
        <w:t>.</w:t>
      </w:r>
    </w:p>
    <w:p w:rsidR="000B2325" w:rsidRDefault="000B2325" w:rsidP="000B2325">
      <w:pPr>
        <w:rPr>
          <w:b/>
        </w:rPr>
      </w:pPr>
    </w:p>
    <w:p w:rsidR="000B2325" w:rsidRDefault="000B2325" w:rsidP="00B93B56"/>
    <w:p w:rsidR="00594656" w:rsidRPr="00033D96" w:rsidRDefault="00594656" w:rsidP="00B93B56"/>
    <w:p w:rsidR="007901CB" w:rsidRDefault="007901CB">
      <w:pPr>
        <w:spacing w:after="0" w:line="240" w:lineRule="auto"/>
        <w:jc w:val="left"/>
        <w:rPr>
          <w:rFonts w:ascii="Arial" w:eastAsia="Times New Roman" w:hAnsi="Arial" w:cs="Arial"/>
          <w:b/>
          <w:bCs/>
          <w:iCs/>
          <w:color w:val="4BBE00"/>
          <w:sz w:val="32"/>
          <w:szCs w:val="32"/>
        </w:rPr>
      </w:pPr>
      <w:r>
        <w:br w:type="page"/>
      </w:r>
    </w:p>
    <w:p w:rsidR="000942F7" w:rsidRDefault="000942F7" w:rsidP="000942F7">
      <w:pPr>
        <w:pStyle w:val="Appendix"/>
      </w:pPr>
      <w:bookmarkStart w:id="38" w:name="_Toc359498182"/>
      <w:r w:rsidRPr="000942F7">
        <w:lastRenderedPageBreak/>
        <w:t>Document History</w:t>
      </w:r>
      <w:bookmarkEnd w:id="38"/>
    </w:p>
    <w:tbl>
      <w:tblPr>
        <w:tblW w:w="10327"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38"/>
        <w:gridCol w:w="1544"/>
        <w:gridCol w:w="1701"/>
        <w:gridCol w:w="6144"/>
      </w:tblGrid>
      <w:tr w:rsidR="000942F7" w:rsidRPr="005C5A8A" w:rsidTr="007B0191">
        <w:trPr>
          <w:trHeight w:val="300"/>
        </w:trPr>
        <w:tc>
          <w:tcPr>
            <w:tcW w:w="938" w:type="dxa"/>
            <w:shd w:val="clear" w:color="000000" w:fill="DDD9C3"/>
          </w:tcPr>
          <w:p w:rsidR="000942F7" w:rsidRPr="005C5A8A" w:rsidRDefault="000942F7" w:rsidP="007B0191">
            <w:r w:rsidRPr="005C5A8A">
              <w:t>Version</w:t>
            </w:r>
          </w:p>
        </w:tc>
        <w:tc>
          <w:tcPr>
            <w:tcW w:w="1544" w:type="dxa"/>
            <w:shd w:val="clear" w:color="000000" w:fill="DDD9C3"/>
            <w:noWrap/>
          </w:tcPr>
          <w:p w:rsidR="000942F7" w:rsidRPr="005C5A8A" w:rsidRDefault="000942F7" w:rsidP="007B0191">
            <w:r w:rsidRPr="005C5A8A">
              <w:t>Date</w:t>
            </w:r>
          </w:p>
        </w:tc>
        <w:tc>
          <w:tcPr>
            <w:tcW w:w="1701" w:type="dxa"/>
            <w:shd w:val="clear" w:color="000000" w:fill="DDD9C3"/>
          </w:tcPr>
          <w:p w:rsidR="000942F7" w:rsidRPr="005C5A8A" w:rsidRDefault="000942F7" w:rsidP="007B0191">
            <w:r>
              <w:t>Owner</w:t>
            </w:r>
          </w:p>
        </w:tc>
        <w:tc>
          <w:tcPr>
            <w:tcW w:w="6144" w:type="dxa"/>
            <w:shd w:val="clear" w:color="000000" w:fill="DDD9C3"/>
            <w:noWrap/>
            <w:vAlign w:val="bottom"/>
          </w:tcPr>
          <w:p w:rsidR="000942F7" w:rsidRPr="005C5A8A" w:rsidRDefault="000942F7" w:rsidP="007B0191">
            <w:r w:rsidRPr="005C5A8A">
              <w:t>Description</w:t>
            </w:r>
          </w:p>
        </w:tc>
      </w:tr>
      <w:tr w:rsidR="000942F7" w:rsidRPr="005C5A8A" w:rsidTr="007B0191">
        <w:trPr>
          <w:trHeight w:val="300"/>
        </w:trPr>
        <w:tc>
          <w:tcPr>
            <w:tcW w:w="938" w:type="dxa"/>
          </w:tcPr>
          <w:p w:rsidR="000942F7" w:rsidRPr="005C5A8A" w:rsidRDefault="000942F7" w:rsidP="007B0191">
            <w:r>
              <w:t>1</w:t>
            </w:r>
            <w:r w:rsidRPr="005C5A8A">
              <w:t>.</w:t>
            </w:r>
            <w:r>
              <w:t>0</w:t>
            </w:r>
          </w:p>
        </w:tc>
        <w:tc>
          <w:tcPr>
            <w:tcW w:w="1544" w:type="dxa"/>
            <w:noWrap/>
          </w:tcPr>
          <w:p w:rsidR="000942F7" w:rsidRPr="005C5A8A" w:rsidRDefault="000942F7" w:rsidP="000942F7">
            <w:r>
              <w:t>12/13/</w:t>
            </w:r>
            <w:r w:rsidRPr="005C5A8A">
              <w:t>20</w:t>
            </w:r>
            <w:r>
              <w:t>12</w:t>
            </w:r>
          </w:p>
        </w:tc>
        <w:tc>
          <w:tcPr>
            <w:tcW w:w="1701" w:type="dxa"/>
          </w:tcPr>
          <w:p w:rsidR="000942F7" w:rsidRPr="005C5A8A" w:rsidRDefault="000942F7" w:rsidP="007B0191">
            <w:proofErr w:type="spellStart"/>
            <w:r>
              <w:t>Yushkite</w:t>
            </w:r>
            <w:proofErr w:type="spellEnd"/>
            <w:r>
              <w:t xml:space="preserve"> Katerina</w:t>
            </w:r>
          </w:p>
        </w:tc>
        <w:tc>
          <w:tcPr>
            <w:tcW w:w="6144" w:type="dxa"/>
            <w:noWrap/>
          </w:tcPr>
          <w:p w:rsidR="000942F7" w:rsidRPr="005C5A8A" w:rsidRDefault="000942F7" w:rsidP="000942F7">
            <w:r>
              <w:t>An i</w:t>
            </w:r>
            <w:r w:rsidRPr="005C5A8A">
              <w:t xml:space="preserve">nitial version </w:t>
            </w:r>
            <w:r>
              <w:t xml:space="preserve">is </w:t>
            </w:r>
            <w:r w:rsidRPr="005C5A8A">
              <w:t>created</w:t>
            </w:r>
            <w:r>
              <w:t>. Stage 1 description.</w:t>
            </w:r>
          </w:p>
        </w:tc>
      </w:tr>
      <w:tr w:rsidR="00EB7222" w:rsidRPr="005C5A8A" w:rsidTr="007B0191">
        <w:trPr>
          <w:trHeight w:val="300"/>
        </w:trPr>
        <w:tc>
          <w:tcPr>
            <w:tcW w:w="938" w:type="dxa"/>
          </w:tcPr>
          <w:p w:rsidR="00EB7222" w:rsidRDefault="00EB7222" w:rsidP="007B0191">
            <w:r>
              <w:t>1.1</w:t>
            </w:r>
          </w:p>
        </w:tc>
        <w:tc>
          <w:tcPr>
            <w:tcW w:w="1544" w:type="dxa"/>
            <w:noWrap/>
          </w:tcPr>
          <w:p w:rsidR="00EB7222" w:rsidRDefault="00EB7222" w:rsidP="000942F7">
            <w:r>
              <w:t>01/08/2013</w:t>
            </w:r>
          </w:p>
        </w:tc>
        <w:tc>
          <w:tcPr>
            <w:tcW w:w="1701" w:type="dxa"/>
          </w:tcPr>
          <w:p w:rsidR="00EB7222" w:rsidRDefault="00EB7222" w:rsidP="007B0191">
            <w:proofErr w:type="spellStart"/>
            <w:r>
              <w:t>Yushkite</w:t>
            </w:r>
            <w:proofErr w:type="spellEnd"/>
            <w:r>
              <w:t xml:space="preserve"> Katerina</w:t>
            </w:r>
          </w:p>
        </w:tc>
        <w:tc>
          <w:tcPr>
            <w:tcW w:w="6144" w:type="dxa"/>
            <w:noWrap/>
          </w:tcPr>
          <w:p w:rsidR="00EB7222" w:rsidRDefault="00332B6B" w:rsidP="000942F7">
            <w:r>
              <w:t>Stage 2 description is added.</w:t>
            </w:r>
          </w:p>
        </w:tc>
      </w:tr>
      <w:tr w:rsidR="005761A7" w:rsidRPr="005C5A8A" w:rsidTr="007B0191">
        <w:trPr>
          <w:trHeight w:val="300"/>
        </w:trPr>
        <w:tc>
          <w:tcPr>
            <w:tcW w:w="938" w:type="dxa"/>
          </w:tcPr>
          <w:p w:rsidR="005761A7" w:rsidRDefault="005761A7" w:rsidP="007B0191">
            <w:r>
              <w:t>1.2</w:t>
            </w:r>
          </w:p>
        </w:tc>
        <w:tc>
          <w:tcPr>
            <w:tcW w:w="1544" w:type="dxa"/>
            <w:noWrap/>
          </w:tcPr>
          <w:p w:rsidR="005761A7" w:rsidRDefault="005761A7" w:rsidP="000942F7">
            <w:r>
              <w:t>02/12/2013</w:t>
            </w:r>
          </w:p>
        </w:tc>
        <w:tc>
          <w:tcPr>
            <w:tcW w:w="1701" w:type="dxa"/>
          </w:tcPr>
          <w:p w:rsidR="005761A7" w:rsidRDefault="005761A7" w:rsidP="007B0191">
            <w:proofErr w:type="spellStart"/>
            <w:r>
              <w:t>Yushkite</w:t>
            </w:r>
            <w:proofErr w:type="spellEnd"/>
            <w:r>
              <w:t xml:space="preserve"> Katerina</w:t>
            </w:r>
          </w:p>
        </w:tc>
        <w:tc>
          <w:tcPr>
            <w:tcW w:w="6144" w:type="dxa"/>
            <w:noWrap/>
          </w:tcPr>
          <w:p w:rsidR="005761A7" w:rsidRDefault="00B7291A" w:rsidP="000942F7">
            <w:r>
              <w:t>Stage 1 description is changed.</w:t>
            </w:r>
          </w:p>
        </w:tc>
      </w:tr>
      <w:tr w:rsidR="00B04BD2" w:rsidRPr="005C5A8A" w:rsidTr="007B0191">
        <w:trPr>
          <w:trHeight w:val="300"/>
        </w:trPr>
        <w:tc>
          <w:tcPr>
            <w:tcW w:w="938" w:type="dxa"/>
          </w:tcPr>
          <w:p w:rsidR="00B04BD2" w:rsidRDefault="00B04BD2" w:rsidP="007B0191">
            <w:r>
              <w:t>1.3</w:t>
            </w:r>
          </w:p>
        </w:tc>
        <w:tc>
          <w:tcPr>
            <w:tcW w:w="1544" w:type="dxa"/>
            <w:noWrap/>
          </w:tcPr>
          <w:p w:rsidR="00B04BD2" w:rsidRDefault="00B04BD2" w:rsidP="000942F7">
            <w:r>
              <w:t>02/15/2013</w:t>
            </w:r>
          </w:p>
        </w:tc>
        <w:tc>
          <w:tcPr>
            <w:tcW w:w="1701" w:type="dxa"/>
          </w:tcPr>
          <w:p w:rsidR="00B04BD2" w:rsidRDefault="00B04BD2" w:rsidP="007B0191">
            <w:proofErr w:type="spellStart"/>
            <w:r>
              <w:t>Yushkite</w:t>
            </w:r>
            <w:proofErr w:type="spellEnd"/>
            <w:r>
              <w:t xml:space="preserve"> Katerina</w:t>
            </w:r>
          </w:p>
        </w:tc>
        <w:tc>
          <w:tcPr>
            <w:tcW w:w="6144" w:type="dxa"/>
            <w:noWrap/>
          </w:tcPr>
          <w:p w:rsidR="00B04BD2" w:rsidRDefault="00B04BD2" w:rsidP="00C252D5">
            <w:r>
              <w:t xml:space="preserve">Pre-phase is updated. Pictures for Initial Onboarding (Client Information Form) and tab Schedule </w:t>
            </w:r>
            <w:r w:rsidR="00C252D5">
              <w:t xml:space="preserve">are </w:t>
            </w:r>
            <w:r>
              <w:t>updated.</w:t>
            </w:r>
          </w:p>
        </w:tc>
      </w:tr>
      <w:tr w:rsidR="007F33EE" w:rsidRPr="005C5A8A" w:rsidTr="007B0191">
        <w:trPr>
          <w:trHeight w:val="300"/>
        </w:trPr>
        <w:tc>
          <w:tcPr>
            <w:tcW w:w="938" w:type="dxa"/>
          </w:tcPr>
          <w:p w:rsidR="007F33EE" w:rsidRDefault="007F33EE" w:rsidP="00C5577F">
            <w:r>
              <w:t>1.</w:t>
            </w:r>
            <w:r w:rsidR="00C5577F">
              <w:t>4</w:t>
            </w:r>
          </w:p>
        </w:tc>
        <w:tc>
          <w:tcPr>
            <w:tcW w:w="1544" w:type="dxa"/>
            <w:noWrap/>
          </w:tcPr>
          <w:p w:rsidR="007F33EE" w:rsidRDefault="007F33EE" w:rsidP="007F33EE">
            <w:r>
              <w:t>04/01/2013</w:t>
            </w:r>
          </w:p>
        </w:tc>
        <w:tc>
          <w:tcPr>
            <w:tcW w:w="1701" w:type="dxa"/>
          </w:tcPr>
          <w:p w:rsidR="007F33EE" w:rsidRDefault="007F33EE" w:rsidP="00BA39B8">
            <w:proofErr w:type="spellStart"/>
            <w:r>
              <w:t>Kostya</w:t>
            </w:r>
            <w:proofErr w:type="spellEnd"/>
            <w:r>
              <w:t xml:space="preserve"> Pilkevich</w:t>
            </w:r>
          </w:p>
        </w:tc>
        <w:tc>
          <w:tcPr>
            <w:tcW w:w="6144" w:type="dxa"/>
            <w:noWrap/>
          </w:tcPr>
          <w:p w:rsidR="007F33EE" w:rsidRDefault="007F33EE" w:rsidP="00BA39B8">
            <w:r>
              <w:t>Administrative Console</w:t>
            </w:r>
            <w:r w:rsidR="00F141D4">
              <w:t>, Integration, Assumptions</w:t>
            </w:r>
            <w:r>
              <w:t xml:space="preserve"> section</w:t>
            </w:r>
            <w:r w:rsidR="00C252D5">
              <w:t xml:space="preserve"> are</w:t>
            </w:r>
            <w:r>
              <w:t xml:space="preserve"> added.</w:t>
            </w:r>
          </w:p>
        </w:tc>
      </w:tr>
      <w:tr w:rsidR="0016003B" w:rsidRPr="005C5A8A" w:rsidTr="007B0191">
        <w:trPr>
          <w:trHeight w:val="300"/>
        </w:trPr>
        <w:tc>
          <w:tcPr>
            <w:tcW w:w="938" w:type="dxa"/>
          </w:tcPr>
          <w:p w:rsidR="0016003B" w:rsidRDefault="0016003B" w:rsidP="00C5577F">
            <w:r>
              <w:t>1.5</w:t>
            </w:r>
          </w:p>
        </w:tc>
        <w:tc>
          <w:tcPr>
            <w:tcW w:w="1544" w:type="dxa"/>
            <w:noWrap/>
          </w:tcPr>
          <w:p w:rsidR="0016003B" w:rsidRDefault="0016003B" w:rsidP="0051708C">
            <w:r>
              <w:t>04/0</w:t>
            </w:r>
            <w:r w:rsidR="0051708C">
              <w:t>5</w:t>
            </w:r>
            <w:r>
              <w:t>/2013</w:t>
            </w:r>
          </w:p>
        </w:tc>
        <w:tc>
          <w:tcPr>
            <w:tcW w:w="1701" w:type="dxa"/>
          </w:tcPr>
          <w:p w:rsidR="0016003B" w:rsidRDefault="0016003B" w:rsidP="00BA39B8">
            <w:proofErr w:type="spellStart"/>
            <w:r>
              <w:t>Yushkite</w:t>
            </w:r>
            <w:proofErr w:type="spellEnd"/>
            <w:r>
              <w:t xml:space="preserve"> Katerina</w:t>
            </w:r>
          </w:p>
        </w:tc>
        <w:tc>
          <w:tcPr>
            <w:tcW w:w="6144" w:type="dxa"/>
            <w:noWrap/>
          </w:tcPr>
          <w:p w:rsidR="0016003B" w:rsidRDefault="00DD16B1" w:rsidP="00DD16B1">
            <w:r>
              <w:t xml:space="preserve">Stage 1 description is changed (step Complete Your Questionnaire added, step </w:t>
            </w:r>
            <w:r w:rsidRPr="0041335B">
              <w:t>Complete Your Pre-Coaching Survey</w:t>
            </w:r>
            <w:r>
              <w:t xml:space="preserve"> is changed). Administrative Console description is changed.</w:t>
            </w:r>
          </w:p>
        </w:tc>
      </w:tr>
      <w:tr w:rsidR="004E707F" w:rsidRPr="005C5A8A" w:rsidTr="007B0191">
        <w:trPr>
          <w:trHeight w:val="300"/>
        </w:trPr>
        <w:tc>
          <w:tcPr>
            <w:tcW w:w="938" w:type="dxa"/>
          </w:tcPr>
          <w:p w:rsidR="004E707F" w:rsidRDefault="004E707F" w:rsidP="004E707F">
            <w:r>
              <w:t>1.6</w:t>
            </w:r>
          </w:p>
        </w:tc>
        <w:tc>
          <w:tcPr>
            <w:tcW w:w="1544" w:type="dxa"/>
            <w:noWrap/>
          </w:tcPr>
          <w:p w:rsidR="004E707F" w:rsidRDefault="004E707F" w:rsidP="004E707F">
            <w:r>
              <w:t>06/20/2013</w:t>
            </w:r>
          </w:p>
        </w:tc>
        <w:tc>
          <w:tcPr>
            <w:tcW w:w="1701" w:type="dxa"/>
          </w:tcPr>
          <w:p w:rsidR="004E707F" w:rsidRDefault="004E707F" w:rsidP="00BA39B8">
            <w:proofErr w:type="spellStart"/>
            <w:r>
              <w:t>Yushkite</w:t>
            </w:r>
            <w:proofErr w:type="spellEnd"/>
            <w:r>
              <w:t xml:space="preserve"> Katerina</w:t>
            </w:r>
          </w:p>
        </w:tc>
        <w:tc>
          <w:tcPr>
            <w:tcW w:w="6144" w:type="dxa"/>
            <w:noWrap/>
          </w:tcPr>
          <w:p w:rsidR="004E707F" w:rsidRPr="00C23D7B" w:rsidRDefault="004E707F" w:rsidP="00076A03">
            <w:r>
              <w:t xml:space="preserve">Section </w:t>
            </w:r>
            <w:r w:rsidRPr="004E707F">
              <w:t>Review and Sign Your Contract</w:t>
            </w:r>
            <w:r>
              <w:t xml:space="preserve"> </w:t>
            </w:r>
            <w:r w:rsidR="00C252D5">
              <w:t xml:space="preserve">are </w:t>
            </w:r>
            <w:r>
              <w:t>removed.</w:t>
            </w:r>
            <w:r w:rsidR="00C23D7B">
              <w:t xml:space="preserve"> Integration with </w:t>
            </w:r>
            <w:proofErr w:type="spellStart"/>
            <w:r w:rsidR="00C23D7B">
              <w:t>SignNow</w:t>
            </w:r>
            <w:proofErr w:type="spellEnd"/>
            <w:r w:rsidR="00C23D7B">
              <w:t xml:space="preserve"> service </w:t>
            </w:r>
            <w:r w:rsidR="00C252D5">
              <w:t xml:space="preserve">is </w:t>
            </w:r>
            <w:r w:rsidR="00C23D7B">
              <w:t>removed</w:t>
            </w:r>
            <w:r w:rsidR="00C23D7B" w:rsidRPr="00C23D7B">
              <w:t xml:space="preserve">. </w:t>
            </w:r>
          </w:p>
        </w:tc>
      </w:tr>
      <w:tr w:rsidR="00C252D5" w:rsidRPr="005C5A8A" w:rsidTr="007B0191">
        <w:trPr>
          <w:trHeight w:val="300"/>
        </w:trPr>
        <w:tc>
          <w:tcPr>
            <w:tcW w:w="938" w:type="dxa"/>
          </w:tcPr>
          <w:p w:rsidR="00C252D5" w:rsidRDefault="00C252D5" w:rsidP="004E707F">
            <w:r>
              <w:t>1.7</w:t>
            </w:r>
          </w:p>
        </w:tc>
        <w:tc>
          <w:tcPr>
            <w:tcW w:w="1544" w:type="dxa"/>
            <w:noWrap/>
          </w:tcPr>
          <w:p w:rsidR="00C252D5" w:rsidRDefault="00C252D5" w:rsidP="004E707F">
            <w:r>
              <w:t>07/17/2013</w:t>
            </w:r>
          </w:p>
        </w:tc>
        <w:tc>
          <w:tcPr>
            <w:tcW w:w="1701" w:type="dxa"/>
          </w:tcPr>
          <w:p w:rsidR="00C252D5" w:rsidRDefault="00C252D5" w:rsidP="00BA39B8">
            <w:proofErr w:type="spellStart"/>
            <w:r>
              <w:t>Yushkite</w:t>
            </w:r>
            <w:proofErr w:type="spellEnd"/>
            <w:r>
              <w:t xml:space="preserve"> Katerina</w:t>
            </w:r>
          </w:p>
        </w:tc>
        <w:tc>
          <w:tcPr>
            <w:tcW w:w="6144" w:type="dxa"/>
            <w:noWrap/>
          </w:tcPr>
          <w:p w:rsidR="00C252D5" w:rsidRDefault="00C252D5" w:rsidP="00C252D5">
            <w:r>
              <w:t xml:space="preserve">Files with Client Information Forms and Questionnaires are added. Description Client Information Form fields is added. Tabs My Information, Documents are updated. Mockups with option addition are added. </w:t>
            </w:r>
          </w:p>
        </w:tc>
      </w:tr>
      <w:tr w:rsidR="00180C93" w:rsidRPr="005C5A8A" w:rsidTr="007B0191">
        <w:trPr>
          <w:trHeight w:val="300"/>
        </w:trPr>
        <w:tc>
          <w:tcPr>
            <w:tcW w:w="938" w:type="dxa"/>
          </w:tcPr>
          <w:p w:rsidR="00180C93" w:rsidRDefault="00180C93" w:rsidP="004E707F">
            <w:r>
              <w:t>1.8</w:t>
            </w:r>
          </w:p>
        </w:tc>
        <w:tc>
          <w:tcPr>
            <w:tcW w:w="1544" w:type="dxa"/>
            <w:noWrap/>
          </w:tcPr>
          <w:p w:rsidR="00180C93" w:rsidRDefault="00180C93" w:rsidP="004E707F">
            <w:r>
              <w:t>07/23/2013</w:t>
            </w:r>
          </w:p>
        </w:tc>
        <w:tc>
          <w:tcPr>
            <w:tcW w:w="1701" w:type="dxa"/>
          </w:tcPr>
          <w:p w:rsidR="00180C93" w:rsidRDefault="00180C93" w:rsidP="00BA39B8">
            <w:proofErr w:type="spellStart"/>
            <w:r>
              <w:t>Yushkite</w:t>
            </w:r>
            <w:proofErr w:type="spellEnd"/>
            <w:r>
              <w:t xml:space="preserve"> Katerina</w:t>
            </w:r>
          </w:p>
        </w:tc>
        <w:tc>
          <w:tcPr>
            <w:tcW w:w="6144" w:type="dxa"/>
            <w:noWrap/>
          </w:tcPr>
          <w:p w:rsidR="00180C93" w:rsidRDefault="00273206" w:rsidP="00273206">
            <w:r>
              <w:t>Appendix v.1.0 is created. Fields for Client Information Forms and Questionnaires are put into Appendix. Email templates are added.</w:t>
            </w:r>
          </w:p>
        </w:tc>
      </w:tr>
      <w:tr w:rsidR="005258E6" w:rsidRPr="005C5A8A" w:rsidTr="007B0191">
        <w:trPr>
          <w:trHeight w:val="300"/>
        </w:trPr>
        <w:tc>
          <w:tcPr>
            <w:tcW w:w="938" w:type="dxa"/>
          </w:tcPr>
          <w:p w:rsidR="005258E6" w:rsidRDefault="005258E6" w:rsidP="004E707F">
            <w:r>
              <w:t>1.9</w:t>
            </w:r>
          </w:p>
        </w:tc>
        <w:tc>
          <w:tcPr>
            <w:tcW w:w="1544" w:type="dxa"/>
            <w:noWrap/>
          </w:tcPr>
          <w:p w:rsidR="005258E6" w:rsidRDefault="005258E6" w:rsidP="004E707F">
            <w:r>
              <w:t>08/16/2013</w:t>
            </w:r>
          </w:p>
        </w:tc>
        <w:tc>
          <w:tcPr>
            <w:tcW w:w="1701" w:type="dxa"/>
          </w:tcPr>
          <w:p w:rsidR="005258E6" w:rsidRDefault="005258E6" w:rsidP="00BA39B8">
            <w:proofErr w:type="spellStart"/>
            <w:r>
              <w:t>Yushkite</w:t>
            </w:r>
            <w:proofErr w:type="spellEnd"/>
            <w:r>
              <w:t xml:space="preserve"> Katerina</w:t>
            </w:r>
          </w:p>
        </w:tc>
        <w:tc>
          <w:tcPr>
            <w:tcW w:w="6144" w:type="dxa"/>
            <w:noWrap/>
          </w:tcPr>
          <w:p w:rsidR="005258E6" w:rsidRDefault="005258E6" w:rsidP="00273206">
            <w:r>
              <w:t>Minor changes. Appendix v.1.3.</w:t>
            </w:r>
          </w:p>
        </w:tc>
      </w:tr>
    </w:tbl>
    <w:p w:rsidR="000942F7" w:rsidRPr="000942F7" w:rsidRDefault="000942F7" w:rsidP="000942F7"/>
    <w:sectPr w:rsidR="000942F7" w:rsidRPr="000942F7" w:rsidSect="004D5C71">
      <w:headerReference w:type="default" r:id="rId40"/>
      <w:footerReference w:type="default" r:id="rId41"/>
      <w:headerReference w:type="first" r:id="rId42"/>
      <w:footerReference w:type="first" r:id="rId43"/>
      <w:pgSz w:w="11909" w:h="16834" w:code="9"/>
      <w:pgMar w:top="1140" w:right="851" w:bottom="1140" w:left="851" w:header="567" w:footer="0" w:gutter="0"/>
      <w:cols w:space="29"/>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B2312" w:rsidRDefault="001B2312">
      <w:pPr>
        <w:pStyle w:val="Footer"/>
      </w:pPr>
      <w:r>
        <w:separator/>
      </w:r>
    </w:p>
  </w:endnote>
  <w:endnote w:type="continuationSeparator" w:id="0">
    <w:p w:rsidR="001B2312" w:rsidRDefault="001B2312">
      <w:pPr>
        <w:pStyle w:val="Foote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AFF" w:usb1="C0007843" w:usb2="00000009" w:usb3="00000000" w:csb0="000001FF" w:csb1="00000000"/>
  </w:font>
  <w:font w:name="Verdana">
    <w:panose1 w:val="020B0604030504040204"/>
    <w:charset w:val="CC"/>
    <w:family w:val="swiss"/>
    <w:pitch w:val="variable"/>
    <w:sig w:usb0="A10006FF" w:usb1="4000205B" w:usb2="00000010" w:usb3="00000000" w:csb0="0000019F" w:csb1="00000000"/>
  </w:font>
  <w:font w:name="Cambria">
    <w:panose1 w:val="02040503050406030204"/>
    <w:charset w:val="CC"/>
    <w:family w:val="roman"/>
    <w:pitch w:val="variable"/>
    <w:sig w:usb0="E00002FF" w:usb1="400004FF" w:usb2="00000000" w:usb3="00000000" w:csb0="0000019F" w:csb1="00000000"/>
  </w:font>
  <w:font w:name="Times">
    <w:panose1 w:val="02020603050405020304"/>
    <w:charset w:val="CC"/>
    <w:family w:val="roman"/>
    <w:pitch w:val="variable"/>
    <w:sig w:usb0="E0002AFF" w:usb1="C0007841"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0413" w:type="dxa"/>
      <w:jc w:val="center"/>
      <w:tblBorders>
        <w:top w:val="single" w:sz="12" w:space="0" w:color="4BBE00"/>
        <w:bottom w:val="single" w:sz="4" w:space="0" w:color="C0C0C0"/>
      </w:tblBorders>
      <w:tblLook w:val="04A0" w:firstRow="1" w:lastRow="0" w:firstColumn="1" w:lastColumn="0" w:noHBand="0" w:noVBand="1"/>
    </w:tblPr>
    <w:tblGrid>
      <w:gridCol w:w="2963"/>
      <w:gridCol w:w="4620"/>
      <w:gridCol w:w="2830"/>
    </w:tblGrid>
    <w:tr w:rsidR="00E60E76" w:rsidRPr="0076353A" w:rsidTr="0042597F">
      <w:trPr>
        <w:trHeight w:val="265"/>
        <w:jc w:val="center"/>
      </w:trPr>
      <w:tc>
        <w:tcPr>
          <w:tcW w:w="2963" w:type="dxa"/>
          <w:tcMar>
            <w:top w:w="28" w:type="dxa"/>
            <w:bottom w:w="28" w:type="dxa"/>
          </w:tcMar>
        </w:tcPr>
        <w:p w:rsidR="00E60E76" w:rsidRPr="00E51BBC" w:rsidRDefault="00E60E76" w:rsidP="008F68C3">
          <w:pPr>
            <w:pStyle w:val="Footer"/>
            <w:jc w:val="left"/>
            <w:rPr>
              <w:b/>
              <w:sz w:val="18"/>
              <w:szCs w:val="18"/>
            </w:rPr>
          </w:pPr>
          <w:r>
            <w:rPr>
              <w:rFonts w:cs="Tahoma"/>
              <w:b/>
              <w:sz w:val="18"/>
              <w:szCs w:val="18"/>
            </w:rPr>
            <w:fldChar w:fldCharType="begin"/>
          </w:r>
          <w:r>
            <w:rPr>
              <w:rFonts w:cs="Tahoma"/>
              <w:b/>
              <w:sz w:val="18"/>
              <w:szCs w:val="18"/>
            </w:rPr>
            <w:instrText xml:space="preserve"> DATE  \@ "MMMM d, yyyy"  \* MERGEFORMAT </w:instrText>
          </w:r>
          <w:r>
            <w:rPr>
              <w:rFonts w:cs="Tahoma"/>
              <w:b/>
              <w:sz w:val="18"/>
              <w:szCs w:val="18"/>
            </w:rPr>
            <w:fldChar w:fldCharType="separate"/>
          </w:r>
          <w:r w:rsidR="00755F2F">
            <w:rPr>
              <w:rFonts w:cs="Tahoma"/>
              <w:b/>
              <w:noProof/>
              <w:sz w:val="18"/>
              <w:szCs w:val="18"/>
            </w:rPr>
            <w:t>August 4, 2015</w:t>
          </w:r>
          <w:r>
            <w:rPr>
              <w:rFonts w:cs="Tahoma"/>
              <w:b/>
              <w:sz w:val="18"/>
              <w:szCs w:val="18"/>
            </w:rPr>
            <w:fldChar w:fldCharType="end"/>
          </w:r>
        </w:p>
      </w:tc>
      <w:tc>
        <w:tcPr>
          <w:tcW w:w="4620" w:type="dxa"/>
        </w:tcPr>
        <w:p w:rsidR="00E60E76" w:rsidRPr="002234DC" w:rsidRDefault="00E60E76" w:rsidP="002234DC">
          <w:pPr>
            <w:pStyle w:val="Footer"/>
            <w:jc w:val="center"/>
            <w:rPr>
              <w:b/>
              <w:sz w:val="18"/>
              <w:szCs w:val="18"/>
              <w:lang w:val="ru-RU"/>
            </w:rPr>
          </w:pPr>
          <w:r w:rsidRPr="00E51BBC">
            <w:rPr>
              <w:b/>
              <w:sz w:val="18"/>
              <w:szCs w:val="18"/>
            </w:rPr>
            <w:t xml:space="preserve">Version </w:t>
          </w:r>
          <w:r w:rsidRPr="00B929A8">
            <w:rPr>
              <w:b/>
              <w:sz w:val="18"/>
              <w:szCs w:val="18"/>
            </w:rPr>
            <w:t>1</w:t>
          </w:r>
          <w:r>
            <w:rPr>
              <w:b/>
              <w:sz w:val="18"/>
              <w:szCs w:val="18"/>
            </w:rPr>
            <w:t>.</w:t>
          </w:r>
          <w:r w:rsidR="002234DC">
            <w:rPr>
              <w:b/>
              <w:sz w:val="18"/>
              <w:szCs w:val="18"/>
              <w:lang w:val="ru-RU"/>
            </w:rPr>
            <w:t>9</w:t>
          </w:r>
        </w:p>
      </w:tc>
      <w:tc>
        <w:tcPr>
          <w:tcW w:w="2830" w:type="dxa"/>
        </w:tcPr>
        <w:p w:rsidR="00E60E76" w:rsidRPr="0076353A" w:rsidRDefault="00E60E76" w:rsidP="00EC4DD4">
          <w:pPr>
            <w:pStyle w:val="Footer"/>
            <w:jc w:val="right"/>
            <w:rPr>
              <w:b/>
              <w:color w:val="4BBE00"/>
              <w:sz w:val="18"/>
              <w:szCs w:val="18"/>
            </w:rPr>
          </w:pPr>
          <w:r w:rsidRPr="0076353A">
            <w:rPr>
              <w:b/>
              <w:color w:val="4BBE00"/>
              <w:sz w:val="18"/>
              <w:szCs w:val="18"/>
            </w:rPr>
            <w:t xml:space="preserve">Page </w:t>
          </w:r>
          <w:r w:rsidRPr="0076353A">
            <w:rPr>
              <w:b/>
              <w:color w:val="4BBE00"/>
              <w:sz w:val="18"/>
              <w:szCs w:val="18"/>
            </w:rPr>
            <w:fldChar w:fldCharType="begin"/>
          </w:r>
          <w:r w:rsidRPr="0076353A">
            <w:rPr>
              <w:b/>
              <w:color w:val="4BBE00"/>
              <w:sz w:val="18"/>
              <w:szCs w:val="18"/>
            </w:rPr>
            <w:instrText xml:space="preserve"> PAGE </w:instrText>
          </w:r>
          <w:r w:rsidRPr="0076353A">
            <w:rPr>
              <w:b/>
              <w:color w:val="4BBE00"/>
              <w:sz w:val="18"/>
              <w:szCs w:val="18"/>
            </w:rPr>
            <w:fldChar w:fldCharType="separate"/>
          </w:r>
          <w:r w:rsidR="00F074B2">
            <w:rPr>
              <w:b/>
              <w:noProof/>
              <w:color w:val="4BBE00"/>
              <w:sz w:val="18"/>
              <w:szCs w:val="18"/>
            </w:rPr>
            <w:t>16</w:t>
          </w:r>
          <w:r w:rsidRPr="0076353A">
            <w:rPr>
              <w:b/>
              <w:color w:val="4BBE00"/>
              <w:sz w:val="18"/>
              <w:szCs w:val="18"/>
            </w:rPr>
            <w:fldChar w:fldCharType="end"/>
          </w:r>
          <w:r w:rsidRPr="0076353A">
            <w:rPr>
              <w:b/>
              <w:color w:val="4BBE00"/>
              <w:sz w:val="18"/>
              <w:szCs w:val="18"/>
            </w:rPr>
            <w:t xml:space="preserve"> of </w:t>
          </w:r>
          <w:r w:rsidRPr="0076353A">
            <w:rPr>
              <w:b/>
              <w:color w:val="4BBE00"/>
              <w:sz w:val="18"/>
              <w:szCs w:val="18"/>
            </w:rPr>
            <w:fldChar w:fldCharType="begin"/>
          </w:r>
          <w:r w:rsidRPr="0076353A">
            <w:rPr>
              <w:b/>
              <w:color w:val="4BBE00"/>
              <w:sz w:val="18"/>
              <w:szCs w:val="18"/>
            </w:rPr>
            <w:instrText xml:space="preserve"> NUMPAGES </w:instrText>
          </w:r>
          <w:r w:rsidRPr="0076353A">
            <w:rPr>
              <w:b/>
              <w:color w:val="4BBE00"/>
              <w:sz w:val="18"/>
              <w:szCs w:val="18"/>
            </w:rPr>
            <w:fldChar w:fldCharType="separate"/>
          </w:r>
          <w:r w:rsidR="00F074B2">
            <w:rPr>
              <w:b/>
              <w:noProof/>
              <w:color w:val="4BBE00"/>
              <w:sz w:val="18"/>
              <w:szCs w:val="18"/>
            </w:rPr>
            <w:t>35</w:t>
          </w:r>
          <w:r w:rsidRPr="0076353A">
            <w:rPr>
              <w:b/>
              <w:color w:val="4BBE00"/>
              <w:sz w:val="18"/>
              <w:szCs w:val="18"/>
            </w:rPr>
            <w:fldChar w:fldCharType="end"/>
          </w:r>
        </w:p>
      </w:tc>
    </w:tr>
  </w:tbl>
  <w:p w:rsidR="00E60E76" w:rsidRPr="0076353A" w:rsidRDefault="00E60E76" w:rsidP="0076353A">
    <w:pPr>
      <w:pStyle w:val="Footer"/>
      <w:spacing w:before="120" w:after="240" w:line="240" w:lineRule="auto"/>
      <w:jc w:val="center"/>
      <w:rPr>
        <w:sz w:val="16"/>
        <w:szCs w:val="16"/>
      </w:rPr>
    </w:pPr>
    <w:r>
      <w:rPr>
        <w:noProof/>
        <w:sz w:val="16"/>
        <w:szCs w:val="16"/>
        <w:lang w:val="ru-RU" w:eastAsia="ru-RU"/>
      </w:rPr>
      <mc:AlternateContent>
        <mc:Choice Requires="wps">
          <w:drawing>
            <wp:anchor distT="4294967295" distB="4294967295" distL="114300" distR="114300" simplePos="0" relativeHeight="251659264" behindDoc="0" locked="0" layoutInCell="1" allowOverlap="1" wp14:anchorId="47414788" wp14:editId="2E620B1E">
              <wp:simplePos x="0" y="0"/>
              <wp:positionH relativeFrom="column">
                <wp:posOffset>-571500</wp:posOffset>
              </wp:positionH>
              <wp:positionV relativeFrom="paragraph">
                <wp:posOffset>329564</wp:posOffset>
              </wp:positionV>
              <wp:extent cx="7613650" cy="0"/>
              <wp:effectExtent l="0" t="19050" r="25400" b="38100"/>
              <wp:wrapNone/>
              <wp:docPr id="18" name="Lin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13650" cy="0"/>
                      </a:xfrm>
                      <a:prstGeom prst="line">
                        <a:avLst/>
                      </a:prstGeom>
                      <a:noFill/>
                      <a:ln w="57150">
                        <a:solidFill>
                          <a:srgbClr val="4BBE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EA1D61" id="Line 21" o:spid="_x0000_s1026" style="position:absolute;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5pt,25.95pt" to="554.5pt,2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" strokecolor="#4bbe00" strokeweight="4.5pt"/>
          </w:pict>
        </mc:Fallback>
      </mc:AlternateContent>
    </w:r>
    <w:r>
      <w:rPr>
        <w:noProof/>
        <w:sz w:val="16"/>
        <w:szCs w:val="16"/>
        <w:lang w:val="ru-RU" w:eastAsia="ru-RU"/>
      </w:rPr>
      <mc:AlternateContent>
        <mc:Choice Requires="wps">
          <w:drawing>
            <wp:anchor distT="4294967295" distB="4294967295" distL="114300" distR="114300" simplePos="0" relativeHeight="251658240" behindDoc="0" locked="0" layoutInCell="1" allowOverlap="1" wp14:anchorId="02514828" wp14:editId="0349DA3C">
              <wp:simplePos x="0" y="0"/>
              <wp:positionH relativeFrom="column">
                <wp:posOffset>-558800</wp:posOffset>
              </wp:positionH>
              <wp:positionV relativeFrom="paragraph">
                <wp:posOffset>410209</wp:posOffset>
              </wp:positionV>
              <wp:extent cx="7613650" cy="0"/>
              <wp:effectExtent l="0" t="19050" r="25400" b="38100"/>
              <wp:wrapNone/>
              <wp:docPr id="17"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13650" cy="0"/>
                      </a:xfrm>
                      <a:prstGeom prst="line">
                        <a:avLst/>
                      </a:prstGeom>
                      <a:noFill/>
                      <a:ln w="57150">
                        <a:solidFill>
                          <a:srgbClr val="4BBE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365D8B" id="Line 19" o:spid="_x0000_s1026" style="position:absolute;z-index:2516582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4pt,32.3pt" to="555.5pt,3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" strokecolor="#4bbe00" strokeweight="4.5pt"/>
          </w:pict>
        </mc:Fallback>
      </mc:AlternateContent>
    </w:r>
    <w:r w:rsidRPr="0076353A">
      <w:rPr>
        <w:sz w:val="16"/>
        <w:szCs w:val="16"/>
      </w:rPr>
      <w:t>Copyright © 20</w:t>
    </w:r>
    <w:r>
      <w:rPr>
        <w:sz w:val="16"/>
        <w:szCs w:val="16"/>
      </w:rPr>
      <w:t>13</w:t>
    </w:r>
    <w:r w:rsidRPr="0076353A">
      <w:rPr>
        <w:sz w:val="16"/>
        <w:szCs w:val="16"/>
      </w:rPr>
      <w:t xml:space="preserve"> Itransition. Proprietary and confidential.</w:t>
    </w:r>
  </w:p>
  <w:p w:rsidR="00E60E76" w:rsidRDefault="00E60E76"/>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0558" w:type="dxa"/>
      <w:jc w:val="center"/>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1E0" w:firstRow="1" w:lastRow="1" w:firstColumn="1" w:lastColumn="1" w:noHBand="0" w:noVBand="0"/>
    </w:tblPr>
    <w:tblGrid>
      <w:gridCol w:w="3562"/>
      <w:gridCol w:w="2520"/>
      <w:gridCol w:w="4476"/>
    </w:tblGrid>
    <w:tr w:rsidR="00E60E76" w:rsidTr="00703ABD">
      <w:trPr>
        <w:jc w:val="center"/>
      </w:trPr>
      <w:tc>
        <w:tcPr>
          <w:tcW w:w="3562" w:type="dxa"/>
          <w:vAlign w:val="bottom"/>
        </w:tcPr>
        <w:p w:rsidR="00E60E76" w:rsidRPr="00703ABD" w:rsidRDefault="00E60E76" w:rsidP="00703ABD">
          <w:pPr>
            <w:pStyle w:val="Footer"/>
            <w:spacing w:line="260" w:lineRule="exact"/>
            <w:rPr>
              <w:rFonts w:cs="Tahoma"/>
              <w:b/>
              <w:sz w:val="16"/>
              <w:szCs w:val="16"/>
            </w:rPr>
          </w:pPr>
          <w:r w:rsidRPr="00703ABD">
            <w:rPr>
              <w:rFonts w:cs="Tahoma"/>
              <w:b/>
              <w:sz w:val="16"/>
              <w:szCs w:val="16"/>
            </w:rPr>
            <w:t>115 S Wild Basin Rd, Suite # 306,</w:t>
          </w:r>
        </w:p>
        <w:p w:rsidR="00E60E76" w:rsidRPr="00703ABD" w:rsidRDefault="00E60E76" w:rsidP="00703ABD">
          <w:pPr>
            <w:pStyle w:val="Footer"/>
            <w:spacing w:line="260" w:lineRule="exact"/>
            <w:rPr>
              <w:b/>
            </w:rPr>
          </w:pPr>
          <w:r w:rsidRPr="00703ABD">
            <w:rPr>
              <w:rFonts w:cs="Tahoma"/>
              <w:b/>
              <w:sz w:val="16"/>
              <w:szCs w:val="16"/>
            </w:rPr>
            <w:t>Austin, TX 78746</w:t>
          </w:r>
        </w:p>
      </w:tc>
      <w:tc>
        <w:tcPr>
          <w:tcW w:w="2520" w:type="dxa"/>
          <w:vAlign w:val="bottom"/>
        </w:tcPr>
        <w:p w:rsidR="00E60E76" w:rsidRPr="00703ABD" w:rsidRDefault="00E60E76" w:rsidP="00703ABD">
          <w:pPr>
            <w:pStyle w:val="Footer"/>
            <w:spacing w:line="260" w:lineRule="exact"/>
            <w:jc w:val="right"/>
            <w:rPr>
              <w:rFonts w:cs="Tahoma"/>
              <w:b/>
              <w:sz w:val="16"/>
              <w:szCs w:val="16"/>
              <w:lang w:val="ru-RU"/>
            </w:rPr>
          </w:pPr>
          <w:proofErr w:type="spellStart"/>
          <w:r w:rsidRPr="00703ABD">
            <w:rPr>
              <w:rFonts w:cs="Tahoma"/>
              <w:b/>
              <w:sz w:val="16"/>
              <w:szCs w:val="16"/>
              <w:lang w:val="ru-RU"/>
            </w:rPr>
            <w:t>tel</w:t>
          </w:r>
          <w:proofErr w:type="spellEnd"/>
          <w:r w:rsidRPr="00703ABD">
            <w:rPr>
              <w:rFonts w:cs="Tahoma"/>
              <w:b/>
              <w:sz w:val="16"/>
              <w:szCs w:val="16"/>
              <w:lang w:val="ru-RU"/>
            </w:rPr>
            <w:t>.: +1 512 501 3620</w:t>
          </w:r>
        </w:p>
        <w:p w:rsidR="00E60E76" w:rsidRPr="00703ABD" w:rsidRDefault="00E60E76" w:rsidP="00703ABD">
          <w:pPr>
            <w:pStyle w:val="Footer"/>
            <w:spacing w:line="260" w:lineRule="exact"/>
            <w:jc w:val="right"/>
            <w:rPr>
              <w:b/>
            </w:rPr>
          </w:pPr>
          <w:r w:rsidRPr="00703ABD">
            <w:rPr>
              <w:rFonts w:cs="Tahoma"/>
              <w:b/>
              <w:sz w:val="16"/>
              <w:szCs w:val="16"/>
              <w:lang w:val="ru-RU"/>
            </w:rPr>
            <w:t xml:space="preserve">  </w:t>
          </w:r>
          <w:proofErr w:type="spellStart"/>
          <w:r w:rsidRPr="00703ABD">
            <w:rPr>
              <w:rFonts w:cs="Tahoma"/>
              <w:b/>
              <w:sz w:val="16"/>
              <w:szCs w:val="16"/>
              <w:lang w:val="ru-RU"/>
            </w:rPr>
            <w:t>fax</w:t>
          </w:r>
          <w:proofErr w:type="spellEnd"/>
          <w:r w:rsidRPr="00703ABD">
            <w:rPr>
              <w:rFonts w:cs="Tahoma"/>
              <w:b/>
              <w:sz w:val="16"/>
              <w:szCs w:val="16"/>
              <w:lang w:val="ru-RU"/>
            </w:rPr>
            <w:t>.: +1 512 233 5228</w:t>
          </w:r>
        </w:p>
      </w:tc>
      <w:tc>
        <w:tcPr>
          <w:tcW w:w="4476" w:type="dxa"/>
          <w:vAlign w:val="bottom"/>
        </w:tcPr>
        <w:p w:rsidR="00E60E76" w:rsidRPr="00703ABD" w:rsidRDefault="00E60E76" w:rsidP="00703ABD">
          <w:pPr>
            <w:pStyle w:val="Footer"/>
            <w:spacing w:line="260" w:lineRule="exact"/>
            <w:jc w:val="right"/>
            <w:rPr>
              <w:rFonts w:cs="Tahoma"/>
              <w:b/>
              <w:color w:val="3EA800"/>
              <w:sz w:val="16"/>
              <w:szCs w:val="16"/>
            </w:rPr>
          </w:pPr>
          <w:r w:rsidRPr="00703ABD">
            <w:rPr>
              <w:rFonts w:cs="Tahoma"/>
              <w:b/>
              <w:color w:val="3EA800"/>
              <w:sz w:val="16"/>
              <w:szCs w:val="16"/>
            </w:rPr>
            <w:t>www.itransition.com</w:t>
          </w:r>
        </w:p>
        <w:p w:rsidR="00E60E76" w:rsidRPr="00703ABD" w:rsidRDefault="00E60E76" w:rsidP="00703ABD">
          <w:pPr>
            <w:pStyle w:val="Footer"/>
            <w:spacing w:line="260" w:lineRule="exact"/>
            <w:jc w:val="right"/>
            <w:rPr>
              <w:b/>
            </w:rPr>
          </w:pPr>
          <w:r w:rsidRPr="00703ABD">
            <w:rPr>
              <w:rFonts w:cs="Tahoma"/>
              <w:b/>
              <w:color w:val="3EA800"/>
              <w:sz w:val="16"/>
              <w:szCs w:val="16"/>
            </w:rPr>
            <w:t>info@itransition.com</w:t>
          </w:r>
        </w:p>
      </w:tc>
    </w:tr>
  </w:tbl>
  <w:p w:rsidR="00E60E76" w:rsidRDefault="00E60E76">
    <w:pPr>
      <w:pStyle w:val="Footer"/>
    </w:pPr>
    <w:r>
      <w:rPr>
        <w:rFonts w:cs="Tahoma"/>
        <w:b/>
        <w:noProof/>
        <w:sz w:val="16"/>
        <w:szCs w:val="16"/>
        <w:lang w:val="ru-RU" w:eastAsia="ru-RU"/>
      </w:rPr>
      <mc:AlternateContent>
        <mc:Choice Requires="wps">
          <w:drawing>
            <wp:anchor distT="4294967295" distB="4294967295" distL="114300" distR="114300" simplePos="0" relativeHeight="251656192" behindDoc="0" locked="0" layoutInCell="1" allowOverlap="1" wp14:anchorId="25053F09" wp14:editId="554FFC8F">
              <wp:simplePos x="0" y="0"/>
              <wp:positionH relativeFrom="column">
                <wp:posOffset>-558800</wp:posOffset>
              </wp:positionH>
              <wp:positionV relativeFrom="paragraph">
                <wp:posOffset>156209</wp:posOffset>
              </wp:positionV>
              <wp:extent cx="7613650" cy="0"/>
              <wp:effectExtent l="0" t="19050" r="25400" b="38100"/>
              <wp:wrapNone/>
              <wp:docPr id="12"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13650" cy="0"/>
                      </a:xfrm>
                      <a:prstGeom prst="line">
                        <a:avLst/>
                      </a:prstGeom>
                      <a:noFill/>
                      <a:ln w="57150">
                        <a:solidFill>
                          <a:srgbClr val="4BBE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A0AB88" id="Line 17" o:spid="_x0000_s1026" style="position:absolute;z-index:2516561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4pt,12.3pt" to="555.5pt,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" strokecolor="#4bbe00" strokeweight="4.5p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B2312" w:rsidRDefault="001B2312">
      <w:pPr>
        <w:pStyle w:val="Footer"/>
      </w:pPr>
      <w:r>
        <w:separator/>
      </w:r>
    </w:p>
  </w:footnote>
  <w:footnote w:type="continuationSeparator" w:id="0">
    <w:p w:rsidR="001B2312" w:rsidRDefault="001B2312">
      <w:pPr>
        <w:pStyle w:val="Footer"/>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2077" w:type="dxa"/>
      <w:jc w:val="center"/>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shd w:val="clear" w:color="auto" w:fill="3EA800"/>
      <w:tblLayout w:type="fixed"/>
      <w:tblLook w:val="01E0" w:firstRow="1" w:lastRow="1" w:firstColumn="1" w:lastColumn="1" w:noHBand="0" w:noVBand="0"/>
    </w:tblPr>
    <w:tblGrid>
      <w:gridCol w:w="1008"/>
      <w:gridCol w:w="4152"/>
      <w:gridCol w:w="6917"/>
    </w:tblGrid>
    <w:tr w:rsidR="00E60E76" w:rsidRPr="00D92332" w:rsidTr="001E4E78">
      <w:trPr>
        <w:trHeight w:hRule="exact" w:val="484"/>
        <w:tblHeader/>
        <w:jc w:val="center"/>
      </w:trPr>
      <w:tc>
        <w:tcPr>
          <w:tcW w:w="1008" w:type="dxa"/>
          <w:tcBorders>
            <w:bottom w:val="single" w:sz="4" w:space="0" w:color="FFFFFF"/>
          </w:tcBorders>
          <w:shd w:val="clear" w:color="auto" w:fill="3EA800"/>
        </w:tcPr>
        <w:p w:rsidR="00E60E76" w:rsidRPr="00186740" w:rsidRDefault="00E60E76" w:rsidP="001E4E78">
          <w:pPr>
            <w:pStyle w:val="Header"/>
            <w:rPr>
              <w:b/>
              <w:color w:val="3EA800"/>
              <w:szCs w:val="12"/>
            </w:rPr>
          </w:pPr>
        </w:p>
      </w:tc>
      <w:tc>
        <w:tcPr>
          <w:tcW w:w="4152" w:type="dxa"/>
          <w:vMerge w:val="restart"/>
          <w:tcBorders>
            <w:bottom w:val="single" w:sz="4" w:space="0" w:color="FFFFFF"/>
          </w:tcBorders>
          <w:shd w:val="clear" w:color="auto" w:fill="FFFFFF"/>
        </w:tcPr>
        <w:p w:rsidR="00E60E76" w:rsidRPr="00A51CC9" w:rsidRDefault="00E60E76" w:rsidP="001E4E78">
          <w:pPr>
            <w:pStyle w:val="Header"/>
            <w:pBdr>
              <w:top w:val="single" w:sz="4" w:space="0" w:color="FFFFFF"/>
              <w:left w:val="single" w:sz="4" w:space="0" w:color="FFFFFF"/>
              <w:bottom w:val="single" w:sz="4" w:space="0" w:color="FFFFFF"/>
              <w:right w:val="single" w:sz="4" w:space="0" w:color="FFFFFF"/>
            </w:pBdr>
            <w:rPr>
              <w:b/>
              <w:szCs w:val="12"/>
            </w:rPr>
          </w:pPr>
          <w:r>
            <w:rPr>
              <w:b/>
              <w:szCs w:val="12"/>
            </w:rPr>
            <w:t xml:space="preserve">  </w:t>
          </w:r>
          <w:r>
            <w:rPr>
              <w:b/>
              <w:noProof/>
              <w:szCs w:val="12"/>
              <w:lang w:val="ru-RU" w:eastAsia="ru-RU"/>
            </w:rPr>
            <w:drawing>
              <wp:inline distT="0" distB="0" distL="0" distR="0" wp14:anchorId="5B14AB03" wp14:editId="42F189D3">
                <wp:extent cx="2115185" cy="38227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2115185" cy="382270"/>
                        </a:xfrm>
                        <a:prstGeom prst="rect">
                          <a:avLst/>
                        </a:prstGeom>
                        <a:noFill/>
                        <a:ln w="9525">
                          <a:noFill/>
                          <a:miter lim="800000"/>
                          <a:headEnd/>
                          <a:tailEnd/>
                        </a:ln>
                      </pic:spPr>
                    </pic:pic>
                  </a:graphicData>
                </a:graphic>
              </wp:inline>
            </w:drawing>
          </w:r>
        </w:p>
      </w:tc>
      <w:tc>
        <w:tcPr>
          <w:tcW w:w="6917" w:type="dxa"/>
          <w:tcBorders>
            <w:bottom w:val="single" w:sz="4" w:space="0" w:color="FFFFFF"/>
          </w:tcBorders>
          <w:shd w:val="clear" w:color="auto" w:fill="3EA800"/>
          <w:tcMar>
            <w:top w:w="113" w:type="dxa"/>
            <w:right w:w="1213" w:type="dxa"/>
          </w:tcMar>
        </w:tcPr>
        <w:p w:rsidR="00E60E76" w:rsidRPr="00BF7C06" w:rsidRDefault="00DB5D85" w:rsidP="004D3296">
          <w:pPr>
            <w:pStyle w:val="Header"/>
            <w:ind w:right="-224"/>
            <w:jc w:val="right"/>
            <w:rPr>
              <w:rFonts w:cs="Tahoma"/>
              <w:b/>
              <w:color w:val="FFFFFF"/>
              <w:sz w:val="20"/>
              <w:szCs w:val="20"/>
            </w:rPr>
          </w:pPr>
          <w:fldSimple w:instr=" DOCPROPERTY  Проект  \* MERGEFORMAT ">
            <w:r w:rsidR="00E60E76">
              <w:rPr>
                <w:rFonts w:cs="Tahoma"/>
                <w:b/>
                <w:color w:val="FFFFFF" w:themeColor="background1"/>
                <w:sz w:val="20"/>
                <w:szCs w:val="20"/>
              </w:rPr>
              <w:t>Building Champion Client Portal</w:t>
            </w:r>
          </w:fldSimple>
        </w:p>
      </w:tc>
    </w:tr>
    <w:tr w:rsidR="00E60E76" w:rsidRPr="00FF5464" w:rsidTr="001E4E78">
      <w:trPr>
        <w:trHeight w:hRule="exact" w:val="386"/>
        <w:jc w:val="center"/>
      </w:trPr>
      <w:tc>
        <w:tcPr>
          <w:tcW w:w="1008" w:type="dxa"/>
          <w:shd w:val="clear" w:color="auto" w:fill="E6E6E6"/>
        </w:tcPr>
        <w:p w:rsidR="00E60E76" w:rsidRPr="00131E9F" w:rsidRDefault="00E60E76" w:rsidP="001E4E78">
          <w:pPr>
            <w:pStyle w:val="Header"/>
            <w:rPr>
              <w:b/>
              <w:szCs w:val="12"/>
            </w:rPr>
          </w:pPr>
        </w:p>
      </w:tc>
      <w:tc>
        <w:tcPr>
          <w:tcW w:w="4152" w:type="dxa"/>
          <w:vMerge/>
          <w:shd w:val="clear" w:color="auto" w:fill="E6E6E6"/>
        </w:tcPr>
        <w:p w:rsidR="00E60E76" w:rsidRPr="00131E9F" w:rsidRDefault="00E60E76" w:rsidP="001E4E78">
          <w:pPr>
            <w:pStyle w:val="Header"/>
            <w:rPr>
              <w:b/>
              <w:szCs w:val="12"/>
            </w:rPr>
          </w:pPr>
        </w:p>
      </w:tc>
      <w:tc>
        <w:tcPr>
          <w:tcW w:w="6917" w:type="dxa"/>
          <w:shd w:val="clear" w:color="auto" w:fill="E6E6E6"/>
          <w:tcMar>
            <w:top w:w="113" w:type="dxa"/>
            <w:right w:w="1213" w:type="dxa"/>
          </w:tcMar>
        </w:tcPr>
        <w:p w:rsidR="00E60E76" w:rsidRPr="00462CBF" w:rsidRDefault="00E60E76" w:rsidP="001E4E78">
          <w:pPr>
            <w:pStyle w:val="Header"/>
            <w:spacing w:before="100" w:beforeAutospacing="1" w:after="120"/>
            <w:ind w:right="-224"/>
            <w:jc w:val="right"/>
            <w:rPr>
              <w:rFonts w:cs="Tahoma"/>
              <w:b/>
              <w:sz w:val="16"/>
              <w:szCs w:val="16"/>
            </w:rPr>
          </w:pPr>
        </w:p>
      </w:tc>
    </w:tr>
  </w:tbl>
  <w:p w:rsidR="00E60E76" w:rsidRDefault="00E60E76" w:rsidP="00EC4DD4">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0368" w:type="dxa"/>
      <w:jc w:val="center"/>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1E0" w:firstRow="1" w:lastRow="1" w:firstColumn="1" w:lastColumn="1" w:noHBand="0" w:noVBand="0"/>
    </w:tblPr>
    <w:tblGrid>
      <w:gridCol w:w="5454"/>
      <w:gridCol w:w="4914"/>
    </w:tblGrid>
    <w:tr w:rsidR="00E60E76" w:rsidTr="001A6BE0">
      <w:trPr>
        <w:trHeight w:val="60"/>
        <w:jc w:val="center"/>
      </w:trPr>
      <w:tc>
        <w:tcPr>
          <w:tcW w:w="5454" w:type="dxa"/>
          <w:vMerge w:val="restart"/>
          <w:vAlign w:val="center"/>
        </w:tcPr>
        <w:p w:rsidR="00E60E76" w:rsidRPr="000707A5" w:rsidRDefault="00E60E76" w:rsidP="001A6BE0">
          <w:pPr>
            <w:pStyle w:val="Header"/>
            <w:rPr>
              <w:b/>
            </w:rPr>
          </w:pPr>
          <w:r>
            <w:rPr>
              <w:b/>
              <w:noProof/>
              <w:sz w:val="12"/>
              <w:szCs w:val="12"/>
              <w:lang w:val="ru-RU" w:eastAsia="ru-RU"/>
            </w:rPr>
            <w:drawing>
              <wp:inline distT="0" distB="0" distL="0" distR="0" wp14:anchorId="4345F003" wp14:editId="6D15871D">
                <wp:extent cx="2442845" cy="450215"/>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srcRect/>
                        <a:stretch>
                          <a:fillRect/>
                        </a:stretch>
                      </pic:blipFill>
                      <pic:spPr bwMode="auto">
                        <a:xfrm>
                          <a:off x="0" y="0"/>
                          <a:ext cx="2442845" cy="450215"/>
                        </a:xfrm>
                        <a:prstGeom prst="rect">
                          <a:avLst/>
                        </a:prstGeom>
                        <a:noFill/>
                        <a:ln w="9525">
                          <a:noFill/>
                          <a:miter lim="800000"/>
                          <a:headEnd/>
                          <a:tailEnd/>
                        </a:ln>
                      </pic:spPr>
                    </pic:pic>
                  </a:graphicData>
                </a:graphic>
              </wp:inline>
            </w:drawing>
          </w:r>
        </w:p>
      </w:tc>
      <w:tc>
        <w:tcPr>
          <w:tcW w:w="4914" w:type="dxa"/>
          <w:tcBorders>
            <w:bottom w:val="single" w:sz="4" w:space="0" w:color="FFFFFF"/>
          </w:tcBorders>
        </w:tcPr>
        <w:p w:rsidR="00E60E76" w:rsidRPr="000707A5" w:rsidRDefault="00E60E76" w:rsidP="001A6BE0">
          <w:pPr>
            <w:pStyle w:val="Header"/>
            <w:rPr>
              <w:b/>
            </w:rPr>
          </w:pPr>
        </w:p>
      </w:tc>
    </w:tr>
    <w:tr w:rsidR="00E60E76" w:rsidRPr="000707A5" w:rsidTr="001A6BE0">
      <w:trPr>
        <w:trHeight w:hRule="exact" w:val="431"/>
        <w:jc w:val="center"/>
      </w:trPr>
      <w:tc>
        <w:tcPr>
          <w:tcW w:w="5454" w:type="dxa"/>
          <w:vMerge/>
        </w:tcPr>
        <w:p w:rsidR="00E60E76" w:rsidRPr="000707A5" w:rsidRDefault="00E60E76" w:rsidP="001A6BE0">
          <w:pPr>
            <w:pStyle w:val="Header"/>
            <w:rPr>
              <w:b/>
              <w:sz w:val="12"/>
              <w:szCs w:val="12"/>
            </w:rPr>
          </w:pPr>
        </w:p>
      </w:tc>
      <w:tc>
        <w:tcPr>
          <w:tcW w:w="4914" w:type="dxa"/>
          <w:tcBorders>
            <w:right w:val="single" w:sz="12" w:space="0" w:color="4BBE00"/>
          </w:tcBorders>
          <w:vAlign w:val="center"/>
        </w:tcPr>
        <w:p w:rsidR="00E60E76" w:rsidRPr="000707A5" w:rsidRDefault="00DB5D85" w:rsidP="001A6BE0">
          <w:pPr>
            <w:pStyle w:val="Header"/>
            <w:jc w:val="right"/>
            <w:rPr>
              <w:rFonts w:ascii="Arial" w:hAnsi="Arial" w:cs="Arial"/>
              <w:b/>
              <w:color w:val="4BBE00"/>
            </w:rPr>
          </w:pPr>
          <w:fldSimple w:instr=" TITLE  \* Caps  \* MERGEFORMAT ">
            <w:r w:rsidR="00E60E76" w:rsidRPr="004D3296">
              <w:rPr>
                <w:rFonts w:ascii="Arial" w:hAnsi="Arial" w:cs="Arial"/>
                <w:b/>
                <w:color w:val="4BBE00"/>
              </w:rPr>
              <w:t>Project Proposal</w:t>
            </w:r>
          </w:fldSimple>
        </w:p>
      </w:tc>
    </w:tr>
    <w:tr w:rsidR="00E60E76" w:rsidTr="001A6BE0">
      <w:trPr>
        <w:trHeight w:val="233"/>
        <w:jc w:val="center"/>
      </w:trPr>
      <w:tc>
        <w:tcPr>
          <w:tcW w:w="5454" w:type="dxa"/>
          <w:vMerge/>
        </w:tcPr>
        <w:p w:rsidR="00E60E76" w:rsidRPr="000707A5" w:rsidRDefault="00E60E76" w:rsidP="001A6BE0">
          <w:pPr>
            <w:pStyle w:val="Header"/>
            <w:rPr>
              <w:b/>
              <w:sz w:val="12"/>
              <w:szCs w:val="12"/>
            </w:rPr>
          </w:pPr>
        </w:p>
      </w:tc>
      <w:tc>
        <w:tcPr>
          <w:tcW w:w="4914" w:type="dxa"/>
        </w:tcPr>
        <w:p w:rsidR="00E60E76" w:rsidRPr="000707A5" w:rsidRDefault="00E60E76" w:rsidP="001A6BE0">
          <w:pPr>
            <w:pStyle w:val="Header"/>
            <w:rPr>
              <w:b/>
            </w:rPr>
          </w:pPr>
        </w:p>
      </w:tc>
    </w:tr>
  </w:tbl>
  <w:p w:rsidR="00E60E76" w:rsidRDefault="00E60E76" w:rsidP="001D6B86">
    <w:pPr>
      <w:pStyle w:val="Header"/>
    </w:pPr>
    <w:r>
      <w:rPr>
        <w:noProof/>
        <w:lang w:val="ru-RU" w:eastAsia="ru-RU"/>
      </w:rPr>
      <mc:AlternateContent>
        <mc:Choice Requires="wps">
          <w:drawing>
            <wp:anchor distT="4294967295" distB="4294967295" distL="114300" distR="114300" simplePos="0" relativeHeight="251657216" behindDoc="0" locked="0" layoutInCell="1" allowOverlap="1" wp14:anchorId="6DED4889" wp14:editId="4304AA47">
              <wp:simplePos x="0" y="0"/>
              <wp:positionH relativeFrom="column">
                <wp:posOffset>-69850</wp:posOffset>
              </wp:positionH>
              <wp:positionV relativeFrom="paragraph">
                <wp:posOffset>9106534</wp:posOffset>
              </wp:positionV>
              <wp:extent cx="6569710" cy="0"/>
              <wp:effectExtent l="0" t="0" r="21590" b="19050"/>
              <wp:wrapNone/>
              <wp:docPr id="15"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569710" cy="0"/>
                      </a:xfrm>
                      <a:prstGeom prst="line">
                        <a:avLst/>
                      </a:prstGeom>
                      <a:noFill/>
                      <a:ln w="12700">
                        <a:solidFill>
                          <a:srgbClr val="4BBE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BF80BB" id="Line 18" o:spid="_x0000_s1026" style="position:absolute;flip:y;z-index:25165721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5pt,717.05pt" to="511.8pt,71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" strokecolor="#4bbe00" strokeweight="1p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D"/>
    <w:multiLevelType w:val="singleLevel"/>
    <w:tmpl w:val="F762257C"/>
    <w:lvl w:ilvl="0">
      <w:start w:val="1"/>
      <w:numFmt w:val="decimal"/>
      <w:pStyle w:val="ListNumber4"/>
      <w:lvlText w:val="%1."/>
      <w:lvlJc w:val="left"/>
      <w:pPr>
        <w:tabs>
          <w:tab w:val="num" w:pos="1209"/>
        </w:tabs>
        <w:ind w:left="1209" w:hanging="360"/>
      </w:pPr>
    </w:lvl>
  </w:abstractNum>
  <w:abstractNum w:abstractNumId="1" w15:restartNumberingAfterBreak="0">
    <w:nsid w:val="FFFFFF81"/>
    <w:multiLevelType w:val="singleLevel"/>
    <w:tmpl w:val="C1F8C3A8"/>
    <w:lvl w:ilvl="0">
      <w:start w:val="1"/>
      <w:numFmt w:val="bullet"/>
      <w:pStyle w:val="ListBullet4"/>
      <w:lvlText w:val=""/>
      <w:lvlJc w:val="left"/>
      <w:pPr>
        <w:tabs>
          <w:tab w:val="num" w:pos="1209"/>
        </w:tabs>
        <w:ind w:left="1209" w:hanging="360"/>
      </w:pPr>
      <w:rPr>
        <w:rFonts w:ascii="Symbol" w:hAnsi="Symbol" w:hint="default"/>
        <w:color w:val="3EA800"/>
      </w:rPr>
    </w:lvl>
  </w:abstractNum>
  <w:abstractNum w:abstractNumId="2" w15:restartNumberingAfterBreak="0">
    <w:nsid w:val="FFFFFF83"/>
    <w:multiLevelType w:val="singleLevel"/>
    <w:tmpl w:val="A276248E"/>
    <w:lvl w:ilvl="0">
      <w:start w:val="1"/>
      <w:numFmt w:val="bullet"/>
      <w:pStyle w:val="ListBullet2"/>
      <w:lvlText w:val=""/>
      <w:lvlJc w:val="left"/>
      <w:pPr>
        <w:tabs>
          <w:tab w:val="num" w:pos="643"/>
        </w:tabs>
        <w:ind w:left="643" w:hanging="360"/>
      </w:pPr>
      <w:rPr>
        <w:rFonts w:ascii="Symbol" w:hAnsi="Symbol" w:hint="default"/>
        <w:color w:val="3EA800"/>
      </w:rPr>
    </w:lvl>
  </w:abstractNum>
  <w:abstractNum w:abstractNumId="3" w15:restartNumberingAfterBreak="0">
    <w:nsid w:val="FFFFFF89"/>
    <w:multiLevelType w:val="singleLevel"/>
    <w:tmpl w:val="4DDC8720"/>
    <w:lvl w:ilvl="0">
      <w:start w:val="1"/>
      <w:numFmt w:val="bullet"/>
      <w:pStyle w:val="ListBullet"/>
      <w:lvlText w:val=""/>
      <w:lvlJc w:val="left"/>
      <w:pPr>
        <w:tabs>
          <w:tab w:val="num" w:pos="360"/>
        </w:tabs>
        <w:ind w:left="360" w:hanging="360"/>
      </w:pPr>
      <w:rPr>
        <w:rFonts w:ascii="Symbol" w:hAnsi="Symbol" w:hint="default"/>
      </w:rPr>
    </w:lvl>
  </w:abstractNum>
  <w:abstractNum w:abstractNumId="4" w15:restartNumberingAfterBreak="0">
    <w:nsid w:val="00000002"/>
    <w:multiLevelType w:val="singleLevel"/>
    <w:tmpl w:val="00000002"/>
    <w:name w:val="WW8Num2"/>
    <w:lvl w:ilvl="0">
      <w:start w:val="1"/>
      <w:numFmt w:val="decimal"/>
      <w:lvlText w:val="%1."/>
      <w:lvlJc w:val="left"/>
      <w:pPr>
        <w:tabs>
          <w:tab w:val="num" w:pos="0"/>
        </w:tabs>
        <w:ind w:left="720" w:hanging="360"/>
      </w:pPr>
      <w:rPr>
        <w:rFonts w:cs="Times New Roman"/>
      </w:rPr>
    </w:lvl>
  </w:abstractNum>
  <w:abstractNum w:abstractNumId="5" w15:restartNumberingAfterBreak="0">
    <w:nsid w:val="00DF0CA1"/>
    <w:multiLevelType w:val="hybridMultilevel"/>
    <w:tmpl w:val="4B10249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027A2841"/>
    <w:multiLevelType w:val="hybridMultilevel"/>
    <w:tmpl w:val="1E7A95D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056D6895"/>
    <w:multiLevelType w:val="hybridMultilevel"/>
    <w:tmpl w:val="F34C2D9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07847D7D"/>
    <w:multiLevelType w:val="hybridMultilevel"/>
    <w:tmpl w:val="4A60A0F6"/>
    <w:lvl w:ilvl="0" w:tplc="4B928DCA">
      <w:start w:val="1"/>
      <w:numFmt w:val="bullet"/>
      <w:lvlText w:val=""/>
      <w:lvlJc w:val="left"/>
      <w:pPr>
        <w:tabs>
          <w:tab w:val="num" w:pos="720"/>
        </w:tabs>
        <w:ind w:left="720" w:hanging="360"/>
      </w:pPr>
      <w:rPr>
        <w:rFonts w:ascii="Symbol" w:hAnsi="Symbol" w:hint="default"/>
        <w:color w:val="4BBE00"/>
      </w:rPr>
    </w:lvl>
    <w:lvl w:ilvl="1" w:tplc="1084DC24">
      <w:start w:val="1"/>
      <w:numFmt w:val="bullet"/>
      <w:lvlText w:val=""/>
      <w:lvlJc w:val="left"/>
      <w:pPr>
        <w:tabs>
          <w:tab w:val="num" w:pos="1440"/>
        </w:tabs>
        <w:ind w:left="1440" w:hanging="360"/>
      </w:pPr>
      <w:rPr>
        <w:rFonts w:ascii="Symbol" w:hAnsi="Symbol" w:hint="default"/>
        <w:color w:val="4BBE00"/>
      </w:rPr>
    </w:lvl>
    <w:lvl w:ilvl="2" w:tplc="04190005">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07B97116"/>
    <w:multiLevelType w:val="singleLevel"/>
    <w:tmpl w:val="BB08B396"/>
    <w:lvl w:ilvl="0">
      <w:start w:val="1"/>
      <w:numFmt w:val="bullet"/>
      <w:pStyle w:val="BulletPoints"/>
      <w:lvlText w:val=""/>
      <w:lvlJc w:val="left"/>
      <w:pPr>
        <w:tabs>
          <w:tab w:val="num" w:pos="360"/>
        </w:tabs>
        <w:ind w:left="360" w:hanging="360"/>
      </w:pPr>
      <w:rPr>
        <w:rFonts w:ascii="Symbol" w:hAnsi="Symbol" w:hint="default"/>
      </w:rPr>
    </w:lvl>
  </w:abstractNum>
  <w:abstractNum w:abstractNumId="10" w15:restartNumberingAfterBreak="0">
    <w:nsid w:val="0D2165D9"/>
    <w:multiLevelType w:val="hybridMultilevel"/>
    <w:tmpl w:val="112E532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0E5B7D99"/>
    <w:multiLevelType w:val="hybridMultilevel"/>
    <w:tmpl w:val="3F2A8AA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0E9B0C81"/>
    <w:multiLevelType w:val="hybridMultilevel"/>
    <w:tmpl w:val="8EF0250A"/>
    <w:lvl w:ilvl="0" w:tplc="04090001">
      <w:start w:val="1"/>
      <w:numFmt w:val="bullet"/>
      <w:lvlText w:val=""/>
      <w:lvlJc w:val="left"/>
      <w:pPr>
        <w:tabs>
          <w:tab w:val="num" w:pos="720"/>
        </w:tabs>
        <w:ind w:left="720" w:hanging="360"/>
      </w:pPr>
      <w:rPr>
        <w:rFonts w:ascii="Symbol" w:hAnsi="Symbol" w:hint="default"/>
      </w:rPr>
    </w:lvl>
    <w:lvl w:ilvl="1" w:tplc="04190019">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3" w15:restartNumberingAfterBreak="0">
    <w:nsid w:val="11255D8F"/>
    <w:multiLevelType w:val="hybridMultilevel"/>
    <w:tmpl w:val="21A2A1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147B6E47"/>
    <w:multiLevelType w:val="hybridMultilevel"/>
    <w:tmpl w:val="C012276C"/>
    <w:lvl w:ilvl="0" w:tplc="4B928DCA">
      <w:start w:val="1"/>
      <w:numFmt w:val="bullet"/>
      <w:lvlText w:val=""/>
      <w:lvlJc w:val="left"/>
      <w:pPr>
        <w:tabs>
          <w:tab w:val="num" w:pos="720"/>
        </w:tabs>
        <w:ind w:left="720" w:hanging="360"/>
      </w:pPr>
      <w:rPr>
        <w:rFonts w:ascii="Symbol" w:hAnsi="Symbol" w:hint="default"/>
        <w:color w:val="4BBE00"/>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160C7DF6"/>
    <w:multiLevelType w:val="multilevel"/>
    <w:tmpl w:val="EE4A4414"/>
    <w:styleLink w:val="BulletLevel1"/>
    <w:lvl w:ilvl="0">
      <w:start w:val="1"/>
      <w:numFmt w:val="bullet"/>
      <w:lvlText w:val=""/>
      <w:lvlJc w:val="left"/>
      <w:pPr>
        <w:tabs>
          <w:tab w:val="num" w:pos="1080"/>
        </w:tabs>
        <w:ind w:left="1080" w:hanging="360"/>
      </w:pPr>
      <w:rPr>
        <w:rFonts w:ascii="Symbol" w:hAnsi="Symbol"/>
      </w:rPr>
    </w:lvl>
    <w:lvl w:ilvl="1">
      <w:start w:val="1"/>
      <w:numFmt w:val="bullet"/>
      <w:lvlText w:val="o"/>
      <w:lvlJc w:val="left"/>
      <w:pPr>
        <w:tabs>
          <w:tab w:val="num" w:pos="0"/>
        </w:tabs>
        <w:ind w:left="0" w:hanging="360"/>
      </w:pPr>
      <w:rPr>
        <w:rFonts w:ascii="Courier New" w:hAnsi="Courier New" w:cs="Courier New" w:hint="default"/>
      </w:rPr>
    </w:lvl>
    <w:lvl w:ilvl="2">
      <w:start w:val="1"/>
      <w:numFmt w:val="bullet"/>
      <w:lvlText w:val=""/>
      <w:lvlJc w:val="left"/>
      <w:pPr>
        <w:tabs>
          <w:tab w:val="num" w:pos="720"/>
        </w:tabs>
        <w:ind w:left="72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o"/>
      <w:lvlJc w:val="left"/>
      <w:pPr>
        <w:tabs>
          <w:tab w:val="num" w:pos="2160"/>
        </w:tabs>
        <w:ind w:left="2160" w:hanging="360"/>
      </w:pPr>
      <w:rPr>
        <w:rFonts w:ascii="Courier New" w:hAnsi="Courier New" w:cs="Courier New" w:hint="default"/>
      </w:rPr>
    </w:lvl>
    <w:lvl w:ilvl="5">
      <w:start w:val="1"/>
      <w:numFmt w:val="bullet"/>
      <w:lvlText w:val=""/>
      <w:lvlJc w:val="left"/>
      <w:pPr>
        <w:tabs>
          <w:tab w:val="num" w:pos="2880"/>
        </w:tabs>
        <w:ind w:left="2880" w:hanging="360"/>
      </w:pPr>
      <w:rPr>
        <w:rFonts w:ascii="Wingdings" w:hAnsi="Wingdings" w:hint="default"/>
      </w:rPr>
    </w:lvl>
    <w:lvl w:ilvl="6">
      <w:start w:val="1"/>
      <w:numFmt w:val="bullet"/>
      <w:lvlText w:val=""/>
      <w:lvlJc w:val="left"/>
      <w:pPr>
        <w:tabs>
          <w:tab w:val="num" w:pos="3600"/>
        </w:tabs>
        <w:ind w:left="3600" w:hanging="360"/>
      </w:pPr>
      <w:rPr>
        <w:rFonts w:ascii="Symbol" w:hAnsi="Symbol" w:hint="default"/>
      </w:rPr>
    </w:lvl>
    <w:lvl w:ilvl="7">
      <w:start w:val="1"/>
      <w:numFmt w:val="bullet"/>
      <w:lvlText w:val="o"/>
      <w:lvlJc w:val="left"/>
      <w:pPr>
        <w:tabs>
          <w:tab w:val="num" w:pos="4320"/>
        </w:tabs>
        <w:ind w:left="4320" w:hanging="360"/>
      </w:pPr>
      <w:rPr>
        <w:rFonts w:ascii="Courier New" w:hAnsi="Courier New" w:cs="Courier New" w:hint="default"/>
      </w:rPr>
    </w:lvl>
    <w:lvl w:ilvl="8">
      <w:start w:val="1"/>
      <w:numFmt w:val="bullet"/>
      <w:lvlText w:val=""/>
      <w:lvlJc w:val="left"/>
      <w:pPr>
        <w:tabs>
          <w:tab w:val="num" w:pos="5040"/>
        </w:tabs>
        <w:ind w:left="5040" w:hanging="360"/>
      </w:pPr>
      <w:rPr>
        <w:rFonts w:ascii="Wingdings" w:hAnsi="Wingdings" w:hint="default"/>
      </w:rPr>
    </w:lvl>
  </w:abstractNum>
  <w:abstractNum w:abstractNumId="16" w15:restartNumberingAfterBreak="0">
    <w:nsid w:val="1B385760"/>
    <w:multiLevelType w:val="hybridMultilevel"/>
    <w:tmpl w:val="941A3CB6"/>
    <w:lvl w:ilvl="0" w:tplc="0419000F">
      <w:start w:val="1"/>
      <w:numFmt w:val="decimal"/>
      <w:lvlText w:val="%1."/>
      <w:lvlJc w:val="left"/>
      <w:pPr>
        <w:tabs>
          <w:tab w:val="num" w:pos="720"/>
        </w:tabs>
        <w:ind w:left="720" w:hanging="360"/>
      </w:pPr>
    </w:lvl>
    <w:lvl w:ilvl="1" w:tplc="04090003">
      <w:start w:val="1"/>
      <w:numFmt w:val="bullet"/>
      <w:lvlText w:val="o"/>
      <w:lvlJc w:val="left"/>
      <w:pPr>
        <w:tabs>
          <w:tab w:val="num" w:pos="1440"/>
        </w:tabs>
        <w:ind w:left="1440" w:hanging="360"/>
      </w:pPr>
      <w:rPr>
        <w:rFonts w:ascii="Courier New" w:hAnsi="Courier New" w:cs="Courier New" w:hint="default"/>
      </w:r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7" w15:restartNumberingAfterBreak="0">
    <w:nsid w:val="1FF36CD1"/>
    <w:multiLevelType w:val="hybridMultilevel"/>
    <w:tmpl w:val="AACE1784"/>
    <w:lvl w:ilvl="0" w:tplc="4B928DCA">
      <w:start w:val="1"/>
      <w:numFmt w:val="bullet"/>
      <w:lvlText w:val=""/>
      <w:lvlJc w:val="left"/>
      <w:pPr>
        <w:tabs>
          <w:tab w:val="num" w:pos="720"/>
        </w:tabs>
        <w:ind w:left="720" w:hanging="360"/>
      </w:pPr>
      <w:rPr>
        <w:rFonts w:ascii="Symbol" w:hAnsi="Symbol" w:hint="default"/>
        <w:color w:val="4BBE00"/>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373063D"/>
    <w:multiLevelType w:val="hybridMultilevel"/>
    <w:tmpl w:val="05783090"/>
    <w:lvl w:ilvl="0" w:tplc="0419000F">
      <w:start w:val="1"/>
      <w:numFmt w:val="decimal"/>
      <w:lvlText w:val="%1."/>
      <w:lvlJc w:val="left"/>
      <w:pPr>
        <w:tabs>
          <w:tab w:val="num" w:pos="720"/>
        </w:tabs>
        <w:ind w:left="720" w:hanging="360"/>
      </w:pPr>
    </w:lvl>
    <w:lvl w:ilvl="1" w:tplc="04090003">
      <w:start w:val="1"/>
      <w:numFmt w:val="bullet"/>
      <w:lvlText w:val="o"/>
      <w:lvlJc w:val="left"/>
      <w:pPr>
        <w:tabs>
          <w:tab w:val="num" w:pos="1440"/>
        </w:tabs>
        <w:ind w:left="1440" w:hanging="360"/>
      </w:pPr>
      <w:rPr>
        <w:rFonts w:ascii="Courier New" w:hAnsi="Courier New" w:cs="Courier New" w:hint="default"/>
      </w:rPr>
    </w:lvl>
    <w:lvl w:ilvl="2" w:tplc="0419001B">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9" w15:restartNumberingAfterBreak="0">
    <w:nsid w:val="356E7D1E"/>
    <w:multiLevelType w:val="hybridMultilevel"/>
    <w:tmpl w:val="5838CE6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376F54A9"/>
    <w:multiLevelType w:val="hybridMultilevel"/>
    <w:tmpl w:val="53C4042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38890D02"/>
    <w:multiLevelType w:val="hybridMultilevel"/>
    <w:tmpl w:val="95F4162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3D256E03"/>
    <w:multiLevelType w:val="hybridMultilevel"/>
    <w:tmpl w:val="900214AA"/>
    <w:lvl w:ilvl="0" w:tplc="4B928DCA">
      <w:start w:val="1"/>
      <w:numFmt w:val="bullet"/>
      <w:lvlText w:val=""/>
      <w:lvlJc w:val="left"/>
      <w:pPr>
        <w:tabs>
          <w:tab w:val="num" w:pos="720"/>
        </w:tabs>
        <w:ind w:left="720" w:hanging="360"/>
      </w:pPr>
      <w:rPr>
        <w:rFonts w:ascii="Symbol" w:hAnsi="Symbol" w:hint="default"/>
        <w:color w:val="4BBE00"/>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3E045576"/>
    <w:multiLevelType w:val="hybridMultilevel"/>
    <w:tmpl w:val="008423BE"/>
    <w:lvl w:ilvl="0" w:tplc="04190001">
      <w:start w:val="1"/>
      <w:numFmt w:val="bullet"/>
      <w:lvlText w:val=""/>
      <w:lvlJc w:val="left"/>
      <w:pPr>
        <w:tabs>
          <w:tab w:val="num" w:pos="720"/>
        </w:tabs>
        <w:ind w:left="720" w:hanging="360"/>
      </w:pPr>
      <w:rPr>
        <w:rFonts w:ascii="Symbol" w:hAnsi="Symbol" w:hint="default"/>
      </w:rPr>
    </w:lvl>
    <w:lvl w:ilvl="1" w:tplc="04190003">
      <w:start w:val="1"/>
      <w:numFmt w:val="bullet"/>
      <w:lvlText w:val="o"/>
      <w:lvlJc w:val="left"/>
      <w:pPr>
        <w:tabs>
          <w:tab w:val="num" w:pos="1440"/>
        </w:tabs>
        <w:ind w:left="1440" w:hanging="360"/>
      </w:pPr>
      <w:rPr>
        <w:rFonts w:ascii="Courier New" w:hAnsi="Courier New" w:cs="Courier New" w:hint="default"/>
      </w:rPr>
    </w:lvl>
    <w:lvl w:ilvl="2" w:tplc="04190005">
      <w:start w:val="1"/>
      <w:numFmt w:val="bullet"/>
      <w:lvlText w:val=""/>
      <w:lvlJc w:val="left"/>
      <w:pPr>
        <w:tabs>
          <w:tab w:val="num" w:pos="2160"/>
        </w:tabs>
        <w:ind w:left="2160" w:hanging="360"/>
      </w:pPr>
      <w:rPr>
        <w:rFonts w:ascii="Wingdings" w:hAnsi="Wingdings" w:hint="default"/>
      </w:rPr>
    </w:lvl>
    <w:lvl w:ilvl="3" w:tplc="B5F06A42">
      <w:numFmt w:val="bullet"/>
      <w:lvlText w:val="-"/>
      <w:lvlJc w:val="left"/>
      <w:pPr>
        <w:tabs>
          <w:tab w:val="num" w:pos="2880"/>
        </w:tabs>
        <w:ind w:left="2880" w:hanging="360"/>
      </w:pPr>
      <w:rPr>
        <w:rFonts w:ascii="Tahoma" w:eastAsia="Calibri" w:hAnsi="Tahoma" w:cs="Tahoma"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3F2F25EC"/>
    <w:multiLevelType w:val="hybridMultilevel"/>
    <w:tmpl w:val="09FA2010"/>
    <w:lvl w:ilvl="0" w:tplc="0419000F">
      <w:start w:val="1"/>
      <w:numFmt w:val="decimal"/>
      <w:lvlText w:val="%1."/>
      <w:lvlJc w:val="left"/>
      <w:pPr>
        <w:tabs>
          <w:tab w:val="num" w:pos="720"/>
        </w:tabs>
        <w:ind w:left="720" w:hanging="360"/>
      </w:pPr>
    </w:lvl>
    <w:lvl w:ilvl="1" w:tplc="04090003">
      <w:start w:val="1"/>
      <w:numFmt w:val="bullet"/>
      <w:lvlText w:val="o"/>
      <w:lvlJc w:val="left"/>
      <w:pPr>
        <w:tabs>
          <w:tab w:val="num" w:pos="1440"/>
        </w:tabs>
        <w:ind w:left="1440" w:hanging="360"/>
      </w:pPr>
      <w:rPr>
        <w:rFonts w:ascii="Courier New" w:hAnsi="Courier New" w:cs="Courier New" w:hint="default"/>
      </w:rPr>
    </w:lvl>
    <w:lvl w:ilvl="2" w:tplc="04190001">
      <w:start w:val="1"/>
      <w:numFmt w:val="bullet"/>
      <w:lvlText w:val=""/>
      <w:lvlJc w:val="left"/>
      <w:pPr>
        <w:tabs>
          <w:tab w:val="num" w:pos="2160"/>
        </w:tabs>
        <w:ind w:left="2160" w:hanging="180"/>
      </w:pPr>
      <w:rPr>
        <w:rFonts w:ascii="Symbol" w:hAnsi="Symbol" w:hint="default"/>
      </w:r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5" w15:restartNumberingAfterBreak="0">
    <w:nsid w:val="4D5E562B"/>
    <w:multiLevelType w:val="hybridMultilevel"/>
    <w:tmpl w:val="D442A5C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2166CB5"/>
    <w:multiLevelType w:val="hybridMultilevel"/>
    <w:tmpl w:val="637ACA7C"/>
    <w:lvl w:ilvl="0" w:tplc="4B928DCA">
      <w:start w:val="1"/>
      <w:numFmt w:val="bullet"/>
      <w:lvlText w:val=""/>
      <w:lvlJc w:val="left"/>
      <w:pPr>
        <w:tabs>
          <w:tab w:val="num" w:pos="720"/>
        </w:tabs>
        <w:ind w:left="720" w:hanging="360"/>
      </w:pPr>
      <w:rPr>
        <w:rFonts w:ascii="Symbol" w:hAnsi="Symbol" w:hint="default"/>
        <w:color w:val="4BBE00"/>
      </w:rPr>
    </w:lvl>
    <w:lvl w:ilvl="1" w:tplc="041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48361E3"/>
    <w:multiLevelType w:val="hybridMultilevel"/>
    <w:tmpl w:val="F96E8E16"/>
    <w:lvl w:ilvl="0" w:tplc="4B928DCA">
      <w:start w:val="1"/>
      <w:numFmt w:val="bullet"/>
      <w:lvlText w:val=""/>
      <w:lvlJc w:val="left"/>
      <w:pPr>
        <w:tabs>
          <w:tab w:val="num" w:pos="720"/>
        </w:tabs>
        <w:ind w:left="720" w:hanging="360"/>
      </w:pPr>
      <w:rPr>
        <w:rFonts w:ascii="Symbol" w:hAnsi="Symbol" w:hint="default"/>
        <w:color w:val="4BBE00"/>
      </w:rPr>
    </w:lvl>
    <w:lvl w:ilvl="1" w:tplc="041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7EE1C1A"/>
    <w:multiLevelType w:val="hybridMultilevel"/>
    <w:tmpl w:val="26E448B6"/>
    <w:lvl w:ilvl="0" w:tplc="E5188F30">
      <w:start w:val="1"/>
      <w:numFmt w:val="bullet"/>
      <w:pStyle w:val="N"/>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588417DB"/>
    <w:multiLevelType w:val="hybridMultilevel"/>
    <w:tmpl w:val="E586CEB8"/>
    <w:lvl w:ilvl="0" w:tplc="7FE265A6">
      <w:numFmt w:val="bullet"/>
      <w:lvlText w:val="-"/>
      <w:lvlJc w:val="left"/>
      <w:pPr>
        <w:tabs>
          <w:tab w:val="num" w:pos="567"/>
        </w:tabs>
        <w:ind w:left="567" w:hanging="283"/>
      </w:pPr>
      <w:rPr>
        <w:rFonts w:ascii="Times New Roman" w:eastAsia="Times New Roman" w:hAnsi="Times New Roman" w:cs="Times New Roman" w:hint="default"/>
        <w:sz w:val="22"/>
      </w:rPr>
    </w:lvl>
    <w:lvl w:ilvl="1" w:tplc="04190003">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5B081E93"/>
    <w:multiLevelType w:val="hybridMultilevel"/>
    <w:tmpl w:val="41B4E8E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5D2401C4"/>
    <w:multiLevelType w:val="multilevel"/>
    <w:tmpl w:val="032C1F80"/>
    <w:lvl w:ilvl="0">
      <w:start w:val="1"/>
      <w:numFmt w:val="decimal"/>
      <w:pStyle w:val="Heading1"/>
      <w:suff w:val="space"/>
      <w:lvlText w:val="%1."/>
      <w:lvlJc w:val="left"/>
      <w:pPr>
        <w:ind w:left="0" w:firstLine="0"/>
      </w:pPr>
      <w:rPr>
        <w:rFonts w:ascii="Arial" w:hAnsi="Arial" w:hint="default"/>
        <w:b/>
        <w:i w:val="0"/>
        <w:color w:val="4BBE00"/>
      </w:rPr>
    </w:lvl>
    <w:lvl w:ilvl="1">
      <w:start w:val="1"/>
      <w:numFmt w:val="decimal"/>
      <w:pStyle w:val="Heading2"/>
      <w:suff w:val="space"/>
      <w:lvlText w:val="%1.%2."/>
      <w:lvlJc w:val="left"/>
      <w:pPr>
        <w:ind w:left="0" w:firstLine="0"/>
      </w:pPr>
      <w:rPr>
        <w:rFonts w:ascii="Arial" w:hAnsi="Arial" w:hint="default"/>
        <w:b/>
        <w:i w:val="0"/>
        <w:color w:val="4BBE00"/>
      </w:rPr>
    </w:lvl>
    <w:lvl w:ilvl="2">
      <w:start w:val="1"/>
      <w:numFmt w:val="decimal"/>
      <w:pStyle w:val="Heading3"/>
      <w:suff w:val="space"/>
      <w:lvlText w:val="%1.%2.%3."/>
      <w:lvlJc w:val="left"/>
      <w:pPr>
        <w:ind w:left="0" w:firstLine="0"/>
      </w:pPr>
      <w:rPr>
        <w:rFonts w:ascii="Arial" w:hAnsi="Arial" w:hint="default"/>
        <w:b/>
        <w:i w:val="0"/>
        <w:color w:val="4BBE00"/>
      </w:rPr>
    </w:lvl>
    <w:lvl w:ilvl="3">
      <w:start w:val="1"/>
      <w:numFmt w:val="decimal"/>
      <w:pStyle w:val="Heading4"/>
      <w:suff w:val="space"/>
      <w:lvlText w:val="%1.%2.%3.%4."/>
      <w:lvlJc w:val="left"/>
      <w:pPr>
        <w:ind w:left="0" w:firstLine="0"/>
      </w:pPr>
      <w:rPr>
        <w:rFonts w:ascii="Arial" w:hAnsi="Arial" w:hint="default"/>
        <w:b/>
        <w:i w:val="0"/>
        <w:color w:val="4BBE00"/>
      </w:rPr>
    </w:lvl>
    <w:lvl w:ilvl="4">
      <w:start w:val="1"/>
      <w:numFmt w:val="decimal"/>
      <w:pStyle w:val="Heading5"/>
      <w:suff w:val="space"/>
      <w:lvlText w:val="%1.%2.%3.%4.%5."/>
      <w:lvlJc w:val="left"/>
      <w:pPr>
        <w:ind w:left="0" w:firstLine="0"/>
      </w:pPr>
      <w:rPr>
        <w:rFonts w:ascii="Arial" w:hAnsi="Arial" w:hint="default"/>
        <w:b/>
        <w:i w:val="0"/>
        <w:color w:val="4BBE00"/>
      </w:rPr>
    </w:lvl>
    <w:lvl w:ilvl="5">
      <w:start w:val="1"/>
      <w:numFmt w:val="decimal"/>
      <w:pStyle w:val="Heading6"/>
      <w:suff w:val="space"/>
      <w:lvlText w:val="%1.%2.%3.%4.%5.%6."/>
      <w:lvlJc w:val="left"/>
      <w:pPr>
        <w:ind w:left="0" w:firstLine="0"/>
      </w:pPr>
      <w:rPr>
        <w:rFonts w:ascii="Arial" w:hAnsi="Arial" w:hint="default"/>
        <w:b/>
        <w:i w:val="0"/>
        <w:color w:val="4BBE00"/>
      </w:rPr>
    </w:lvl>
    <w:lvl w:ilvl="6">
      <w:start w:val="1"/>
      <w:numFmt w:val="decimal"/>
      <w:pStyle w:val="Heading7"/>
      <w:suff w:val="space"/>
      <w:lvlText w:val="%1.%2.%3.%4.%5.%6.%7."/>
      <w:lvlJc w:val="left"/>
      <w:pPr>
        <w:ind w:left="0" w:firstLine="0"/>
      </w:pPr>
      <w:rPr>
        <w:rFonts w:ascii="Arial" w:hAnsi="Arial" w:hint="default"/>
        <w:b/>
        <w:i w:val="0"/>
        <w:color w:val="4BBE00"/>
      </w:rPr>
    </w:lvl>
    <w:lvl w:ilvl="7">
      <w:start w:val="1"/>
      <w:numFmt w:val="decimal"/>
      <w:pStyle w:val="Heading8"/>
      <w:suff w:val="space"/>
      <w:lvlText w:val="%1.%2.%3.%4.%5.%6.%7.%8."/>
      <w:lvlJc w:val="left"/>
      <w:pPr>
        <w:ind w:left="0" w:firstLine="0"/>
      </w:pPr>
      <w:rPr>
        <w:rFonts w:ascii="Arial" w:hAnsi="Arial" w:hint="default"/>
        <w:b/>
        <w:i w:val="0"/>
        <w:color w:val="4BBE00"/>
      </w:rPr>
    </w:lvl>
    <w:lvl w:ilvl="8">
      <w:start w:val="1"/>
      <w:numFmt w:val="decimal"/>
      <w:pStyle w:val="Heading9"/>
      <w:suff w:val="space"/>
      <w:lvlText w:val="%1.%2.%3.%4.%5.%6.%7.%8.%9."/>
      <w:lvlJc w:val="left"/>
      <w:pPr>
        <w:ind w:left="0" w:firstLine="0"/>
      </w:pPr>
      <w:rPr>
        <w:rFonts w:ascii="Arial" w:hAnsi="Arial" w:hint="default"/>
        <w:b/>
        <w:i w:val="0"/>
        <w:color w:val="4BBE00"/>
      </w:rPr>
    </w:lvl>
  </w:abstractNum>
  <w:abstractNum w:abstractNumId="32" w15:restartNumberingAfterBreak="0">
    <w:nsid w:val="5DD21A9E"/>
    <w:multiLevelType w:val="hybridMultilevel"/>
    <w:tmpl w:val="CF7C7D3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5F0D4161"/>
    <w:multiLevelType w:val="hybridMultilevel"/>
    <w:tmpl w:val="9B86D69C"/>
    <w:lvl w:ilvl="0" w:tplc="D7881BFC">
      <w:start w:val="1"/>
      <w:numFmt w:val="bullet"/>
      <w:lvlText w:val=""/>
      <w:lvlJc w:val="left"/>
      <w:pPr>
        <w:ind w:left="720" w:hanging="360"/>
      </w:pPr>
      <w:rPr>
        <w:rFonts w:ascii="Symbol" w:hAnsi="Symbol" w:hint="default"/>
        <w:color w:val="4BBE00"/>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4" w15:restartNumberingAfterBreak="0">
    <w:nsid w:val="60C77885"/>
    <w:multiLevelType w:val="hybridMultilevel"/>
    <w:tmpl w:val="D7AEDDFA"/>
    <w:lvl w:ilvl="0" w:tplc="4B928DCA">
      <w:start w:val="1"/>
      <w:numFmt w:val="bullet"/>
      <w:lvlText w:val=""/>
      <w:lvlJc w:val="left"/>
      <w:pPr>
        <w:tabs>
          <w:tab w:val="num" w:pos="720"/>
        </w:tabs>
        <w:ind w:left="720" w:hanging="360"/>
      </w:pPr>
      <w:rPr>
        <w:rFonts w:ascii="Symbol" w:hAnsi="Symbol" w:hint="default"/>
        <w:color w:val="4BBE0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65358C2"/>
    <w:multiLevelType w:val="hybridMultilevel"/>
    <w:tmpl w:val="878C838C"/>
    <w:lvl w:ilvl="0" w:tplc="4B928DCA">
      <w:start w:val="1"/>
      <w:numFmt w:val="bullet"/>
      <w:lvlText w:val=""/>
      <w:lvlJc w:val="left"/>
      <w:pPr>
        <w:tabs>
          <w:tab w:val="num" w:pos="690"/>
        </w:tabs>
        <w:ind w:left="690" w:hanging="360"/>
      </w:pPr>
      <w:rPr>
        <w:rFonts w:ascii="Symbol" w:hAnsi="Symbol" w:hint="default"/>
        <w:color w:val="4BBE00"/>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6CC91E13"/>
    <w:multiLevelType w:val="hybridMultilevel"/>
    <w:tmpl w:val="CA22194C"/>
    <w:lvl w:ilvl="0" w:tplc="111CA7AA">
      <w:start w:val="1"/>
      <w:numFmt w:val="bullet"/>
      <w:lvlText w:val="-"/>
      <w:lvlJc w:val="left"/>
      <w:pPr>
        <w:tabs>
          <w:tab w:val="num" w:pos="720"/>
        </w:tabs>
        <w:ind w:left="720" w:hanging="360"/>
      </w:pPr>
      <w:rPr>
        <w:rFonts w:ascii="Verdana" w:eastAsia="Calibri" w:hAnsi="Verdana" w:cs="Times New Roman" w:hint="default"/>
      </w:rPr>
    </w:lvl>
    <w:lvl w:ilvl="1" w:tplc="04190003">
      <w:start w:val="1"/>
      <w:numFmt w:val="decimal"/>
      <w:lvlText w:val="%2."/>
      <w:lvlJc w:val="left"/>
      <w:pPr>
        <w:tabs>
          <w:tab w:val="num" w:pos="1440"/>
        </w:tabs>
        <w:ind w:left="1440" w:hanging="360"/>
      </w:pPr>
    </w:lvl>
    <w:lvl w:ilvl="2" w:tplc="04190005">
      <w:start w:val="1"/>
      <w:numFmt w:val="decimal"/>
      <w:lvlText w:val="%3."/>
      <w:lvlJc w:val="left"/>
      <w:pPr>
        <w:tabs>
          <w:tab w:val="num" w:pos="2160"/>
        </w:tabs>
        <w:ind w:left="2160" w:hanging="360"/>
      </w:pPr>
    </w:lvl>
    <w:lvl w:ilvl="3" w:tplc="04190001">
      <w:start w:val="1"/>
      <w:numFmt w:val="decimal"/>
      <w:lvlText w:val="%4."/>
      <w:lvlJc w:val="left"/>
      <w:pPr>
        <w:tabs>
          <w:tab w:val="num" w:pos="2880"/>
        </w:tabs>
        <w:ind w:left="2880" w:hanging="360"/>
      </w:pPr>
    </w:lvl>
    <w:lvl w:ilvl="4" w:tplc="04190003">
      <w:start w:val="1"/>
      <w:numFmt w:val="decimal"/>
      <w:lvlText w:val="%5."/>
      <w:lvlJc w:val="left"/>
      <w:pPr>
        <w:tabs>
          <w:tab w:val="num" w:pos="3600"/>
        </w:tabs>
        <w:ind w:left="3600" w:hanging="360"/>
      </w:pPr>
    </w:lvl>
    <w:lvl w:ilvl="5" w:tplc="04190005">
      <w:start w:val="1"/>
      <w:numFmt w:val="decimal"/>
      <w:lvlText w:val="%6."/>
      <w:lvlJc w:val="left"/>
      <w:pPr>
        <w:tabs>
          <w:tab w:val="num" w:pos="4320"/>
        </w:tabs>
        <w:ind w:left="4320" w:hanging="360"/>
      </w:pPr>
    </w:lvl>
    <w:lvl w:ilvl="6" w:tplc="04190001">
      <w:start w:val="1"/>
      <w:numFmt w:val="decimal"/>
      <w:lvlText w:val="%7."/>
      <w:lvlJc w:val="left"/>
      <w:pPr>
        <w:tabs>
          <w:tab w:val="num" w:pos="5040"/>
        </w:tabs>
        <w:ind w:left="5040" w:hanging="360"/>
      </w:pPr>
    </w:lvl>
    <w:lvl w:ilvl="7" w:tplc="04190003">
      <w:start w:val="1"/>
      <w:numFmt w:val="decimal"/>
      <w:lvlText w:val="%8."/>
      <w:lvlJc w:val="left"/>
      <w:pPr>
        <w:tabs>
          <w:tab w:val="num" w:pos="5760"/>
        </w:tabs>
        <w:ind w:left="5760" w:hanging="360"/>
      </w:pPr>
    </w:lvl>
    <w:lvl w:ilvl="8" w:tplc="04190005">
      <w:start w:val="1"/>
      <w:numFmt w:val="decimal"/>
      <w:lvlText w:val="%9."/>
      <w:lvlJc w:val="left"/>
      <w:pPr>
        <w:tabs>
          <w:tab w:val="num" w:pos="6480"/>
        </w:tabs>
        <w:ind w:left="6480" w:hanging="360"/>
      </w:pPr>
    </w:lvl>
  </w:abstractNum>
  <w:abstractNum w:abstractNumId="37" w15:restartNumberingAfterBreak="0">
    <w:nsid w:val="72974CEE"/>
    <w:multiLevelType w:val="hybridMultilevel"/>
    <w:tmpl w:val="3C725F82"/>
    <w:lvl w:ilvl="0" w:tplc="4B928DCA">
      <w:start w:val="1"/>
      <w:numFmt w:val="bullet"/>
      <w:lvlText w:val=""/>
      <w:lvlJc w:val="left"/>
      <w:pPr>
        <w:tabs>
          <w:tab w:val="num" w:pos="720"/>
        </w:tabs>
        <w:ind w:left="720" w:hanging="360"/>
      </w:pPr>
      <w:rPr>
        <w:rFonts w:ascii="Symbol" w:hAnsi="Symbol" w:hint="default"/>
        <w:color w:val="4BBE00"/>
      </w:rPr>
    </w:lvl>
    <w:lvl w:ilvl="1" w:tplc="04190003">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74DC6513"/>
    <w:multiLevelType w:val="hybridMultilevel"/>
    <w:tmpl w:val="8DE88104"/>
    <w:lvl w:ilvl="0" w:tplc="4B928DCA">
      <w:start w:val="1"/>
      <w:numFmt w:val="bullet"/>
      <w:lvlText w:val=""/>
      <w:lvlJc w:val="left"/>
      <w:pPr>
        <w:tabs>
          <w:tab w:val="num" w:pos="720"/>
        </w:tabs>
        <w:ind w:left="720" w:hanging="360"/>
      </w:pPr>
      <w:rPr>
        <w:rFonts w:ascii="Symbol" w:hAnsi="Symbol" w:hint="default"/>
        <w:color w:val="4BBE00"/>
      </w:rPr>
    </w:lvl>
    <w:lvl w:ilvl="1" w:tplc="04190003" w:tentative="1">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15:restartNumberingAfterBreak="0">
    <w:nsid w:val="7C9C44D0"/>
    <w:multiLevelType w:val="hybridMultilevel"/>
    <w:tmpl w:val="686C6194"/>
    <w:lvl w:ilvl="0" w:tplc="0409000F">
      <w:start w:val="1"/>
      <w:numFmt w:val="decimal"/>
      <w:lvlText w:val="%1."/>
      <w:lvlJc w:val="left"/>
      <w:pPr>
        <w:tabs>
          <w:tab w:val="num" w:pos="720"/>
        </w:tabs>
        <w:ind w:left="720" w:hanging="360"/>
      </w:pPr>
      <w:rPr>
        <w:rFonts w:hint="default"/>
        <w:color w:val="4BBE00"/>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15:restartNumberingAfterBreak="0">
    <w:nsid w:val="7DE04D20"/>
    <w:multiLevelType w:val="hybridMultilevel"/>
    <w:tmpl w:val="B742DE0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15:restartNumberingAfterBreak="0">
    <w:nsid w:val="7F4013C8"/>
    <w:multiLevelType w:val="hybridMultilevel"/>
    <w:tmpl w:val="2E64230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2" w15:restartNumberingAfterBreak="0">
    <w:nsid w:val="7F78786C"/>
    <w:multiLevelType w:val="multilevel"/>
    <w:tmpl w:val="A276248E"/>
    <w:styleLink w:val="Style1"/>
    <w:lvl w:ilvl="0">
      <w:start w:val="1"/>
      <w:numFmt w:val="bullet"/>
      <w:lvlText w:val=""/>
      <w:lvlJc w:val="left"/>
      <w:pPr>
        <w:tabs>
          <w:tab w:val="num" w:pos="643"/>
        </w:tabs>
        <w:ind w:left="643" w:hanging="360"/>
      </w:pPr>
      <w:rPr>
        <w:rFonts w:ascii="Symbol" w:hAnsi="Symbol" w:hint="default"/>
        <w:color w:val="FFFFFF"/>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7FE536E4"/>
    <w:multiLevelType w:val="hybridMultilevel"/>
    <w:tmpl w:val="D598CD5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31"/>
  </w:num>
  <w:num w:numId="2">
    <w:abstractNumId w:val="2"/>
  </w:num>
  <w:num w:numId="3">
    <w:abstractNumId w:val="1"/>
  </w:num>
  <w:num w:numId="4">
    <w:abstractNumId w:val="42"/>
  </w:num>
  <w:num w:numId="5">
    <w:abstractNumId w:val="15"/>
  </w:num>
  <w:num w:numId="6">
    <w:abstractNumId w:val="27"/>
  </w:num>
  <w:num w:numId="7">
    <w:abstractNumId w:val="26"/>
  </w:num>
  <w:num w:numId="8">
    <w:abstractNumId w:val="28"/>
  </w:num>
  <w:num w:numId="9">
    <w:abstractNumId w:val="34"/>
  </w:num>
  <w:num w:numId="10">
    <w:abstractNumId w:val="22"/>
  </w:num>
  <w:num w:numId="11">
    <w:abstractNumId w:val="37"/>
  </w:num>
  <w:num w:numId="12">
    <w:abstractNumId w:val="1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8"/>
  </w:num>
  <w:num w:numId="14">
    <w:abstractNumId w:val="14"/>
  </w:num>
  <w:num w:numId="15">
    <w:abstractNumId w:val="29"/>
  </w:num>
  <w:num w:numId="16">
    <w:abstractNumId w:val="35"/>
  </w:num>
  <w:num w:numId="17">
    <w:abstractNumId w:val="25"/>
  </w:num>
  <w:num w:numId="18">
    <w:abstractNumId w:val="12"/>
  </w:num>
  <w:num w:numId="19">
    <w:abstractNumId w:val="16"/>
  </w:num>
  <w:num w:numId="20">
    <w:abstractNumId w:val="0"/>
  </w:num>
  <w:num w:numId="21">
    <w:abstractNumId w:val="3"/>
  </w:num>
  <w:num w:numId="22">
    <w:abstractNumId w:val="23"/>
  </w:num>
  <w:num w:numId="23">
    <w:abstractNumId w:val="18"/>
  </w:num>
  <w:num w:numId="24">
    <w:abstractNumId w:val="33"/>
  </w:num>
  <w:num w:numId="25">
    <w:abstractNumId w:val="39"/>
  </w:num>
  <w:num w:numId="26">
    <w:abstractNumId w:val="9"/>
  </w:num>
  <w:num w:numId="27">
    <w:abstractNumId w:val="24"/>
  </w:num>
  <w:num w:numId="28">
    <w:abstractNumId w:val="43"/>
  </w:num>
  <w:num w:numId="29">
    <w:abstractNumId w:val="8"/>
  </w:num>
  <w:num w:numId="30">
    <w:abstractNumId w:val="3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1"/>
  </w:num>
  <w:num w:numId="32">
    <w:abstractNumId w:val="11"/>
  </w:num>
  <w:num w:numId="33">
    <w:abstractNumId w:val="40"/>
  </w:num>
  <w:num w:numId="34">
    <w:abstractNumId w:val="6"/>
  </w:num>
  <w:num w:numId="35">
    <w:abstractNumId w:val="5"/>
  </w:num>
  <w:num w:numId="36">
    <w:abstractNumId w:val="13"/>
  </w:num>
  <w:num w:numId="37">
    <w:abstractNumId w:val="7"/>
  </w:num>
  <w:num w:numId="38">
    <w:abstractNumId w:val="32"/>
  </w:num>
  <w:num w:numId="39">
    <w:abstractNumId w:val="30"/>
  </w:num>
  <w:num w:numId="40">
    <w:abstractNumId w:val="20"/>
  </w:num>
  <w:num w:numId="41">
    <w:abstractNumId w:val="41"/>
  </w:num>
  <w:num w:numId="42">
    <w:abstractNumId w:val="10"/>
  </w:num>
  <w:num w:numId="43">
    <w:abstractNumId w:val="19"/>
  </w:num>
  <w:num w:numId="44">
    <w:abstractNumId w:val="21"/>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isplayBackgroundShape/>
  <w:proofState w:spelling="clean" w:grammar="clean"/>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510"/>
  <w:hyphenationZone w:val="141"/>
  <w:drawingGridHorizontalSpacing w:val="110"/>
  <w:displayHorizontalDrawingGridEvery w:val="2"/>
  <w:characterSpacingControl w:val="doNotCompress"/>
  <w:hdrShapeDefaults>
    <o:shapedefaults v:ext="edit" spidmax="2049" fillcolor="white">
      <v:fill color="white"/>
      <o:colormru v:ext="edit" colors="#3ea800,#5faa00,#4bbe00"/>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WR_METADATA_KEY" w:val="47c5a693-ea38-422d-b773-4a4b1aec4a25"/>
  </w:docVars>
  <w:rsids>
    <w:rsidRoot w:val="004D3296"/>
    <w:rsid w:val="00000611"/>
    <w:rsid w:val="000012AA"/>
    <w:rsid w:val="000012BE"/>
    <w:rsid w:val="00002346"/>
    <w:rsid w:val="0000265C"/>
    <w:rsid w:val="00002A59"/>
    <w:rsid w:val="00002B81"/>
    <w:rsid w:val="00002F58"/>
    <w:rsid w:val="000037FA"/>
    <w:rsid w:val="000062D1"/>
    <w:rsid w:val="00006A7C"/>
    <w:rsid w:val="000075FD"/>
    <w:rsid w:val="000079C6"/>
    <w:rsid w:val="00010728"/>
    <w:rsid w:val="00010826"/>
    <w:rsid w:val="000111D1"/>
    <w:rsid w:val="0001149C"/>
    <w:rsid w:val="00011A94"/>
    <w:rsid w:val="00011BCD"/>
    <w:rsid w:val="00011C14"/>
    <w:rsid w:val="00011C16"/>
    <w:rsid w:val="00011F42"/>
    <w:rsid w:val="00012886"/>
    <w:rsid w:val="00013972"/>
    <w:rsid w:val="00013DCF"/>
    <w:rsid w:val="00014404"/>
    <w:rsid w:val="000149BF"/>
    <w:rsid w:val="000150B0"/>
    <w:rsid w:val="000154CF"/>
    <w:rsid w:val="00017397"/>
    <w:rsid w:val="000176A0"/>
    <w:rsid w:val="00020BC5"/>
    <w:rsid w:val="00020DA7"/>
    <w:rsid w:val="000213D0"/>
    <w:rsid w:val="00021EBF"/>
    <w:rsid w:val="00022E23"/>
    <w:rsid w:val="000234E9"/>
    <w:rsid w:val="000241BB"/>
    <w:rsid w:val="00024A76"/>
    <w:rsid w:val="00026567"/>
    <w:rsid w:val="0002679D"/>
    <w:rsid w:val="00026FCC"/>
    <w:rsid w:val="00027299"/>
    <w:rsid w:val="0002756F"/>
    <w:rsid w:val="00027980"/>
    <w:rsid w:val="000279BE"/>
    <w:rsid w:val="00027ED3"/>
    <w:rsid w:val="00030344"/>
    <w:rsid w:val="00030DFC"/>
    <w:rsid w:val="00032708"/>
    <w:rsid w:val="00032C39"/>
    <w:rsid w:val="0003378F"/>
    <w:rsid w:val="00033A6E"/>
    <w:rsid w:val="00033D96"/>
    <w:rsid w:val="00034567"/>
    <w:rsid w:val="00034F06"/>
    <w:rsid w:val="00035507"/>
    <w:rsid w:val="00035B26"/>
    <w:rsid w:val="00035C14"/>
    <w:rsid w:val="00036045"/>
    <w:rsid w:val="0003616E"/>
    <w:rsid w:val="00036473"/>
    <w:rsid w:val="000369CB"/>
    <w:rsid w:val="00036D2C"/>
    <w:rsid w:val="00036F09"/>
    <w:rsid w:val="00037208"/>
    <w:rsid w:val="000375B4"/>
    <w:rsid w:val="00040412"/>
    <w:rsid w:val="0004072C"/>
    <w:rsid w:val="000409EE"/>
    <w:rsid w:val="00040CFC"/>
    <w:rsid w:val="00040DC1"/>
    <w:rsid w:val="000415F6"/>
    <w:rsid w:val="00043DD6"/>
    <w:rsid w:val="00043E1F"/>
    <w:rsid w:val="00045053"/>
    <w:rsid w:val="00047F43"/>
    <w:rsid w:val="00050103"/>
    <w:rsid w:val="0005159F"/>
    <w:rsid w:val="00052265"/>
    <w:rsid w:val="0005295A"/>
    <w:rsid w:val="00052CC7"/>
    <w:rsid w:val="00052E67"/>
    <w:rsid w:val="00053098"/>
    <w:rsid w:val="00053268"/>
    <w:rsid w:val="0005357F"/>
    <w:rsid w:val="000538DA"/>
    <w:rsid w:val="000543E6"/>
    <w:rsid w:val="0005487C"/>
    <w:rsid w:val="00054FD3"/>
    <w:rsid w:val="0005601F"/>
    <w:rsid w:val="000574E6"/>
    <w:rsid w:val="00060A45"/>
    <w:rsid w:val="000615C4"/>
    <w:rsid w:val="000625C5"/>
    <w:rsid w:val="00062979"/>
    <w:rsid w:val="00062B16"/>
    <w:rsid w:val="00063FAE"/>
    <w:rsid w:val="00064A91"/>
    <w:rsid w:val="0006784F"/>
    <w:rsid w:val="00067CF9"/>
    <w:rsid w:val="00070094"/>
    <w:rsid w:val="00070299"/>
    <w:rsid w:val="0007165F"/>
    <w:rsid w:val="00071B31"/>
    <w:rsid w:val="00071DF2"/>
    <w:rsid w:val="00071EA2"/>
    <w:rsid w:val="0007288F"/>
    <w:rsid w:val="00072BFC"/>
    <w:rsid w:val="00073A25"/>
    <w:rsid w:val="00073CE5"/>
    <w:rsid w:val="000745C5"/>
    <w:rsid w:val="00074776"/>
    <w:rsid w:val="00075A98"/>
    <w:rsid w:val="00076A03"/>
    <w:rsid w:val="00077B9A"/>
    <w:rsid w:val="00077D7B"/>
    <w:rsid w:val="00080818"/>
    <w:rsid w:val="00080B19"/>
    <w:rsid w:val="00080F0D"/>
    <w:rsid w:val="00081409"/>
    <w:rsid w:val="00081975"/>
    <w:rsid w:val="00081F6A"/>
    <w:rsid w:val="00082251"/>
    <w:rsid w:val="000828D2"/>
    <w:rsid w:val="00082C14"/>
    <w:rsid w:val="00083129"/>
    <w:rsid w:val="000841FA"/>
    <w:rsid w:val="00084692"/>
    <w:rsid w:val="00084CA7"/>
    <w:rsid w:val="00085EAA"/>
    <w:rsid w:val="00086100"/>
    <w:rsid w:val="00086B9D"/>
    <w:rsid w:val="000873C3"/>
    <w:rsid w:val="0008771D"/>
    <w:rsid w:val="000909DB"/>
    <w:rsid w:val="0009190F"/>
    <w:rsid w:val="00091C66"/>
    <w:rsid w:val="000942F7"/>
    <w:rsid w:val="000948FB"/>
    <w:rsid w:val="00095CCD"/>
    <w:rsid w:val="00096705"/>
    <w:rsid w:val="00096873"/>
    <w:rsid w:val="000978C8"/>
    <w:rsid w:val="00097E11"/>
    <w:rsid w:val="000A0FB5"/>
    <w:rsid w:val="000A12EE"/>
    <w:rsid w:val="000A1471"/>
    <w:rsid w:val="000A154E"/>
    <w:rsid w:val="000A163A"/>
    <w:rsid w:val="000A198E"/>
    <w:rsid w:val="000A2CFF"/>
    <w:rsid w:val="000A2D3B"/>
    <w:rsid w:val="000A2E83"/>
    <w:rsid w:val="000A331A"/>
    <w:rsid w:val="000A3B2D"/>
    <w:rsid w:val="000A3B8D"/>
    <w:rsid w:val="000A3DF2"/>
    <w:rsid w:val="000A45DE"/>
    <w:rsid w:val="000A4A66"/>
    <w:rsid w:val="000A4EB6"/>
    <w:rsid w:val="000A6500"/>
    <w:rsid w:val="000A675C"/>
    <w:rsid w:val="000A6ADC"/>
    <w:rsid w:val="000A6B63"/>
    <w:rsid w:val="000A6F5B"/>
    <w:rsid w:val="000A7BED"/>
    <w:rsid w:val="000B19F4"/>
    <w:rsid w:val="000B2325"/>
    <w:rsid w:val="000B270A"/>
    <w:rsid w:val="000B2E78"/>
    <w:rsid w:val="000B300D"/>
    <w:rsid w:val="000B3555"/>
    <w:rsid w:val="000B387A"/>
    <w:rsid w:val="000B4932"/>
    <w:rsid w:val="000B4F87"/>
    <w:rsid w:val="000B5BE5"/>
    <w:rsid w:val="000B5CA9"/>
    <w:rsid w:val="000C0A23"/>
    <w:rsid w:val="000C0BB6"/>
    <w:rsid w:val="000C1243"/>
    <w:rsid w:val="000C13BF"/>
    <w:rsid w:val="000C2183"/>
    <w:rsid w:val="000C23A0"/>
    <w:rsid w:val="000C2BE3"/>
    <w:rsid w:val="000C32F7"/>
    <w:rsid w:val="000C4BAD"/>
    <w:rsid w:val="000C4E23"/>
    <w:rsid w:val="000C56B5"/>
    <w:rsid w:val="000C5DEB"/>
    <w:rsid w:val="000C5F7E"/>
    <w:rsid w:val="000D0512"/>
    <w:rsid w:val="000D07B9"/>
    <w:rsid w:val="000D2070"/>
    <w:rsid w:val="000D30C7"/>
    <w:rsid w:val="000D3760"/>
    <w:rsid w:val="000D58A8"/>
    <w:rsid w:val="000D641F"/>
    <w:rsid w:val="000D66C4"/>
    <w:rsid w:val="000E00CE"/>
    <w:rsid w:val="000E06FB"/>
    <w:rsid w:val="000E09F0"/>
    <w:rsid w:val="000E0CB4"/>
    <w:rsid w:val="000E0F00"/>
    <w:rsid w:val="000E1072"/>
    <w:rsid w:val="000E17CF"/>
    <w:rsid w:val="000E1CA0"/>
    <w:rsid w:val="000E2561"/>
    <w:rsid w:val="000E375B"/>
    <w:rsid w:val="000E41E6"/>
    <w:rsid w:val="000E5040"/>
    <w:rsid w:val="000E524F"/>
    <w:rsid w:val="000E65C7"/>
    <w:rsid w:val="000E67E7"/>
    <w:rsid w:val="000F0CA9"/>
    <w:rsid w:val="000F1850"/>
    <w:rsid w:val="000F1EB1"/>
    <w:rsid w:val="000F23B2"/>
    <w:rsid w:val="000F25A5"/>
    <w:rsid w:val="000F2936"/>
    <w:rsid w:val="000F2E62"/>
    <w:rsid w:val="000F3824"/>
    <w:rsid w:val="000F38F8"/>
    <w:rsid w:val="000F3B36"/>
    <w:rsid w:val="000F40B8"/>
    <w:rsid w:val="000F4490"/>
    <w:rsid w:val="000F4D43"/>
    <w:rsid w:val="000F5E3C"/>
    <w:rsid w:val="000F7285"/>
    <w:rsid w:val="001010F5"/>
    <w:rsid w:val="00101968"/>
    <w:rsid w:val="00101A1D"/>
    <w:rsid w:val="00102106"/>
    <w:rsid w:val="00102299"/>
    <w:rsid w:val="00102841"/>
    <w:rsid w:val="00103207"/>
    <w:rsid w:val="001041B4"/>
    <w:rsid w:val="00104A0C"/>
    <w:rsid w:val="00104BD7"/>
    <w:rsid w:val="001063D9"/>
    <w:rsid w:val="0010660B"/>
    <w:rsid w:val="001067E6"/>
    <w:rsid w:val="00106EF3"/>
    <w:rsid w:val="00106FE7"/>
    <w:rsid w:val="00107406"/>
    <w:rsid w:val="0011042B"/>
    <w:rsid w:val="001115CF"/>
    <w:rsid w:val="001125EF"/>
    <w:rsid w:val="001132BE"/>
    <w:rsid w:val="00113331"/>
    <w:rsid w:val="001133DD"/>
    <w:rsid w:val="00114034"/>
    <w:rsid w:val="0011477F"/>
    <w:rsid w:val="00115359"/>
    <w:rsid w:val="001154D7"/>
    <w:rsid w:val="0011552E"/>
    <w:rsid w:val="001164D1"/>
    <w:rsid w:val="00116581"/>
    <w:rsid w:val="0011669A"/>
    <w:rsid w:val="00116B82"/>
    <w:rsid w:val="00117113"/>
    <w:rsid w:val="001179D2"/>
    <w:rsid w:val="001205F8"/>
    <w:rsid w:val="001209EB"/>
    <w:rsid w:val="00121624"/>
    <w:rsid w:val="00121987"/>
    <w:rsid w:val="00121A22"/>
    <w:rsid w:val="00122424"/>
    <w:rsid w:val="00122F16"/>
    <w:rsid w:val="001239ED"/>
    <w:rsid w:val="00123CBE"/>
    <w:rsid w:val="0012412D"/>
    <w:rsid w:val="001244A1"/>
    <w:rsid w:val="001248DF"/>
    <w:rsid w:val="00125019"/>
    <w:rsid w:val="001255AA"/>
    <w:rsid w:val="00125A4C"/>
    <w:rsid w:val="0012735A"/>
    <w:rsid w:val="0012798E"/>
    <w:rsid w:val="00130543"/>
    <w:rsid w:val="00131E9F"/>
    <w:rsid w:val="00132AFB"/>
    <w:rsid w:val="00132C81"/>
    <w:rsid w:val="00132DB1"/>
    <w:rsid w:val="00133152"/>
    <w:rsid w:val="001336A3"/>
    <w:rsid w:val="001342A1"/>
    <w:rsid w:val="00135854"/>
    <w:rsid w:val="00135A42"/>
    <w:rsid w:val="00135C22"/>
    <w:rsid w:val="00135D5F"/>
    <w:rsid w:val="0013632B"/>
    <w:rsid w:val="00136900"/>
    <w:rsid w:val="00137461"/>
    <w:rsid w:val="00140202"/>
    <w:rsid w:val="00140536"/>
    <w:rsid w:val="0014192C"/>
    <w:rsid w:val="00141A96"/>
    <w:rsid w:val="00141FCC"/>
    <w:rsid w:val="00142D09"/>
    <w:rsid w:val="001434AE"/>
    <w:rsid w:val="001435D9"/>
    <w:rsid w:val="00143A53"/>
    <w:rsid w:val="001441EA"/>
    <w:rsid w:val="00144307"/>
    <w:rsid w:val="00144AAB"/>
    <w:rsid w:val="00146725"/>
    <w:rsid w:val="00147063"/>
    <w:rsid w:val="00147A4F"/>
    <w:rsid w:val="00147D94"/>
    <w:rsid w:val="00150372"/>
    <w:rsid w:val="001510AA"/>
    <w:rsid w:val="00151E85"/>
    <w:rsid w:val="00152806"/>
    <w:rsid w:val="0015282A"/>
    <w:rsid w:val="001529B3"/>
    <w:rsid w:val="00152E9F"/>
    <w:rsid w:val="001538B9"/>
    <w:rsid w:val="001539BB"/>
    <w:rsid w:val="0015435E"/>
    <w:rsid w:val="00155024"/>
    <w:rsid w:val="001550BE"/>
    <w:rsid w:val="00155A87"/>
    <w:rsid w:val="00155B8C"/>
    <w:rsid w:val="00155C01"/>
    <w:rsid w:val="00155C2D"/>
    <w:rsid w:val="00155D6C"/>
    <w:rsid w:val="00155FB9"/>
    <w:rsid w:val="001566EE"/>
    <w:rsid w:val="00157B7D"/>
    <w:rsid w:val="00157D6A"/>
    <w:rsid w:val="0016003B"/>
    <w:rsid w:val="001601E7"/>
    <w:rsid w:val="0016127A"/>
    <w:rsid w:val="00162170"/>
    <w:rsid w:val="00162A8F"/>
    <w:rsid w:val="00163B11"/>
    <w:rsid w:val="00164976"/>
    <w:rsid w:val="0016555E"/>
    <w:rsid w:val="00167205"/>
    <w:rsid w:val="00170712"/>
    <w:rsid w:val="001712CF"/>
    <w:rsid w:val="00171E3C"/>
    <w:rsid w:val="00171ED1"/>
    <w:rsid w:val="00172808"/>
    <w:rsid w:val="00172E3E"/>
    <w:rsid w:val="00172FE0"/>
    <w:rsid w:val="0017305B"/>
    <w:rsid w:val="001734DA"/>
    <w:rsid w:val="001739CB"/>
    <w:rsid w:val="001740D9"/>
    <w:rsid w:val="0017448A"/>
    <w:rsid w:val="00175408"/>
    <w:rsid w:val="00175499"/>
    <w:rsid w:val="0017576B"/>
    <w:rsid w:val="001769CF"/>
    <w:rsid w:val="00176B1F"/>
    <w:rsid w:val="00177377"/>
    <w:rsid w:val="00177DD5"/>
    <w:rsid w:val="0018099D"/>
    <w:rsid w:val="00180C93"/>
    <w:rsid w:val="00180E18"/>
    <w:rsid w:val="00180F17"/>
    <w:rsid w:val="00181032"/>
    <w:rsid w:val="001818FB"/>
    <w:rsid w:val="00183815"/>
    <w:rsid w:val="0018447F"/>
    <w:rsid w:val="00184604"/>
    <w:rsid w:val="001846EF"/>
    <w:rsid w:val="00184A5B"/>
    <w:rsid w:val="00184EEE"/>
    <w:rsid w:val="00185132"/>
    <w:rsid w:val="00185438"/>
    <w:rsid w:val="00185733"/>
    <w:rsid w:val="0018635C"/>
    <w:rsid w:val="00186740"/>
    <w:rsid w:val="00186892"/>
    <w:rsid w:val="001869F0"/>
    <w:rsid w:val="00186C6B"/>
    <w:rsid w:val="001876EB"/>
    <w:rsid w:val="00190C87"/>
    <w:rsid w:val="00190E9C"/>
    <w:rsid w:val="0019132F"/>
    <w:rsid w:val="001919B0"/>
    <w:rsid w:val="00191A05"/>
    <w:rsid w:val="00191ACF"/>
    <w:rsid w:val="00191AFE"/>
    <w:rsid w:val="00191C2F"/>
    <w:rsid w:val="00191EC7"/>
    <w:rsid w:val="00191FFB"/>
    <w:rsid w:val="00192124"/>
    <w:rsid w:val="00193A96"/>
    <w:rsid w:val="00193C0D"/>
    <w:rsid w:val="001942C1"/>
    <w:rsid w:val="00194637"/>
    <w:rsid w:val="0019518F"/>
    <w:rsid w:val="00196AE3"/>
    <w:rsid w:val="00197D85"/>
    <w:rsid w:val="001A0B5E"/>
    <w:rsid w:val="001A1270"/>
    <w:rsid w:val="001A1699"/>
    <w:rsid w:val="001A1EE9"/>
    <w:rsid w:val="001A27B9"/>
    <w:rsid w:val="001A29ED"/>
    <w:rsid w:val="001A2BAB"/>
    <w:rsid w:val="001A3069"/>
    <w:rsid w:val="001A3FE5"/>
    <w:rsid w:val="001A4DCC"/>
    <w:rsid w:val="001A554A"/>
    <w:rsid w:val="001A6232"/>
    <w:rsid w:val="001A63D7"/>
    <w:rsid w:val="001A6933"/>
    <w:rsid w:val="001A6A5D"/>
    <w:rsid w:val="001A6BE0"/>
    <w:rsid w:val="001A6C3C"/>
    <w:rsid w:val="001A6E15"/>
    <w:rsid w:val="001A7280"/>
    <w:rsid w:val="001A7554"/>
    <w:rsid w:val="001B0230"/>
    <w:rsid w:val="001B0672"/>
    <w:rsid w:val="001B079C"/>
    <w:rsid w:val="001B0E7E"/>
    <w:rsid w:val="001B1140"/>
    <w:rsid w:val="001B1751"/>
    <w:rsid w:val="001B2312"/>
    <w:rsid w:val="001B27BB"/>
    <w:rsid w:val="001B2DC2"/>
    <w:rsid w:val="001B3651"/>
    <w:rsid w:val="001B3A41"/>
    <w:rsid w:val="001B47D4"/>
    <w:rsid w:val="001B47FF"/>
    <w:rsid w:val="001B4DCA"/>
    <w:rsid w:val="001B5DBD"/>
    <w:rsid w:val="001B5E70"/>
    <w:rsid w:val="001C0A1D"/>
    <w:rsid w:val="001C0CD0"/>
    <w:rsid w:val="001C15C8"/>
    <w:rsid w:val="001C1A62"/>
    <w:rsid w:val="001C1DD5"/>
    <w:rsid w:val="001C3508"/>
    <w:rsid w:val="001C38FB"/>
    <w:rsid w:val="001C3DAB"/>
    <w:rsid w:val="001C45A3"/>
    <w:rsid w:val="001C475C"/>
    <w:rsid w:val="001C4855"/>
    <w:rsid w:val="001C4AD3"/>
    <w:rsid w:val="001C5049"/>
    <w:rsid w:val="001C55E0"/>
    <w:rsid w:val="001C5769"/>
    <w:rsid w:val="001C5A30"/>
    <w:rsid w:val="001C5A76"/>
    <w:rsid w:val="001C5E93"/>
    <w:rsid w:val="001C64B9"/>
    <w:rsid w:val="001C6FB6"/>
    <w:rsid w:val="001C7614"/>
    <w:rsid w:val="001C7911"/>
    <w:rsid w:val="001C7B92"/>
    <w:rsid w:val="001D00A2"/>
    <w:rsid w:val="001D230D"/>
    <w:rsid w:val="001D276A"/>
    <w:rsid w:val="001D3B01"/>
    <w:rsid w:val="001D4063"/>
    <w:rsid w:val="001D48EA"/>
    <w:rsid w:val="001D5484"/>
    <w:rsid w:val="001D589B"/>
    <w:rsid w:val="001D5EC9"/>
    <w:rsid w:val="001D60DD"/>
    <w:rsid w:val="001D6B86"/>
    <w:rsid w:val="001D70DD"/>
    <w:rsid w:val="001D78DC"/>
    <w:rsid w:val="001E0134"/>
    <w:rsid w:val="001E0B36"/>
    <w:rsid w:val="001E0B94"/>
    <w:rsid w:val="001E39E0"/>
    <w:rsid w:val="001E48A5"/>
    <w:rsid w:val="001E48A9"/>
    <w:rsid w:val="001E4DCB"/>
    <w:rsid w:val="001E4E78"/>
    <w:rsid w:val="001E5B65"/>
    <w:rsid w:val="001E5EBB"/>
    <w:rsid w:val="001E618A"/>
    <w:rsid w:val="001E68A2"/>
    <w:rsid w:val="001E718A"/>
    <w:rsid w:val="001E731A"/>
    <w:rsid w:val="001E7DC7"/>
    <w:rsid w:val="001E7FCA"/>
    <w:rsid w:val="001F0194"/>
    <w:rsid w:val="001F1526"/>
    <w:rsid w:val="001F2853"/>
    <w:rsid w:val="001F2E8F"/>
    <w:rsid w:val="001F3BFF"/>
    <w:rsid w:val="001F4518"/>
    <w:rsid w:val="001F522D"/>
    <w:rsid w:val="001F5444"/>
    <w:rsid w:val="001F557E"/>
    <w:rsid w:val="001F5C04"/>
    <w:rsid w:val="001F6324"/>
    <w:rsid w:val="001F74A5"/>
    <w:rsid w:val="0020070F"/>
    <w:rsid w:val="00200CD5"/>
    <w:rsid w:val="00202DE4"/>
    <w:rsid w:val="00202FE4"/>
    <w:rsid w:val="00203524"/>
    <w:rsid w:val="00203DA1"/>
    <w:rsid w:val="00203F8F"/>
    <w:rsid w:val="00206D46"/>
    <w:rsid w:val="00206FDC"/>
    <w:rsid w:val="002102DF"/>
    <w:rsid w:val="00210FBC"/>
    <w:rsid w:val="002115B1"/>
    <w:rsid w:val="00211707"/>
    <w:rsid w:val="00211B3B"/>
    <w:rsid w:val="002125F6"/>
    <w:rsid w:val="00214203"/>
    <w:rsid w:val="002147E3"/>
    <w:rsid w:val="00215116"/>
    <w:rsid w:val="0021520B"/>
    <w:rsid w:val="0021623A"/>
    <w:rsid w:val="00220AF7"/>
    <w:rsid w:val="00220BF3"/>
    <w:rsid w:val="00221162"/>
    <w:rsid w:val="00221233"/>
    <w:rsid w:val="002234DC"/>
    <w:rsid w:val="00223B35"/>
    <w:rsid w:val="00223B8E"/>
    <w:rsid w:val="002244D0"/>
    <w:rsid w:val="00224780"/>
    <w:rsid w:val="00224FF7"/>
    <w:rsid w:val="00225FF4"/>
    <w:rsid w:val="002262E2"/>
    <w:rsid w:val="002263F7"/>
    <w:rsid w:val="00226758"/>
    <w:rsid w:val="00226950"/>
    <w:rsid w:val="002275C9"/>
    <w:rsid w:val="002276F4"/>
    <w:rsid w:val="0022799C"/>
    <w:rsid w:val="002310B9"/>
    <w:rsid w:val="0023200D"/>
    <w:rsid w:val="00232527"/>
    <w:rsid w:val="002329E9"/>
    <w:rsid w:val="00232C53"/>
    <w:rsid w:val="0023315C"/>
    <w:rsid w:val="00234586"/>
    <w:rsid w:val="00235BB2"/>
    <w:rsid w:val="00236D04"/>
    <w:rsid w:val="002372B3"/>
    <w:rsid w:val="002400C0"/>
    <w:rsid w:val="00241149"/>
    <w:rsid w:val="0024140C"/>
    <w:rsid w:val="002420C4"/>
    <w:rsid w:val="0024215E"/>
    <w:rsid w:val="00242CFB"/>
    <w:rsid w:val="0024329B"/>
    <w:rsid w:val="00244379"/>
    <w:rsid w:val="002455E9"/>
    <w:rsid w:val="00245F48"/>
    <w:rsid w:val="002462A3"/>
    <w:rsid w:val="002469AB"/>
    <w:rsid w:val="00246BFC"/>
    <w:rsid w:val="002475FC"/>
    <w:rsid w:val="00250D59"/>
    <w:rsid w:val="00251357"/>
    <w:rsid w:val="00252F05"/>
    <w:rsid w:val="00253626"/>
    <w:rsid w:val="00253F91"/>
    <w:rsid w:val="002540AC"/>
    <w:rsid w:val="00254753"/>
    <w:rsid w:val="00254F06"/>
    <w:rsid w:val="0025529A"/>
    <w:rsid w:val="00255CCD"/>
    <w:rsid w:val="00255E7E"/>
    <w:rsid w:val="00255F93"/>
    <w:rsid w:val="002561BB"/>
    <w:rsid w:val="00257A7C"/>
    <w:rsid w:val="00260597"/>
    <w:rsid w:val="00260786"/>
    <w:rsid w:val="002612AF"/>
    <w:rsid w:val="002615FF"/>
    <w:rsid w:val="00261632"/>
    <w:rsid w:val="002621B8"/>
    <w:rsid w:val="0026225C"/>
    <w:rsid w:val="00262672"/>
    <w:rsid w:val="00262C52"/>
    <w:rsid w:val="00264AA6"/>
    <w:rsid w:val="0026543A"/>
    <w:rsid w:val="0026592E"/>
    <w:rsid w:val="00265BBB"/>
    <w:rsid w:val="00265FC0"/>
    <w:rsid w:val="002665A2"/>
    <w:rsid w:val="00266742"/>
    <w:rsid w:val="002668CC"/>
    <w:rsid w:val="00266DCC"/>
    <w:rsid w:val="002675A9"/>
    <w:rsid w:val="0026765C"/>
    <w:rsid w:val="002703BB"/>
    <w:rsid w:val="00270DBD"/>
    <w:rsid w:val="00271AF9"/>
    <w:rsid w:val="00272F89"/>
    <w:rsid w:val="00273206"/>
    <w:rsid w:val="00274030"/>
    <w:rsid w:val="00274599"/>
    <w:rsid w:val="00274A19"/>
    <w:rsid w:val="00274DE4"/>
    <w:rsid w:val="0027613D"/>
    <w:rsid w:val="0027644B"/>
    <w:rsid w:val="00276BE7"/>
    <w:rsid w:val="0027710C"/>
    <w:rsid w:val="002775FB"/>
    <w:rsid w:val="00277AA5"/>
    <w:rsid w:val="002800F6"/>
    <w:rsid w:val="0028203B"/>
    <w:rsid w:val="00282236"/>
    <w:rsid w:val="00282289"/>
    <w:rsid w:val="00282DB3"/>
    <w:rsid w:val="00282F20"/>
    <w:rsid w:val="0028302E"/>
    <w:rsid w:val="00283267"/>
    <w:rsid w:val="00283B03"/>
    <w:rsid w:val="00284F4F"/>
    <w:rsid w:val="00284F83"/>
    <w:rsid w:val="0028509A"/>
    <w:rsid w:val="0028527B"/>
    <w:rsid w:val="00286035"/>
    <w:rsid w:val="00287169"/>
    <w:rsid w:val="002873E9"/>
    <w:rsid w:val="0028787B"/>
    <w:rsid w:val="00287DDC"/>
    <w:rsid w:val="00290071"/>
    <w:rsid w:val="00290199"/>
    <w:rsid w:val="00291C29"/>
    <w:rsid w:val="00291D9A"/>
    <w:rsid w:val="002934BE"/>
    <w:rsid w:val="00293620"/>
    <w:rsid w:val="00294381"/>
    <w:rsid w:val="00294818"/>
    <w:rsid w:val="00294BE1"/>
    <w:rsid w:val="0029504B"/>
    <w:rsid w:val="00295F9C"/>
    <w:rsid w:val="002A25CA"/>
    <w:rsid w:val="002A3166"/>
    <w:rsid w:val="002A39DC"/>
    <w:rsid w:val="002A43EF"/>
    <w:rsid w:val="002A453A"/>
    <w:rsid w:val="002A4A84"/>
    <w:rsid w:val="002A4B18"/>
    <w:rsid w:val="002A4D83"/>
    <w:rsid w:val="002A4E8A"/>
    <w:rsid w:val="002A6C7F"/>
    <w:rsid w:val="002A715B"/>
    <w:rsid w:val="002B0009"/>
    <w:rsid w:val="002B00E4"/>
    <w:rsid w:val="002B03BE"/>
    <w:rsid w:val="002B1C28"/>
    <w:rsid w:val="002B1F46"/>
    <w:rsid w:val="002B26AB"/>
    <w:rsid w:val="002B4A0F"/>
    <w:rsid w:val="002B4B17"/>
    <w:rsid w:val="002B5846"/>
    <w:rsid w:val="002B6F1F"/>
    <w:rsid w:val="002B7BD8"/>
    <w:rsid w:val="002C12A4"/>
    <w:rsid w:val="002C2078"/>
    <w:rsid w:val="002C219D"/>
    <w:rsid w:val="002C250B"/>
    <w:rsid w:val="002C4550"/>
    <w:rsid w:val="002C4C7C"/>
    <w:rsid w:val="002C4E8E"/>
    <w:rsid w:val="002C54A0"/>
    <w:rsid w:val="002C6605"/>
    <w:rsid w:val="002C6F42"/>
    <w:rsid w:val="002C6FCD"/>
    <w:rsid w:val="002C796B"/>
    <w:rsid w:val="002C7E4D"/>
    <w:rsid w:val="002D0350"/>
    <w:rsid w:val="002D0DFC"/>
    <w:rsid w:val="002D1907"/>
    <w:rsid w:val="002D1B6E"/>
    <w:rsid w:val="002D1E2E"/>
    <w:rsid w:val="002D2582"/>
    <w:rsid w:val="002D31A2"/>
    <w:rsid w:val="002D3607"/>
    <w:rsid w:val="002D36B4"/>
    <w:rsid w:val="002D38E6"/>
    <w:rsid w:val="002D409E"/>
    <w:rsid w:val="002D4A0B"/>
    <w:rsid w:val="002D51D7"/>
    <w:rsid w:val="002D533B"/>
    <w:rsid w:val="002D58B6"/>
    <w:rsid w:val="002D74A4"/>
    <w:rsid w:val="002E1BB8"/>
    <w:rsid w:val="002E26D8"/>
    <w:rsid w:val="002E290B"/>
    <w:rsid w:val="002E3CDE"/>
    <w:rsid w:val="002E3E34"/>
    <w:rsid w:val="002E4685"/>
    <w:rsid w:val="002E5688"/>
    <w:rsid w:val="002E6644"/>
    <w:rsid w:val="002F06B3"/>
    <w:rsid w:val="002F0961"/>
    <w:rsid w:val="002F11FD"/>
    <w:rsid w:val="002F1E0E"/>
    <w:rsid w:val="002F2503"/>
    <w:rsid w:val="002F433C"/>
    <w:rsid w:val="002F435D"/>
    <w:rsid w:val="002F45B3"/>
    <w:rsid w:val="002F45CD"/>
    <w:rsid w:val="002F4765"/>
    <w:rsid w:val="002F589D"/>
    <w:rsid w:val="002F6553"/>
    <w:rsid w:val="003007A5"/>
    <w:rsid w:val="00300C4D"/>
    <w:rsid w:val="0030215A"/>
    <w:rsid w:val="0030377E"/>
    <w:rsid w:val="0030385E"/>
    <w:rsid w:val="003041D9"/>
    <w:rsid w:val="00304CA5"/>
    <w:rsid w:val="00304E81"/>
    <w:rsid w:val="003050BD"/>
    <w:rsid w:val="00305744"/>
    <w:rsid w:val="00305838"/>
    <w:rsid w:val="00305D20"/>
    <w:rsid w:val="00306BB9"/>
    <w:rsid w:val="003075AB"/>
    <w:rsid w:val="00310006"/>
    <w:rsid w:val="00310B01"/>
    <w:rsid w:val="003110C2"/>
    <w:rsid w:val="003114F5"/>
    <w:rsid w:val="00311660"/>
    <w:rsid w:val="00311B6F"/>
    <w:rsid w:val="0031265A"/>
    <w:rsid w:val="003126DA"/>
    <w:rsid w:val="0031285B"/>
    <w:rsid w:val="003128BF"/>
    <w:rsid w:val="003128C7"/>
    <w:rsid w:val="00312D3B"/>
    <w:rsid w:val="00314A3F"/>
    <w:rsid w:val="00315DF9"/>
    <w:rsid w:val="00315DFF"/>
    <w:rsid w:val="00316AC9"/>
    <w:rsid w:val="00316E09"/>
    <w:rsid w:val="003174E0"/>
    <w:rsid w:val="00317589"/>
    <w:rsid w:val="0032048E"/>
    <w:rsid w:val="0032095A"/>
    <w:rsid w:val="00320AED"/>
    <w:rsid w:val="00320D65"/>
    <w:rsid w:val="003212DA"/>
    <w:rsid w:val="00321721"/>
    <w:rsid w:val="00322044"/>
    <w:rsid w:val="00322629"/>
    <w:rsid w:val="00322988"/>
    <w:rsid w:val="003230DD"/>
    <w:rsid w:val="00323118"/>
    <w:rsid w:val="00323142"/>
    <w:rsid w:val="00323194"/>
    <w:rsid w:val="0032343A"/>
    <w:rsid w:val="003239D2"/>
    <w:rsid w:val="003242DB"/>
    <w:rsid w:val="003255CD"/>
    <w:rsid w:val="00325B08"/>
    <w:rsid w:val="00326C17"/>
    <w:rsid w:val="003277E0"/>
    <w:rsid w:val="00327CD3"/>
    <w:rsid w:val="00330077"/>
    <w:rsid w:val="00330BA4"/>
    <w:rsid w:val="00331303"/>
    <w:rsid w:val="003313F9"/>
    <w:rsid w:val="00331AE4"/>
    <w:rsid w:val="00331F28"/>
    <w:rsid w:val="003321C3"/>
    <w:rsid w:val="00332AFC"/>
    <w:rsid w:val="00332B6B"/>
    <w:rsid w:val="00333C75"/>
    <w:rsid w:val="00333C8F"/>
    <w:rsid w:val="003345B4"/>
    <w:rsid w:val="00334C44"/>
    <w:rsid w:val="00335416"/>
    <w:rsid w:val="003355FC"/>
    <w:rsid w:val="00335D76"/>
    <w:rsid w:val="00336290"/>
    <w:rsid w:val="0033659A"/>
    <w:rsid w:val="003365A1"/>
    <w:rsid w:val="0033663C"/>
    <w:rsid w:val="003367CE"/>
    <w:rsid w:val="00336DE7"/>
    <w:rsid w:val="00337A6E"/>
    <w:rsid w:val="00337CFB"/>
    <w:rsid w:val="00337E16"/>
    <w:rsid w:val="003405F1"/>
    <w:rsid w:val="00340BFA"/>
    <w:rsid w:val="00341EB1"/>
    <w:rsid w:val="003421A9"/>
    <w:rsid w:val="00342AB4"/>
    <w:rsid w:val="00343746"/>
    <w:rsid w:val="00343F5E"/>
    <w:rsid w:val="003455AF"/>
    <w:rsid w:val="0034584F"/>
    <w:rsid w:val="003467BA"/>
    <w:rsid w:val="00346818"/>
    <w:rsid w:val="00346EDA"/>
    <w:rsid w:val="00347BE2"/>
    <w:rsid w:val="00350315"/>
    <w:rsid w:val="003505C3"/>
    <w:rsid w:val="00350808"/>
    <w:rsid w:val="003512DF"/>
    <w:rsid w:val="00351C34"/>
    <w:rsid w:val="003535BA"/>
    <w:rsid w:val="00353CA4"/>
    <w:rsid w:val="00354D22"/>
    <w:rsid w:val="003559B0"/>
    <w:rsid w:val="003559F4"/>
    <w:rsid w:val="003604E9"/>
    <w:rsid w:val="00360DB3"/>
    <w:rsid w:val="00361326"/>
    <w:rsid w:val="003617DC"/>
    <w:rsid w:val="00361CCF"/>
    <w:rsid w:val="00362A23"/>
    <w:rsid w:val="00362A29"/>
    <w:rsid w:val="003634E2"/>
    <w:rsid w:val="00363937"/>
    <w:rsid w:val="00363CDF"/>
    <w:rsid w:val="00363E27"/>
    <w:rsid w:val="00363F0E"/>
    <w:rsid w:val="00364752"/>
    <w:rsid w:val="00364BEA"/>
    <w:rsid w:val="00365750"/>
    <w:rsid w:val="00365F5F"/>
    <w:rsid w:val="0036648D"/>
    <w:rsid w:val="00367681"/>
    <w:rsid w:val="0037069D"/>
    <w:rsid w:val="00370BFE"/>
    <w:rsid w:val="00370DE1"/>
    <w:rsid w:val="0037132F"/>
    <w:rsid w:val="003715D7"/>
    <w:rsid w:val="00371A34"/>
    <w:rsid w:val="00372291"/>
    <w:rsid w:val="00372E0C"/>
    <w:rsid w:val="00373A73"/>
    <w:rsid w:val="00374E3F"/>
    <w:rsid w:val="00375835"/>
    <w:rsid w:val="0037603C"/>
    <w:rsid w:val="003763FE"/>
    <w:rsid w:val="00377082"/>
    <w:rsid w:val="0037799A"/>
    <w:rsid w:val="00377B5D"/>
    <w:rsid w:val="00377D6A"/>
    <w:rsid w:val="00377E66"/>
    <w:rsid w:val="003802FA"/>
    <w:rsid w:val="00380AA3"/>
    <w:rsid w:val="0038148C"/>
    <w:rsid w:val="00382313"/>
    <w:rsid w:val="00382832"/>
    <w:rsid w:val="00382A07"/>
    <w:rsid w:val="00382C6C"/>
    <w:rsid w:val="003834A7"/>
    <w:rsid w:val="00383F97"/>
    <w:rsid w:val="00384A0B"/>
    <w:rsid w:val="00384BAF"/>
    <w:rsid w:val="0038536E"/>
    <w:rsid w:val="0038548E"/>
    <w:rsid w:val="00385FC9"/>
    <w:rsid w:val="0038627E"/>
    <w:rsid w:val="003868E0"/>
    <w:rsid w:val="00390249"/>
    <w:rsid w:val="00390465"/>
    <w:rsid w:val="00391EB9"/>
    <w:rsid w:val="003925BF"/>
    <w:rsid w:val="0039284B"/>
    <w:rsid w:val="003938C8"/>
    <w:rsid w:val="00393FC1"/>
    <w:rsid w:val="00394868"/>
    <w:rsid w:val="00395776"/>
    <w:rsid w:val="003960B2"/>
    <w:rsid w:val="00396D33"/>
    <w:rsid w:val="00396D5D"/>
    <w:rsid w:val="00397835"/>
    <w:rsid w:val="00397B8C"/>
    <w:rsid w:val="00397E12"/>
    <w:rsid w:val="003A0993"/>
    <w:rsid w:val="003A0AFF"/>
    <w:rsid w:val="003A24F2"/>
    <w:rsid w:val="003A2577"/>
    <w:rsid w:val="003A41DE"/>
    <w:rsid w:val="003A4D43"/>
    <w:rsid w:val="003A5768"/>
    <w:rsid w:val="003A5A31"/>
    <w:rsid w:val="003B0D51"/>
    <w:rsid w:val="003B0DE3"/>
    <w:rsid w:val="003B1186"/>
    <w:rsid w:val="003B2635"/>
    <w:rsid w:val="003B266C"/>
    <w:rsid w:val="003B2DE3"/>
    <w:rsid w:val="003B32C8"/>
    <w:rsid w:val="003B3767"/>
    <w:rsid w:val="003B3D78"/>
    <w:rsid w:val="003B3DFA"/>
    <w:rsid w:val="003B3FFF"/>
    <w:rsid w:val="003B549D"/>
    <w:rsid w:val="003B6346"/>
    <w:rsid w:val="003B6858"/>
    <w:rsid w:val="003B6C87"/>
    <w:rsid w:val="003B6E60"/>
    <w:rsid w:val="003B744F"/>
    <w:rsid w:val="003B7C94"/>
    <w:rsid w:val="003C09EC"/>
    <w:rsid w:val="003C2594"/>
    <w:rsid w:val="003C30C7"/>
    <w:rsid w:val="003C3135"/>
    <w:rsid w:val="003C34ED"/>
    <w:rsid w:val="003C36AB"/>
    <w:rsid w:val="003C3F1D"/>
    <w:rsid w:val="003C5274"/>
    <w:rsid w:val="003C5688"/>
    <w:rsid w:val="003C7B50"/>
    <w:rsid w:val="003C7DE2"/>
    <w:rsid w:val="003D13C8"/>
    <w:rsid w:val="003D1480"/>
    <w:rsid w:val="003D1BF5"/>
    <w:rsid w:val="003D298C"/>
    <w:rsid w:val="003D2B15"/>
    <w:rsid w:val="003D2C32"/>
    <w:rsid w:val="003D31E5"/>
    <w:rsid w:val="003D35FC"/>
    <w:rsid w:val="003D3877"/>
    <w:rsid w:val="003D40E2"/>
    <w:rsid w:val="003D4186"/>
    <w:rsid w:val="003D42CF"/>
    <w:rsid w:val="003D4430"/>
    <w:rsid w:val="003D49A4"/>
    <w:rsid w:val="003D5DAE"/>
    <w:rsid w:val="003D6371"/>
    <w:rsid w:val="003D6C41"/>
    <w:rsid w:val="003D6DCC"/>
    <w:rsid w:val="003D7122"/>
    <w:rsid w:val="003D7295"/>
    <w:rsid w:val="003D7BB0"/>
    <w:rsid w:val="003E03F2"/>
    <w:rsid w:val="003E043C"/>
    <w:rsid w:val="003E0A94"/>
    <w:rsid w:val="003E10C4"/>
    <w:rsid w:val="003E1BD5"/>
    <w:rsid w:val="003E2BFF"/>
    <w:rsid w:val="003E316A"/>
    <w:rsid w:val="003E3698"/>
    <w:rsid w:val="003E39EB"/>
    <w:rsid w:val="003E487C"/>
    <w:rsid w:val="003E51BD"/>
    <w:rsid w:val="003F0545"/>
    <w:rsid w:val="003F0553"/>
    <w:rsid w:val="003F05C2"/>
    <w:rsid w:val="003F09E7"/>
    <w:rsid w:val="003F0F4B"/>
    <w:rsid w:val="003F1419"/>
    <w:rsid w:val="003F14AE"/>
    <w:rsid w:val="003F1735"/>
    <w:rsid w:val="003F1F57"/>
    <w:rsid w:val="003F229C"/>
    <w:rsid w:val="003F2883"/>
    <w:rsid w:val="003F2CBD"/>
    <w:rsid w:val="003F30B1"/>
    <w:rsid w:val="003F37C6"/>
    <w:rsid w:val="003F41A2"/>
    <w:rsid w:val="003F45C6"/>
    <w:rsid w:val="003F4DCD"/>
    <w:rsid w:val="003F5318"/>
    <w:rsid w:val="003F5F16"/>
    <w:rsid w:val="003F6A9C"/>
    <w:rsid w:val="003F6F33"/>
    <w:rsid w:val="004001E1"/>
    <w:rsid w:val="0040117C"/>
    <w:rsid w:val="00401616"/>
    <w:rsid w:val="00401869"/>
    <w:rsid w:val="004018CF"/>
    <w:rsid w:val="00401ACE"/>
    <w:rsid w:val="00402499"/>
    <w:rsid w:val="004027EF"/>
    <w:rsid w:val="004029F0"/>
    <w:rsid w:val="00402F11"/>
    <w:rsid w:val="004033F2"/>
    <w:rsid w:val="004039E0"/>
    <w:rsid w:val="00403AC9"/>
    <w:rsid w:val="00404725"/>
    <w:rsid w:val="00404790"/>
    <w:rsid w:val="00404E1C"/>
    <w:rsid w:val="004059F6"/>
    <w:rsid w:val="00405C26"/>
    <w:rsid w:val="004063D0"/>
    <w:rsid w:val="00407396"/>
    <w:rsid w:val="004075C2"/>
    <w:rsid w:val="00407A04"/>
    <w:rsid w:val="00407AB1"/>
    <w:rsid w:val="00410129"/>
    <w:rsid w:val="00410384"/>
    <w:rsid w:val="004107EF"/>
    <w:rsid w:val="00410F4C"/>
    <w:rsid w:val="004120A5"/>
    <w:rsid w:val="004124A3"/>
    <w:rsid w:val="004127DA"/>
    <w:rsid w:val="0041335B"/>
    <w:rsid w:val="00413E18"/>
    <w:rsid w:val="004147C4"/>
    <w:rsid w:val="00414881"/>
    <w:rsid w:val="004152FE"/>
    <w:rsid w:val="00415E0D"/>
    <w:rsid w:val="00415EA7"/>
    <w:rsid w:val="004165C2"/>
    <w:rsid w:val="00416D2F"/>
    <w:rsid w:val="00416F80"/>
    <w:rsid w:val="00420932"/>
    <w:rsid w:val="00420B78"/>
    <w:rsid w:val="00421DD7"/>
    <w:rsid w:val="00422246"/>
    <w:rsid w:val="00422319"/>
    <w:rsid w:val="00422413"/>
    <w:rsid w:val="00423A68"/>
    <w:rsid w:val="004251E0"/>
    <w:rsid w:val="00425352"/>
    <w:rsid w:val="00425551"/>
    <w:rsid w:val="0042597F"/>
    <w:rsid w:val="00425C8E"/>
    <w:rsid w:val="0042658C"/>
    <w:rsid w:val="00426C5C"/>
    <w:rsid w:val="00427349"/>
    <w:rsid w:val="00427A26"/>
    <w:rsid w:val="0043092C"/>
    <w:rsid w:val="00431543"/>
    <w:rsid w:val="00432923"/>
    <w:rsid w:val="00432B97"/>
    <w:rsid w:val="00433592"/>
    <w:rsid w:val="00434965"/>
    <w:rsid w:val="00434C42"/>
    <w:rsid w:val="00434E97"/>
    <w:rsid w:val="004356D0"/>
    <w:rsid w:val="00436EF3"/>
    <w:rsid w:val="00437592"/>
    <w:rsid w:val="00437BEF"/>
    <w:rsid w:val="004407AC"/>
    <w:rsid w:val="0044137A"/>
    <w:rsid w:val="0044142F"/>
    <w:rsid w:val="00441892"/>
    <w:rsid w:val="004428FF"/>
    <w:rsid w:val="00442A8A"/>
    <w:rsid w:val="00443F83"/>
    <w:rsid w:val="00444632"/>
    <w:rsid w:val="00444826"/>
    <w:rsid w:val="0044486B"/>
    <w:rsid w:val="0044496D"/>
    <w:rsid w:val="00445063"/>
    <w:rsid w:val="00445975"/>
    <w:rsid w:val="00445D94"/>
    <w:rsid w:val="00447A4B"/>
    <w:rsid w:val="00451366"/>
    <w:rsid w:val="00451473"/>
    <w:rsid w:val="00451948"/>
    <w:rsid w:val="00451A0A"/>
    <w:rsid w:val="00451CCA"/>
    <w:rsid w:val="004524D9"/>
    <w:rsid w:val="00452762"/>
    <w:rsid w:val="00452A05"/>
    <w:rsid w:val="00452DDA"/>
    <w:rsid w:val="0045316B"/>
    <w:rsid w:val="004564A6"/>
    <w:rsid w:val="00456D55"/>
    <w:rsid w:val="00457524"/>
    <w:rsid w:val="004579C4"/>
    <w:rsid w:val="004600FC"/>
    <w:rsid w:val="004602CE"/>
    <w:rsid w:val="0046077D"/>
    <w:rsid w:val="00460C04"/>
    <w:rsid w:val="00460CE0"/>
    <w:rsid w:val="0046117B"/>
    <w:rsid w:val="004617D0"/>
    <w:rsid w:val="0046198F"/>
    <w:rsid w:val="0046294F"/>
    <w:rsid w:val="00462F5E"/>
    <w:rsid w:val="00462F82"/>
    <w:rsid w:val="00463F8F"/>
    <w:rsid w:val="004649C4"/>
    <w:rsid w:val="00464E94"/>
    <w:rsid w:val="0046507F"/>
    <w:rsid w:val="0046613A"/>
    <w:rsid w:val="00466207"/>
    <w:rsid w:val="0046696A"/>
    <w:rsid w:val="00466D25"/>
    <w:rsid w:val="00466F12"/>
    <w:rsid w:val="004711F2"/>
    <w:rsid w:val="00471383"/>
    <w:rsid w:val="00471EE8"/>
    <w:rsid w:val="00471EF0"/>
    <w:rsid w:val="00471FF9"/>
    <w:rsid w:val="00472F1B"/>
    <w:rsid w:val="004730E4"/>
    <w:rsid w:val="00473109"/>
    <w:rsid w:val="00473170"/>
    <w:rsid w:val="004738D7"/>
    <w:rsid w:val="00473D12"/>
    <w:rsid w:val="00474074"/>
    <w:rsid w:val="004744FA"/>
    <w:rsid w:val="00474608"/>
    <w:rsid w:val="004747A9"/>
    <w:rsid w:val="00474831"/>
    <w:rsid w:val="00475007"/>
    <w:rsid w:val="00475C6A"/>
    <w:rsid w:val="0047664E"/>
    <w:rsid w:val="00477935"/>
    <w:rsid w:val="00477E45"/>
    <w:rsid w:val="0048001D"/>
    <w:rsid w:val="0048225F"/>
    <w:rsid w:val="00482B2E"/>
    <w:rsid w:val="00483265"/>
    <w:rsid w:val="00484A12"/>
    <w:rsid w:val="00484AE4"/>
    <w:rsid w:val="00484C0F"/>
    <w:rsid w:val="00484D4A"/>
    <w:rsid w:val="00485CFD"/>
    <w:rsid w:val="00486705"/>
    <w:rsid w:val="00486D58"/>
    <w:rsid w:val="00487D45"/>
    <w:rsid w:val="0049047D"/>
    <w:rsid w:val="004904C2"/>
    <w:rsid w:val="00490841"/>
    <w:rsid w:val="0049094D"/>
    <w:rsid w:val="00490D89"/>
    <w:rsid w:val="00491306"/>
    <w:rsid w:val="00491701"/>
    <w:rsid w:val="0049282A"/>
    <w:rsid w:val="00492F26"/>
    <w:rsid w:val="004937DE"/>
    <w:rsid w:val="00493ECD"/>
    <w:rsid w:val="004949C3"/>
    <w:rsid w:val="00494B0A"/>
    <w:rsid w:val="00494EDF"/>
    <w:rsid w:val="00495E55"/>
    <w:rsid w:val="00495E8D"/>
    <w:rsid w:val="0049687C"/>
    <w:rsid w:val="004A0021"/>
    <w:rsid w:val="004A0079"/>
    <w:rsid w:val="004A1F02"/>
    <w:rsid w:val="004A27B0"/>
    <w:rsid w:val="004A386B"/>
    <w:rsid w:val="004A5779"/>
    <w:rsid w:val="004A58F5"/>
    <w:rsid w:val="004A7647"/>
    <w:rsid w:val="004A76DE"/>
    <w:rsid w:val="004B097D"/>
    <w:rsid w:val="004B098F"/>
    <w:rsid w:val="004B1AA3"/>
    <w:rsid w:val="004B1F29"/>
    <w:rsid w:val="004B2A22"/>
    <w:rsid w:val="004B2CDB"/>
    <w:rsid w:val="004B32FC"/>
    <w:rsid w:val="004B34E9"/>
    <w:rsid w:val="004B3624"/>
    <w:rsid w:val="004B692C"/>
    <w:rsid w:val="004C0E0C"/>
    <w:rsid w:val="004C20F5"/>
    <w:rsid w:val="004C3FE4"/>
    <w:rsid w:val="004C4839"/>
    <w:rsid w:val="004C4E8D"/>
    <w:rsid w:val="004C5A24"/>
    <w:rsid w:val="004C5D19"/>
    <w:rsid w:val="004C5F12"/>
    <w:rsid w:val="004C7196"/>
    <w:rsid w:val="004C7C40"/>
    <w:rsid w:val="004D12DD"/>
    <w:rsid w:val="004D1396"/>
    <w:rsid w:val="004D1B42"/>
    <w:rsid w:val="004D1BBF"/>
    <w:rsid w:val="004D1C61"/>
    <w:rsid w:val="004D1EDC"/>
    <w:rsid w:val="004D3296"/>
    <w:rsid w:val="004D3684"/>
    <w:rsid w:val="004D3E52"/>
    <w:rsid w:val="004D5B73"/>
    <w:rsid w:val="004D5C71"/>
    <w:rsid w:val="004D63FF"/>
    <w:rsid w:val="004D6DC1"/>
    <w:rsid w:val="004D6EFE"/>
    <w:rsid w:val="004D6F0D"/>
    <w:rsid w:val="004D7302"/>
    <w:rsid w:val="004D75E7"/>
    <w:rsid w:val="004E0A77"/>
    <w:rsid w:val="004E0BAA"/>
    <w:rsid w:val="004E0CF7"/>
    <w:rsid w:val="004E0FBA"/>
    <w:rsid w:val="004E0FD6"/>
    <w:rsid w:val="004E1A05"/>
    <w:rsid w:val="004E1AF5"/>
    <w:rsid w:val="004E1CB5"/>
    <w:rsid w:val="004E1E81"/>
    <w:rsid w:val="004E2605"/>
    <w:rsid w:val="004E2FCF"/>
    <w:rsid w:val="004E4107"/>
    <w:rsid w:val="004E4305"/>
    <w:rsid w:val="004E4950"/>
    <w:rsid w:val="004E55B4"/>
    <w:rsid w:val="004E58B9"/>
    <w:rsid w:val="004E64D6"/>
    <w:rsid w:val="004E6C4A"/>
    <w:rsid w:val="004E6D22"/>
    <w:rsid w:val="004E707F"/>
    <w:rsid w:val="004F05AD"/>
    <w:rsid w:val="004F0C9E"/>
    <w:rsid w:val="004F0DCE"/>
    <w:rsid w:val="004F1588"/>
    <w:rsid w:val="004F1DAF"/>
    <w:rsid w:val="004F1E85"/>
    <w:rsid w:val="004F2FC4"/>
    <w:rsid w:val="004F3311"/>
    <w:rsid w:val="004F33FA"/>
    <w:rsid w:val="004F36AA"/>
    <w:rsid w:val="004F3D08"/>
    <w:rsid w:val="004F4EE1"/>
    <w:rsid w:val="004F6557"/>
    <w:rsid w:val="004F7DC9"/>
    <w:rsid w:val="00500395"/>
    <w:rsid w:val="00500439"/>
    <w:rsid w:val="00500556"/>
    <w:rsid w:val="00500FAE"/>
    <w:rsid w:val="0050185D"/>
    <w:rsid w:val="005020B7"/>
    <w:rsid w:val="005026F2"/>
    <w:rsid w:val="00502985"/>
    <w:rsid w:val="00502E44"/>
    <w:rsid w:val="00503FD2"/>
    <w:rsid w:val="005049B9"/>
    <w:rsid w:val="00504E9A"/>
    <w:rsid w:val="00505713"/>
    <w:rsid w:val="00505827"/>
    <w:rsid w:val="005062D5"/>
    <w:rsid w:val="00507B38"/>
    <w:rsid w:val="00507C0F"/>
    <w:rsid w:val="00510124"/>
    <w:rsid w:val="00510EBF"/>
    <w:rsid w:val="005113D0"/>
    <w:rsid w:val="00511901"/>
    <w:rsid w:val="005128FC"/>
    <w:rsid w:val="00512A2E"/>
    <w:rsid w:val="00512ACC"/>
    <w:rsid w:val="00512B48"/>
    <w:rsid w:val="00512F8C"/>
    <w:rsid w:val="005135E0"/>
    <w:rsid w:val="0051362A"/>
    <w:rsid w:val="00513B75"/>
    <w:rsid w:val="005150FF"/>
    <w:rsid w:val="00515E0F"/>
    <w:rsid w:val="00515F29"/>
    <w:rsid w:val="00516F75"/>
    <w:rsid w:val="0051708C"/>
    <w:rsid w:val="00520716"/>
    <w:rsid w:val="00520C6C"/>
    <w:rsid w:val="0052114A"/>
    <w:rsid w:val="0052176A"/>
    <w:rsid w:val="00521BC6"/>
    <w:rsid w:val="0052354D"/>
    <w:rsid w:val="005253D8"/>
    <w:rsid w:val="005258E6"/>
    <w:rsid w:val="00525979"/>
    <w:rsid w:val="00526C4B"/>
    <w:rsid w:val="00530072"/>
    <w:rsid w:val="005307A7"/>
    <w:rsid w:val="00530C42"/>
    <w:rsid w:val="00530CAB"/>
    <w:rsid w:val="00531BF7"/>
    <w:rsid w:val="00532216"/>
    <w:rsid w:val="005333A5"/>
    <w:rsid w:val="00533809"/>
    <w:rsid w:val="00533DD2"/>
    <w:rsid w:val="0053518F"/>
    <w:rsid w:val="0053648F"/>
    <w:rsid w:val="005369DC"/>
    <w:rsid w:val="005371AD"/>
    <w:rsid w:val="00537324"/>
    <w:rsid w:val="005375E5"/>
    <w:rsid w:val="00537CCB"/>
    <w:rsid w:val="00541424"/>
    <w:rsid w:val="00541AD5"/>
    <w:rsid w:val="005430B6"/>
    <w:rsid w:val="00543D91"/>
    <w:rsid w:val="0054496B"/>
    <w:rsid w:val="00545960"/>
    <w:rsid w:val="00546432"/>
    <w:rsid w:val="00550653"/>
    <w:rsid w:val="005510A4"/>
    <w:rsid w:val="00551264"/>
    <w:rsid w:val="005518D7"/>
    <w:rsid w:val="00552110"/>
    <w:rsid w:val="00552125"/>
    <w:rsid w:val="00552739"/>
    <w:rsid w:val="00552AD7"/>
    <w:rsid w:val="00552BC7"/>
    <w:rsid w:val="005530F3"/>
    <w:rsid w:val="00553164"/>
    <w:rsid w:val="005537F3"/>
    <w:rsid w:val="00553F93"/>
    <w:rsid w:val="005548EC"/>
    <w:rsid w:val="00554F90"/>
    <w:rsid w:val="0055664A"/>
    <w:rsid w:val="005578E0"/>
    <w:rsid w:val="00560F44"/>
    <w:rsid w:val="005610F0"/>
    <w:rsid w:val="0056143D"/>
    <w:rsid w:val="00562AD4"/>
    <w:rsid w:val="00563023"/>
    <w:rsid w:val="00563164"/>
    <w:rsid w:val="0056340A"/>
    <w:rsid w:val="005645B3"/>
    <w:rsid w:val="00566355"/>
    <w:rsid w:val="00566894"/>
    <w:rsid w:val="0056769E"/>
    <w:rsid w:val="00570BB2"/>
    <w:rsid w:val="0057109A"/>
    <w:rsid w:val="005715B6"/>
    <w:rsid w:val="00571BCE"/>
    <w:rsid w:val="00571C38"/>
    <w:rsid w:val="00571E29"/>
    <w:rsid w:val="0057230E"/>
    <w:rsid w:val="0057357C"/>
    <w:rsid w:val="00573F36"/>
    <w:rsid w:val="00573F6F"/>
    <w:rsid w:val="005740FA"/>
    <w:rsid w:val="0057457B"/>
    <w:rsid w:val="00576079"/>
    <w:rsid w:val="005761A7"/>
    <w:rsid w:val="00577CFD"/>
    <w:rsid w:val="00580016"/>
    <w:rsid w:val="00580893"/>
    <w:rsid w:val="005809F8"/>
    <w:rsid w:val="0058129A"/>
    <w:rsid w:val="00581B6B"/>
    <w:rsid w:val="005823F5"/>
    <w:rsid w:val="00583031"/>
    <w:rsid w:val="00583CC0"/>
    <w:rsid w:val="00584476"/>
    <w:rsid w:val="005860F9"/>
    <w:rsid w:val="00587201"/>
    <w:rsid w:val="005876C2"/>
    <w:rsid w:val="00587ED4"/>
    <w:rsid w:val="00587FFD"/>
    <w:rsid w:val="00590E55"/>
    <w:rsid w:val="00591554"/>
    <w:rsid w:val="00592377"/>
    <w:rsid w:val="00593791"/>
    <w:rsid w:val="00594590"/>
    <w:rsid w:val="00594656"/>
    <w:rsid w:val="005946F6"/>
    <w:rsid w:val="0059513D"/>
    <w:rsid w:val="00595602"/>
    <w:rsid w:val="00595F75"/>
    <w:rsid w:val="005962F7"/>
    <w:rsid w:val="00596AFC"/>
    <w:rsid w:val="00596C51"/>
    <w:rsid w:val="005A033E"/>
    <w:rsid w:val="005A0C72"/>
    <w:rsid w:val="005A1B08"/>
    <w:rsid w:val="005A27AD"/>
    <w:rsid w:val="005A2C82"/>
    <w:rsid w:val="005A322C"/>
    <w:rsid w:val="005A4569"/>
    <w:rsid w:val="005A549C"/>
    <w:rsid w:val="005A5C4D"/>
    <w:rsid w:val="005A5CF6"/>
    <w:rsid w:val="005A7515"/>
    <w:rsid w:val="005A77A7"/>
    <w:rsid w:val="005A7ADC"/>
    <w:rsid w:val="005A7F0C"/>
    <w:rsid w:val="005B04B5"/>
    <w:rsid w:val="005B126F"/>
    <w:rsid w:val="005B1B3D"/>
    <w:rsid w:val="005B23D1"/>
    <w:rsid w:val="005B23D8"/>
    <w:rsid w:val="005B2D1D"/>
    <w:rsid w:val="005B39F0"/>
    <w:rsid w:val="005B40CD"/>
    <w:rsid w:val="005B443E"/>
    <w:rsid w:val="005B585A"/>
    <w:rsid w:val="005B648E"/>
    <w:rsid w:val="005B7106"/>
    <w:rsid w:val="005B724F"/>
    <w:rsid w:val="005C05FD"/>
    <w:rsid w:val="005C08E0"/>
    <w:rsid w:val="005C1F93"/>
    <w:rsid w:val="005C206C"/>
    <w:rsid w:val="005C288E"/>
    <w:rsid w:val="005C3136"/>
    <w:rsid w:val="005C5DB3"/>
    <w:rsid w:val="005C6763"/>
    <w:rsid w:val="005C6B1A"/>
    <w:rsid w:val="005C6F17"/>
    <w:rsid w:val="005C70AB"/>
    <w:rsid w:val="005C714A"/>
    <w:rsid w:val="005C7C85"/>
    <w:rsid w:val="005D10C1"/>
    <w:rsid w:val="005D1397"/>
    <w:rsid w:val="005D13C0"/>
    <w:rsid w:val="005D2065"/>
    <w:rsid w:val="005D2AB0"/>
    <w:rsid w:val="005D342E"/>
    <w:rsid w:val="005D4103"/>
    <w:rsid w:val="005D456A"/>
    <w:rsid w:val="005D4762"/>
    <w:rsid w:val="005D4882"/>
    <w:rsid w:val="005D516F"/>
    <w:rsid w:val="005D54FD"/>
    <w:rsid w:val="005D5829"/>
    <w:rsid w:val="005D5D4D"/>
    <w:rsid w:val="005D6D7A"/>
    <w:rsid w:val="005D708C"/>
    <w:rsid w:val="005D733F"/>
    <w:rsid w:val="005D7500"/>
    <w:rsid w:val="005D7AA2"/>
    <w:rsid w:val="005E03AF"/>
    <w:rsid w:val="005E1C94"/>
    <w:rsid w:val="005E20B1"/>
    <w:rsid w:val="005E2BA3"/>
    <w:rsid w:val="005E3551"/>
    <w:rsid w:val="005E3834"/>
    <w:rsid w:val="005E40FC"/>
    <w:rsid w:val="005E4489"/>
    <w:rsid w:val="005E4AD6"/>
    <w:rsid w:val="005E58FC"/>
    <w:rsid w:val="005E5F30"/>
    <w:rsid w:val="005E626A"/>
    <w:rsid w:val="005E7ED8"/>
    <w:rsid w:val="005F2349"/>
    <w:rsid w:val="005F2974"/>
    <w:rsid w:val="005F2AE9"/>
    <w:rsid w:val="005F4901"/>
    <w:rsid w:val="005F4CB2"/>
    <w:rsid w:val="005F5E15"/>
    <w:rsid w:val="005F60CD"/>
    <w:rsid w:val="005F642E"/>
    <w:rsid w:val="005F659D"/>
    <w:rsid w:val="005F7148"/>
    <w:rsid w:val="005F7291"/>
    <w:rsid w:val="005F72C6"/>
    <w:rsid w:val="005F79CA"/>
    <w:rsid w:val="00600124"/>
    <w:rsid w:val="006021DE"/>
    <w:rsid w:val="006022AC"/>
    <w:rsid w:val="00603831"/>
    <w:rsid w:val="00603C46"/>
    <w:rsid w:val="006053A9"/>
    <w:rsid w:val="00605B3C"/>
    <w:rsid w:val="006065D1"/>
    <w:rsid w:val="006068CA"/>
    <w:rsid w:val="0060714D"/>
    <w:rsid w:val="006073CF"/>
    <w:rsid w:val="00607456"/>
    <w:rsid w:val="00607731"/>
    <w:rsid w:val="0061021C"/>
    <w:rsid w:val="006105B1"/>
    <w:rsid w:val="00610CB2"/>
    <w:rsid w:val="00610F10"/>
    <w:rsid w:val="00611C72"/>
    <w:rsid w:val="00612AB4"/>
    <w:rsid w:val="00612D66"/>
    <w:rsid w:val="00613638"/>
    <w:rsid w:val="00614352"/>
    <w:rsid w:val="00615AAB"/>
    <w:rsid w:val="00615E75"/>
    <w:rsid w:val="006169FD"/>
    <w:rsid w:val="00616C7D"/>
    <w:rsid w:val="00616E7A"/>
    <w:rsid w:val="006173E0"/>
    <w:rsid w:val="006202B4"/>
    <w:rsid w:val="0062087A"/>
    <w:rsid w:val="00620F97"/>
    <w:rsid w:val="00622627"/>
    <w:rsid w:val="006242BF"/>
    <w:rsid w:val="00624B0B"/>
    <w:rsid w:val="006254E7"/>
    <w:rsid w:val="00626008"/>
    <w:rsid w:val="006260EA"/>
    <w:rsid w:val="00626484"/>
    <w:rsid w:val="00626CDA"/>
    <w:rsid w:val="0063110F"/>
    <w:rsid w:val="00631292"/>
    <w:rsid w:val="00631A0A"/>
    <w:rsid w:val="00633434"/>
    <w:rsid w:val="0063412B"/>
    <w:rsid w:val="00634377"/>
    <w:rsid w:val="00634BE3"/>
    <w:rsid w:val="006356D7"/>
    <w:rsid w:val="00635B94"/>
    <w:rsid w:val="006362B5"/>
    <w:rsid w:val="006370F5"/>
    <w:rsid w:val="00637107"/>
    <w:rsid w:val="00637E6F"/>
    <w:rsid w:val="00642134"/>
    <w:rsid w:val="00642372"/>
    <w:rsid w:val="006427AA"/>
    <w:rsid w:val="006428E1"/>
    <w:rsid w:val="00642A21"/>
    <w:rsid w:val="00642B46"/>
    <w:rsid w:val="00642F3A"/>
    <w:rsid w:val="00643091"/>
    <w:rsid w:val="00643938"/>
    <w:rsid w:val="006441ED"/>
    <w:rsid w:val="006445EA"/>
    <w:rsid w:val="006449A2"/>
    <w:rsid w:val="00646118"/>
    <w:rsid w:val="006479D6"/>
    <w:rsid w:val="0065067E"/>
    <w:rsid w:val="00651570"/>
    <w:rsid w:val="00651686"/>
    <w:rsid w:val="00651A97"/>
    <w:rsid w:val="00651B19"/>
    <w:rsid w:val="006526A5"/>
    <w:rsid w:val="00653638"/>
    <w:rsid w:val="00653670"/>
    <w:rsid w:val="00653BC6"/>
    <w:rsid w:val="00653C5B"/>
    <w:rsid w:val="00653FD2"/>
    <w:rsid w:val="0065444D"/>
    <w:rsid w:val="006559EF"/>
    <w:rsid w:val="00656081"/>
    <w:rsid w:val="00656AC3"/>
    <w:rsid w:val="00656B54"/>
    <w:rsid w:val="0065719D"/>
    <w:rsid w:val="006577A4"/>
    <w:rsid w:val="00657888"/>
    <w:rsid w:val="00660418"/>
    <w:rsid w:val="00660F12"/>
    <w:rsid w:val="00661BD7"/>
    <w:rsid w:val="00661FDC"/>
    <w:rsid w:val="00662188"/>
    <w:rsid w:val="00662CC7"/>
    <w:rsid w:val="006630CC"/>
    <w:rsid w:val="0066325A"/>
    <w:rsid w:val="00664FC7"/>
    <w:rsid w:val="00666352"/>
    <w:rsid w:val="00666B14"/>
    <w:rsid w:val="00667C6B"/>
    <w:rsid w:val="00667D21"/>
    <w:rsid w:val="0067049D"/>
    <w:rsid w:val="00670811"/>
    <w:rsid w:val="00670995"/>
    <w:rsid w:val="00670A90"/>
    <w:rsid w:val="00670AC2"/>
    <w:rsid w:val="00671F13"/>
    <w:rsid w:val="006721E1"/>
    <w:rsid w:val="00672277"/>
    <w:rsid w:val="006729A8"/>
    <w:rsid w:val="00672D8D"/>
    <w:rsid w:val="00672ED7"/>
    <w:rsid w:val="0067367D"/>
    <w:rsid w:val="00674E0B"/>
    <w:rsid w:val="00674F53"/>
    <w:rsid w:val="00675FCD"/>
    <w:rsid w:val="00676915"/>
    <w:rsid w:val="00676954"/>
    <w:rsid w:val="00676A4F"/>
    <w:rsid w:val="00676CC7"/>
    <w:rsid w:val="006776F3"/>
    <w:rsid w:val="00677FC9"/>
    <w:rsid w:val="006800C5"/>
    <w:rsid w:val="00680693"/>
    <w:rsid w:val="00680A4B"/>
    <w:rsid w:val="006816B2"/>
    <w:rsid w:val="00681A28"/>
    <w:rsid w:val="006831C0"/>
    <w:rsid w:val="00683261"/>
    <w:rsid w:val="006836D7"/>
    <w:rsid w:val="00685041"/>
    <w:rsid w:val="006855D9"/>
    <w:rsid w:val="006858E9"/>
    <w:rsid w:val="00685EA3"/>
    <w:rsid w:val="00686B4A"/>
    <w:rsid w:val="00686FEB"/>
    <w:rsid w:val="00690CE6"/>
    <w:rsid w:val="00691A69"/>
    <w:rsid w:val="00691C4D"/>
    <w:rsid w:val="006922D5"/>
    <w:rsid w:val="00693D64"/>
    <w:rsid w:val="006948C5"/>
    <w:rsid w:val="00695911"/>
    <w:rsid w:val="00695A6A"/>
    <w:rsid w:val="00695DB4"/>
    <w:rsid w:val="00697A1F"/>
    <w:rsid w:val="006A005F"/>
    <w:rsid w:val="006A017D"/>
    <w:rsid w:val="006A055A"/>
    <w:rsid w:val="006A0ED1"/>
    <w:rsid w:val="006A139D"/>
    <w:rsid w:val="006A1B8F"/>
    <w:rsid w:val="006A241A"/>
    <w:rsid w:val="006A2C0A"/>
    <w:rsid w:val="006A32A8"/>
    <w:rsid w:val="006A3CFE"/>
    <w:rsid w:val="006A469F"/>
    <w:rsid w:val="006A5EF7"/>
    <w:rsid w:val="006A7792"/>
    <w:rsid w:val="006B0690"/>
    <w:rsid w:val="006B0B6A"/>
    <w:rsid w:val="006B262E"/>
    <w:rsid w:val="006B359A"/>
    <w:rsid w:val="006B37AA"/>
    <w:rsid w:val="006B4B71"/>
    <w:rsid w:val="006B53F8"/>
    <w:rsid w:val="006B55C9"/>
    <w:rsid w:val="006B5799"/>
    <w:rsid w:val="006B6A0D"/>
    <w:rsid w:val="006B6D93"/>
    <w:rsid w:val="006B7370"/>
    <w:rsid w:val="006C01DD"/>
    <w:rsid w:val="006C180D"/>
    <w:rsid w:val="006C3210"/>
    <w:rsid w:val="006C4528"/>
    <w:rsid w:val="006C4BA0"/>
    <w:rsid w:val="006C4F41"/>
    <w:rsid w:val="006C502F"/>
    <w:rsid w:val="006C59F3"/>
    <w:rsid w:val="006C59FD"/>
    <w:rsid w:val="006C61E2"/>
    <w:rsid w:val="006C69BA"/>
    <w:rsid w:val="006C6C85"/>
    <w:rsid w:val="006D0A8D"/>
    <w:rsid w:val="006D1597"/>
    <w:rsid w:val="006D2130"/>
    <w:rsid w:val="006D237E"/>
    <w:rsid w:val="006D2DE8"/>
    <w:rsid w:val="006D34FD"/>
    <w:rsid w:val="006D3C1F"/>
    <w:rsid w:val="006D3C41"/>
    <w:rsid w:val="006D3C6F"/>
    <w:rsid w:val="006D3F35"/>
    <w:rsid w:val="006D4E7C"/>
    <w:rsid w:val="006D56A0"/>
    <w:rsid w:val="006D76D9"/>
    <w:rsid w:val="006E02C4"/>
    <w:rsid w:val="006E0FD6"/>
    <w:rsid w:val="006E15D0"/>
    <w:rsid w:val="006E1B87"/>
    <w:rsid w:val="006E3723"/>
    <w:rsid w:val="006E3C05"/>
    <w:rsid w:val="006E3F47"/>
    <w:rsid w:val="006E42BB"/>
    <w:rsid w:val="006E4487"/>
    <w:rsid w:val="006E463E"/>
    <w:rsid w:val="006E48D8"/>
    <w:rsid w:val="006E4B16"/>
    <w:rsid w:val="006E5250"/>
    <w:rsid w:val="006E58A5"/>
    <w:rsid w:val="006E5C16"/>
    <w:rsid w:val="006E732D"/>
    <w:rsid w:val="006F1112"/>
    <w:rsid w:val="006F26EA"/>
    <w:rsid w:val="006F2957"/>
    <w:rsid w:val="006F2E85"/>
    <w:rsid w:val="006F32BB"/>
    <w:rsid w:val="006F4279"/>
    <w:rsid w:val="006F45A9"/>
    <w:rsid w:val="006F4BA7"/>
    <w:rsid w:val="006F4DF3"/>
    <w:rsid w:val="006F610C"/>
    <w:rsid w:val="006F67BA"/>
    <w:rsid w:val="006F782F"/>
    <w:rsid w:val="0070023C"/>
    <w:rsid w:val="007006E4"/>
    <w:rsid w:val="00700CAB"/>
    <w:rsid w:val="00700EB9"/>
    <w:rsid w:val="00701473"/>
    <w:rsid w:val="00701C17"/>
    <w:rsid w:val="0070270E"/>
    <w:rsid w:val="00703ABD"/>
    <w:rsid w:val="00703DBB"/>
    <w:rsid w:val="00705BCE"/>
    <w:rsid w:val="007061CC"/>
    <w:rsid w:val="00706703"/>
    <w:rsid w:val="00706F7C"/>
    <w:rsid w:val="0070707A"/>
    <w:rsid w:val="00707600"/>
    <w:rsid w:val="0071066B"/>
    <w:rsid w:val="00710851"/>
    <w:rsid w:val="00710920"/>
    <w:rsid w:val="00711034"/>
    <w:rsid w:val="00711364"/>
    <w:rsid w:val="00714363"/>
    <w:rsid w:val="00714BB0"/>
    <w:rsid w:val="007150D7"/>
    <w:rsid w:val="00715141"/>
    <w:rsid w:val="00715288"/>
    <w:rsid w:val="00715C81"/>
    <w:rsid w:val="00715D8A"/>
    <w:rsid w:val="00715FB8"/>
    <w:rsid w:val="00716567"/>
    <w:rsid w:val="007178B9"/>
    <w:rsid w:val="00720B63"/>
    <w:rsid w:val="007214EF"/>
    <w:rsid w:val="007215A7"/>
    <w:rsid w:val="007218A7"/>
    <w:rsid w:val="00721A4C"/>
    <w:rsid w:val="007242AB"/>
    <w:rsid w:val="0072540F"/>
    <w:rsid w:val="00726BC5"/>
    <w:rsid w:val="00726EAC"/>
    <w:rsid w:val="00726EB0"/>
    <w:rsid w:val="00727CC3"/>
    <w:rsid w:val="00727FDD"/>
    <w:rsid w:val="00730E05"/>
    <w:rsid w:val="007323E2"/>
    <w:rsid w:val="00732552"/>
    <w:rsid w:val="007334AF"/>
    <w:rsid w:val="007336C7"/>
    <w:rsid w:val="00733F95"/>
    <w:rsid w:val="00735C3B"/>
    <w:rsid w:val="00735CAE"/>
    <w:rsid w:val="0073657A"/>
    <w:rsid w:val="00736855"/>
    <w:rsid w:val="00736AF0"/>
    <w:rsid w:val="00736D76"/>
    <w:rsid w:val="007374AA"/>
    <w:rsid w:val="007376AF"/>
    <w:rsid w:val="0074003D"/>
    <w:rsid w:val="00740C46"/>
    <w:rsid w:val="00740E4E"/>
    <w:rsid w:val="00740ED6"/>
    <w:rsid w:val="00740F52"/>
    <w:rsid w:val="007411B3"/>
    <w:rsid w:val="007418A1"/>
    <w:rsid w:val="007426AF"/>
    <w:rsid w:val="00742C87"/>
    <w:rsid w:val="00743703"/>
    <w:rsid w:val="0074398A"/>
    <w:rsid w:val="00744A80"/>
    <w:rsid w:val="00744D39"/>
    <w:rsid w:val="0074516A"/>
    <w:rsid w:val="00747D0A"/>
    <w:rsid w:val="0075073C"/>
    <w:rsid w:val="007509B1"/>
    <w:rsid w:val="007512D7"/>
    <w:rsid w:val="007524B5"/>
    <w:rsid w:val="00753523"/>
    <w:rsid w:val="007536CD"/>
    <w:rsid w:val="0075385B"/>
    <w:rsid w:val="007546AD"/>
    <w:rsid w:val="00754D2C"/>
    <w:rsid w:val="0075511E"/>
    <w:rsid w:val="00755341"/>
    <w:rsid w:val="007553B7"/>
    <w:rsid w:val="00755CAC"/>
    <w:rsid w:val="00755D37"/>
    <w:rsid w:val="00755F2F"/>
    <w:rsid w:val="0075621C"/>
    <w:rsid w:val="0075636D"/>
    <w:rsid w:val="00756720"/>
    <w:rsid w:val="0075740C"/>
    <w:rsid w:val="00757777"/>
    <w:rsid w:val="00757A40"/>
    <w:rsid w:val="00760427"/>
    <w:rsid w:val="0076075A"/>
    <w:rsid w:val="007609E8"/>
    <w:rsid w:val="00760F77"/>
    <w:rsid w:val="00762667"/>
    <w:rsid w:val="00763459"/>
    <w:rsid w:val="0076353A"/>
    <w:rsid w:val="00763D8C"/>
    <w:rsid w:val="0076435B"/>
    <w:rsid w:val="00764C3A"/>
    <w:rsid w:val="00764DE4"/>
    <w:rsid w:val="007653F7"/>
    <w:rsid w:val="00766A6F"/>
    <w:rsid w:val="00767297"/>
    <w:rsid w:val="007673A8"/>
    <w:rsid w:val="00767E6C"/>
    <w:rsid w:val="00771E78"/>
    <w:rsid w:val="00772D7C"/>
    <w:rsid w:val="00773AB9"/>
    <w:rsid w:val="007745FB"/>
    <w:rsid w:val="007749A0"/>
    <w:rsid w:val="00775C72"/>
    <w:rsid w:val="0077695D"/>
    <w:rsid w:val="00777092"/>
    <w:rsid w:val="007771AB"/>
    <w:rsid w:val="0077741C"/>
    <w:rsid w:val="007776D0"/>
    <w:rsid w:val="00777896"/>
    <w:rsid w:val="00781154"/>
    <w:rsid w:val="00781C4C"/>
    <w:rsid w:val="00783B54"/>
    <w:rsid w:val="0078405B"/>
    <w:rsid w:val="0078418F"/>
    <w:rsid w:val="00784E2B"/>
    <w:rsid w:val="00785B95"/>
    <w:rsid w:val="00785C8A"/>
    <w:rsid w:val="00786183"/>
    <w:rsid w:val="00786741"/>
    <w:rsid w:val="007868A4"/>
    <w:rsid w:val="00786CA9"/>
    <w:rsid w:val="00787670"/>
    <w:rsid w:val="00787DBE"/>
    <w:rsid w:val="007901CB"/>
    <w:rsid w:val="007907C6"/>
    <w:rsid w:val="00792FB6"/>
    <w:rsid w:val="007936AB"/>
    <w:rsid w:val="007936D8"/>
    <w:rsid w:val="00794206"/>
    <w:rsid w:val="007947DA"/>
    <w:rsid w:val="00795C7F"/>
    <w:rsid w:val="00795F65"/>
    <w:rsid w:val="0079615F"/>
    <w:rsid w:val="00796C33"/>
    <w:rsid w:val="00796E74"/>
    <w:rsid w:val="007970A4"/>
    <w:rsid w:val="007979C8"/>
    <w:rsid w:val="007A013C"/>
    <w:rsid w:val="007A0973"/>
    <w:rsid w:val="007A1A8E"/>
    <w:rsid w:val="007A1FD3"/>
    <w:rsid w:val="007A24CD"/>
    <w:rsid w:val="007A30FE"/>
    <w:rsid w:val="007A32D8"/>
    <w:rsid w:val="007A378C"/>
    <w:rsid w:val="007A3C97"/>
    <w:rsid w:val="007A3DBD"/>
    <w:rsid w:val="007A4830"/>
    <w:rsid w:val="007A517F"/>
    <w:rsid w:val="007A5294"/>
    <w:rsid w:val="007A55A7"/>
    <w:rsid w:val="007A5A93"/>
    <w:rsid w:val="007A68C6"/>
    <w:rsid w:val="007A7BD3"/>
    <w:rsid w:val="007A7C9A"/>
    <w:rsid w:val="007A7D6A"/>
    <w:rsid w:val="007B0191"/>
    <w:rsid w:val="007B0483"/>
    <w:rsid w:val="007B0660"/>
    <w:rsid w:val="007B08BE"/>
    <w:rsid w:val="007B0D3B"/>
    <w:rsid w:val="007B2121"/>
    <w:rsid w:val="007B2C85"/>
    <w:rsid w:val="007B33D8"/>
    <w:rsid w:val="007B37E7"/>
    <w:rsid w:val="007B38FE"/>
    <w:rsid w:val="007B434D"/>
    <w:rsid w:val="007B49E3"/>
    <w:rsid w:val="007B5E84"/>
    <w:rsid w:val="007B5F59"/>
    <w:rsid w:val="007B6209"/>
    <w:rsid w:val="007B66D8"/>
    <w:rsid w:val="007B799E"/>
    <w:rsid w:val="007B7F58"/>
    <w:rsid w:val="007C0751"/>
    <w:rsid w:val="007C0BAA"/>
    <w:rsid w:val="007C0E1F"/>
    <w:rsid w:val="007C1A79"/>
    <w:rsid w:val="007C32E9"/>
    <w:rsid w:val="007C4372"/>
    <w:rsid w:val="007C48FC"/>
    <w:rsid w:val="007C4B42"/>
    <w:rsid w:val="007C518D"/>
    <w:rsid w:val="007C5802"/>
    <w:rsid w:val="007C5DDB"/>
    <w:rsid w:val="007C660C"/>
    <w:rsid w:val="007C6AFE"/>
    <w:rsid w:val="007C760F"/>
    <w:rsid w:val="007C787E"/>
    <w:rsid w:val="007D02AE"/>
    <w:rsid w:val="007D0337"/>
    <w:rsid w:val="007D058D"/>
    <w:rsid w:val="007D07ED"/>
    <w:rsid w:val="007D0890"/>
    <w:rsid w:val="007D1163"/>
    <w:rsid w:val="007D1658"/>
    <w:rsid w:val="007D1F51"/>
    <w:rsid w:val="007D2BE2"/>
    <w:rsid w:val="007D3DA9"/>
    <w:rsid w:val="007D436B"/>
    <w:rsid w:val="007D46DB"/>
    <w:rsid w:val="007D5B7D"/>
    <w:rsid w:val="007D5CCF"/>
    <w:rsid w:val="007D6952"/>
    <w:rsid w:val="007D6E63"/>
    <w:rsid w:val="007D6F7A"/>
    <w:rsid w:val="007D7302"/>
    <w:rsid w:val="007D7820"/>
    <w:rsid w:val="007E00AA"/>
    <w:rsid w:val="007E2CD6"/>
    <w:rsid w:val="007E436D"/>
    <w:rsid w:val="007E5512"/>
    <w:rsid w:val="007E566E"/>
    <w:rsid w:val="007E5D54"/>
    <w:rsid w:val="007E5E92"/>
    <w:rsid w:val="007E6A7E"/>
    <w:rsid w:val="007F06A0"/>
    <w:rsid w:val="007F0F4F"/>
    <w:rsid w:val="007F1408"/>
    <w:rsid w:val="007F1EA5"/>
    <w:rsid w:val="007F23CE"/>
    <w:rsid w:val="007F2424"/>
    <w:rsid w:val="007F27E0"/>
    <w:rsid w:val="007F2B0A"/>
    <w:rsid w:val="007F33BE"/>
    <w:rsid w:val="007F33EE"/>
    <w:rsid w:val="007F3704"/>
    <w:rsid w:val="007F3CBE"/>
    <w:rsid w:val="007F4726"/>
    <w:rsid w:val="007F6527"/>
    <w:rsid w:val="007F6D68"/>
    <w:rsid w:val="007F7198"/>
    <w:rsid w:val="008003BB"/>
    <w:rsid w:val="008006D8"/>
    <w:rsid w:val="00800CCC"/>
    <w:rsid w:val="008019A2"/>
    <w:rsid w:val="0080254F"/>
    <w:rsid w:val="00803A1B"/>
    <w:rsid w:val="00804130"/>
    <w:rsid w:val="008044FF"/>
    <w:rsid w:val="008060D6"/>
    <w:rsid w:val="00806889"/>
    <w:rsid w:val="00806AF1"/>
    <w:rsid w:val="00806EEF"/>
    <w:rsid w:val="00806FDD"/>
    <w:rsid w:val="008078EB"/>
    <w:rsid w:val="00807914"/>
    <w:rsid w:val="00810313"/>
    <w:rsid w:val="008106C9"/>
    <w:rsid w:val="00810746"/>
    <w:rsid w:val="00812178"/>
    <w:rsid w:val="00815167"/>
    <w:rsid w:val="008157A8"/>
    <w:rsid w:val="008159A2"/>
    <w:rsid w:val="00815A3A"/>
    <w:rsid w:val="00817A54"/>
    <w:rsid w:val="00817AD1"/>
    <w:rsid w:val="00817F2F"/>
    <w:rsid w:val="00820A4F"/>
    <w:rsid w:val="008218D2"/>
    <w:rsid w:val="00821D31"/>
    <w:rsid w:val="008228A6"/>
    <w:rsid w:val="00822B8D"/>
    <w:rsid w:val="00822DD3"/>
    <w:rsid w:val="0082340A"/>
    <w:rsid w:val="00823895"/>
    <w:rsid w:val="008241CA"/>
    <w:rsid w:val="00824F60"/>
    <w:rsid w:val="00825D8A"/>
    <w:rsid w:val="008260C7"/>
    <w:rsid w:val="00826735"/>
    <w:rsid w:val="00826A75"/>
    <w:rsid w:val="00826AE7"/>
    <w:rsid w:val="0082721E"/>
    <w:rsid w:val="00831284"/>
    <w:rsid w:val="00831B13"/>
    <w:rsid w:val="00831C11"/>
    <w:rsid w:val="0083241E"/>
    <w:rsid w:val="008326D9"/>
    <w:rsid w:val="00833BCB"/>
    <w:rsid w:val="00834D77"/>
    <w:rsid w:val="008350A4"/>
    <w:rsid w:val="008353CB"/>
    <w:rsid w:val="008354D7"/>
    <w:rsid w:val="0084193F"/>
    <w:rsid w:val="00841BB0"/>
    <w:rsid w:val="00841E82"/>
    <w:rsid w:val="00841EA8"/>
    <w:rsid w:val="00842076"/>
    <w:rsid w:val="008430B2"/>
    <w:rsid w:val="00843DD3"/>
    <w:rsid w:val="00844BAC"/>
    <w:rsid w:val="00845F4C"/>
    <w:rsid w:val="00847051"/>
    <w:rsid w:val="00850B77"/>
    <w:rsid w:val="00851430"/>
    <w:rsid w:val="0085183C"/>
    <w:rsid w:val="00852206"/>
    <w:rsid w:val="008522E5"/>
    <w:rsid w:val="0085287F"/>
    <w:rsid w:val="00852AAE"/>
    <w:rsid w:val="00852B8A"/>
    <w:rsid w:val="00852EE3"/>
    <w:rsid w:val="008530D1"/>
    <w:rsid w:val="008542A7"/>
    <w:rsid w:val="00854A8B"/>
    <w:rsid w:val="00854BE5"/>
    <w:rsid w:val="00854E29"/>
    <w:rsid w:val="008565A9"/>
    <w:rsid w:val="00856874"/>
    <w:rsid w:val="00857DE6"/>
    <w:rsid w:val="00857F5B"/>
    <w:rsid w:val="0086031A"/>
    <w:rsid w:val="00861197"/>
    <w:rsid w:val="008615CB"/>
    <w:rsid w:val="008621DE"/>
    <w:rsid w:val="00862252"/>
    <w:rsid w:val="00862C7B"/>
    <w:rsid w:val="00864109"/>
    <w:rsid w:val="00865B2B"/>
    <w:rsid w:val="008668C2"/>
    <w:rsid w:val="00866EA7"/>
    <w:rsid w:val="00866F86"/>
    <w:rsid w:val="008677EC"/>
    <w:rsid w:val="00870350"/>
    <w:rsid w:val="00872561"/>
    <w:rsid w:val="00873078"/>
    <w:rsid w:val="00874290"/>
    <w:rsid w:val="00874490"/>
    <w:rsid w:val="008747C5"/>
    <w:rsid w:val="008749F9"/>
    <w:rsid w:val="008755CF"/>
    <w:rsid w:val="00875AE2"/>
    <w:rsid w:val="00875B12"/>
    <w:rsid w:val="00875DF3"/>
    <w:rsid w:val="00875E49"/>
    <w:rsid w:val="00876437"/>
    <w:rsid w:val="008764D8"/>
    <w:rsid w:val="00876BFB"/>
    <w:rsid w:val="00876E48"/>
    <w:rsid w:val="0088039B"/>
    <w:rsid w:val="00881D2C"/>
    <w:rsid w:val="00882399"/>
    <w:rsid w:val="00883A3F"/>
    <w:rsid w:val="008841AE"/>
    <w:rsid w:val="00884933"/>
    <w:rsid w:val="00887C68"/>
    <w:rsid w:val="0089000B"/>
    <w:rsid w:val="008905E6"/>
    <w:rsid w:val="00890C70"/>
    <w:rsid w:val="008914D3"/>
    <w:rsid w:val="008940A1"/>
    <w:rsid w:val="00894911"/>
    <w:rsid w:val="00894AF9"/>
    <w:rsid w:val="00894C3F"/>
    <w:rsid w:val="00894DA5"/>
    <w:rsid w:val="00895A65"/>
    <w:rsid w:val="00896760"/>
    <w:rsid w:val="0089758C"/>
    <w:rsid w:val="00897687"/>
    <w:rsid w:val="00897CCC"/>
    <w:rsid w:val="008A04BF"/>
    <w:rsid w:val="008A0B7D"/>
    <w:rsid w:val="008A1981"/>
    <w:rsid w:val="008A2259"/>
    <w:rsid w:val="008A29CE"/>
    <w:rsid w:val="008A2BDD"/>
    <w:rsid w:val="008A3A7A"/>
    <w:rsid w:val="008A3C10"/>
    <w:rsid w:val="008A3D05"/>
    <w:rsid w:val="008A5D48"/>
    <w:rsid w:val="008A6C26"/>
    <w:rsid w:val="008A7102"/>
    <w:rsid w:val="008A7DED"/>
    <w:rsid w:val="008B10BF"/>
    <w:rsid w:val="008B1941"/>
    <w:rsid w:val="008B1CCE"/>
    <w:rsid w:val="008B2058"/>
    <w:rsid w:val="008B2B81"/>
    <w:rsid w:val="008B2C00"/>
    <w:rsid w:val="008B3818"/>
    <w:rsid w:val="008B413C"/>
    <w:rsid w:val="008B4C99"/>
    <w:rsid w:val="008B55AB"/>
    <w:rsid w:val="008B5AC8"/>
    <w:rsid w:val="008B5B03"/>
    <w:rsid w:val="008B5CD7"/>
    <w:rsid w:val="008B618A"/>
    <w:rsid w:val="008B71BC"/>
    <w:rsid w:val="008B73E9"/>
    <w:rsid w:val="008B7678"/>
    <w:rsid w:val="008B76D2"/>
    <w:rsid w:val="008B777D"/>
    <w:rsid w:val="008B7957"/>
    <w:rsid w:val="008B7FE9"/>
    <w:rsid w:val="008C045F"/>
    <w:rsid w:val="008C0776"/>
    <w:rsid w:val="008C0EF0"/>
    <w:rsid w:val="008C1F5A"/>
    <w:rsid w:val="008C36F2"/>
    <w:rsid w:val="008C42E1"/>
    <w:rsid w:val="008C4ACA"/>
    <w:rsid w:val="008C4EDB"/>
    <w:rsid w:val="008C4FB0"/>
    <w:rsid w:val="008C50A3"/>
    <w:rsid w:val="008C62E4"/>
    <w:rsid w:val="008C7188"/>
    <w:rsid w:val="008C71DF"/>
    <w:rsid w:val="008C7885"/>
    <w:rsid w:val="008C7986"/>
    <w:rsid w:val="008D058A"/>
    <w:rsid w:val="008D0881"/>
    <w:rsid w:val="008D15FF"/>
    <w:rsid w:val="008D1832"/>
    <w:rsid w:val="008D1837"/>
    <w:rsid w:val="008D1CF2"/>
    <w:rsid w:val="008D3A8E"/>
    <w:rsid w:val="008D410E"/>
    <w:rsid w:val="008D42E5"/>
    <w:rsid w:val="008D4C09"/>
    <w:rsid w:val="008D6193"/>
    <w:rsid w:val="008D6C83"/>
    <w:rsid w:val="008D6D06"/>
    <w:rsid w:val="008D75B5"/>
    <w:rsid w:val="008E05DB"/>
    <w:rsid w:val="008E13D5"/>
    <w:rsid w:val="008E1D02"/>
    <w:rsid w:val="008E1ED9"/>
    <w:rsid w:val="008E222C"/>
    <w:rsid w:val="008E2277"/>
    <w:rsid w:val="008E23C0"/>
    <w:rsid w:val="008E5502"/>
    <w:rsid w:val="008E58E6"/>
    <w:rsid w:val="008E5F5C"/>
    <w:rsid w:val="008E73DA"/>
    <w:rsid w:val="008E7BCD"/>
    <w:rsid w:val="008E7C59"/>
    <w:rsid w:val="008E7FE8"/>
    <w:rsid w:val="008F0042"/>
    <w:rsid w:val="008F138D"/>
    <w:rsid w:val="008F1A2A"/>
    <w:rsid w:val="008F1B18"/>
    <w:rsid w:val="008F1EBC"/>
    <w:rsid w:val="008F224E"/>
    <w:rsid w:val="008F321E"/>
    <w:rsid w:val="008F3BDC"/>
    <w:rsid w:val="008F4440"/>
    <w:rsid w:val="008F4581"/>
    <w:rsid w:val="008F45CF"/>
    <w:rsid w:val="008F5BD2"/>
    <w:rsid w:val="008F60E4"/>
    <w:rsid w:val="008F6816"/>
    <w:rsid w:val="008F68C3"/>
    <w:rsid w:val="00900F47"/>
    <w:rsid w:val="00902E98"/>
    <w:rsid w:val="00902F6D"/>
    <w:rsid w:val="00903E08"/>
    <w:rsid w:val="009042C9"/>
    <w:rsid w:val="00904FF2"/>
    <w:rsid w:val="00905A48"/>
    <w:rsid w:val="0090663F"/>
    <w:rsid w:val="00906735"/>
    <w:rsid w:val="00906BB4"/>
    <w:rsid w:val="0090749B"/>
    <w:rsid w:val="009075BA"/>
    <w:rsid w:val="00907B15"/>
    <w:rsid w:val="00910A66"/>
    <w:rsid w:val="00910D38"/>
    <w:rsid w:val="00911833"/>
    <w:rsid w:val="00911D56"/>
    <w:rsid w:val="009123D2"/>
    <w:rsid w:val="00912782"/>
    <w:rsid w:val="00912EEB"/>
    <w:rsid w:val="0091391A"/>
    <w:rsid w:val="00914938"/>
    <w:rsid w:val="00914C2F"/>
    <w:rsid w:val="009155A5"/>
    <w:rsid w:val="00915780"/>
    <w:rsid w:val="009162B6"/>
    <w:rsid w:val="009167A1"/>
    <w:rsid w:val="00916A12"/>
    <w:rsid w:val="0091718F"/>
    <w:rsid w:val="009213E2"/>
    <w:rsid w:val="0092178C"/>
    <w:rsid w:val="00921874"/>
    <w:rsid w:val="00921F10"/>
    <w:rsid w:val="0092275D"/>
    <w:rsid w:val="00923A58"/>
    <w:rsid w:val="00924136"/>
    <w:rsid w:val="00924753"/>
    <w:rsid w:val="00924855"/>
    <w:rsid w:val="00924B51"/>
    <w:rsid w:val="0092539F"/>
    <w:rsid w:val="00925F76"/>
    <w:rsid w:val="00926499"/>
    <w:rsid w:val="00926B64"/>
    <w:rsid w:val="00927388"/>
    <w:rsid w:val="009303F3"/>
    <w:rsid w:val="009311D1"/>
    <w:rsid w:val="00931B9D"/>
    <w:rsid w:val="009321BF"/>
    <w:rsid w:val="00933332"/>
    <w:rsid w:val="009340C6"/>
    <w:rsid w:val="009345C5"/>
    <w:rsid w:val="00934DB8"/>
    <w:rsid w:val="0093544E"/>
    <w:rsid w:val="009357A3"/>
    <w:rsid w:val="00935C71"/>
    <w:rsid w:val="00936003"/>
    <w:rsid w:val="00936982"/>
    <w:rsid w:val="00936BEA"/>
    <w:rsid w:val="0093743F"/>
    <w:rsid w:val="00943282"/>
    <w:rsid w:val="00943AEA"/>
    <w:rsid w:val="0094430B"/>
    <w:rsid w:val="009451BA"/>
    <w:rsid w:val="009455A1"/>
    <w:rsid w:val="00945F9F"/>
    <w:rsid w:val="009460F7"/>
    <w:rsid w:val="00947E59"/>
    <w:rsid w:val="00950340"/>
    <w:rsid w:val="00950A63"/>
    <w:rsid w:val="009516FA"/>
    <w:rsid w:val="00951D78"/>
    <w:rsid w:val="00952405"/>
    <w:rsid w:val="00952F44"/>
    <w:rsid w:val="009535E6"/>
    <w:rsid w:val="009537CD"/>
    <w:rsid w:val="0095427F"/>
    <w:rsid w:val="00954568"/>
    <w:rsid w:val="00954E50"/>
    <w:rsid w:val="009552DA"/>
    <w:rsid w:val="00955AC7"/>
    <w:rsid w:val="00957485"/>
    <w:rsid w:val="009578E9"/>
    <w:rsid w:val="00957F11"/>
    <w:rsid w:val="00961C4E"/>
    <w:rsid w:val="0096236D"/>
    <w:rsid w:val="00962F79"/>
    <w:rsid w:val="009633F9"/>
    <w:rsid w:val="0096426D"/>
    <w:rsid w:val="009644FD"/>
    <w:rsid w:val="00966285"/>
    <w:rsid w:val="00967116"/>
    <w:rsid w:val="0097051F"/>
    <w:rsid w:val="00970B7B"/>
    <w:rsid w:val="009713A9"/>
    <w:rsid w:val="00971690"/>
    <w:rsid w:val="009730D9"/>
    <w:rsid w:val="00973905"/>
    <w:rsid w:val="00975980"/>
    <w:rsid w:val="00975C07"/>
    <w:rsid w:val="00976399"/>
    <w:rsid w:val="00977A18"/>
    <w:rsid w:val="00977D93"/>
    <w:rsid w:val="0098070B"/>
    <w:rsid w:val="0098076D"/>
    <w:rsid w:val="0098083E"/>
    <w:rsid w:val="009809FA"/>
    <w:rsid w:val="00981CEF"/>
    <w:rsid w:val="00982E46"/>
    <w:rsid w:val="00982FA4"/>
    <w:rsid w:val="00983670"/>
    <w:rsid w:val="009842C5"/>
    <w:rsid w:val="00985049"/>
    <w:rsid w:val="00985FD8"/>
    <w:rsid w:val="00986951"/>
    <w:rsid w:val="00986A4C"/>
    <w:rsid w:val="00986C6D"/>
    <w:rsid w:val="009913F6"/>
    <w:rsid w:val="00991762"/>
    <w:rsid w:val="00992178"/>
    <w:rsid w:val="00992653"/>
    <w:rsid w:val="009928B3"/>
    <w:rsid w:val="00992F46"/>
    <w:rsid w:val="0099349E"/>
    <w:rsid w:val="0099355A"/>
    <w:rsid w:val="009935AA"/>
    <w:rsid w:val="00993D9C"/>
    <w:rsid w:val="00993DA4"/>
    <w:rsid w:val="00994D8D"/>
    <w:rsid w:val="009958DE"/>
    <w:rsid w:val="00995FE0"/>
    <w:rsid w:val="00996177"/>
    <w:rsid w:val="009963DC"/>
    <w:rsid w:val="009972C1"/>
    <w:rsid w:val="009977EB"/>
    <w:rsid w:val="009A09CF"/>
    <w:rsid w:val="009A0AB9"/>
    <w:rsid w:val="009A1C7A"/>
    <w:rsid w:val="009A24F4"/>
    <w:rsid w:val="009A303C"/>
    <w:rsid w:val="009A41D2"/>
    <w:rsid w:val="009A62E7"/>
    <w:rsid w:val="009A634F"/>
    <w:rsid w:val="009A65FF"/>
    <w:rsid w:val="009A6682"/>
    <w:rsid w:val="009A77EB"/>
    <w:rsid w:val="009B14A6"/>
    <w:rsid w:val="009B150B"/>
    <w:rsid w:val="009B17A0"/>
    <w:rsid w:val="009B1A4F"/>
    <w:rsid w:val="009B2A71"/>
    <w:rsid w:val="009B3D3E"/>
    <w:rsid w:val="009B41FC"/>
    <w:rsid w:val="009B444F"/>
    <w:rsid w:val="009B4460"/>
    <w:rsid w:val="009B4578"/>
    <w:rsid w:val="009B6405"/>
    <w:rsid w:val="009B67B7"/>
    <w:rsid w:val="009B6FB2"/>
    <w:rsid w:val="009B7907"/>
    <w:rsid w:val="009B7C61"/>
    <w:rsid w:val="009C008C"/>
    <w:rsid w:val="009C0953"/>
    <w:rsid w:val="009C0A68"/>
    <w:rsid w:val="009C0BF0"/>
    <w:rsid w:val="009C23CE"/>
    <w:rsid w:val="009C2E90"/>
    <w:rsid w:val="009C300D"/>
    <w:rsid w:val="009C4930"/>
    <w:rsid w:val="009C5512"/>
    <w:rsid w:val="009C6BBC"/>
    <w:rsid w:val="009C6DED"/>
    <w:rsid w:val="009C741B"/>
    <w:rsid w:val="009D15A4"/>
    <w:rsid w:val="009D1EC4"/>
    <w:rsid w:val="009D1EFB"/>
    <w:rsid w:val="009D2032"/>
    <w:rsid w:val="009D20E2"/>
    <w:rsid w:val="009D2E40"/>
    <w:rsid w:val="009D31E8"/>
    <w:rsid w:val="009D3559"/>
    <w:rsid w:val="009D3F17"/>
    <w:rsid w:val="009D446F"/>
    <w:rsid w:val="009D4682"/>
    <w:rsid w:val="009D5746"/>
    <w:rsid w:val="009D5817"/>
    <w:rsid w:val="009D58FC"/>
    <w:rsid w:val="009D65B9"/>
    <w:rsid w:val="009D6E8B"/>
    <w:rsid w:val="009D70B5"/>
    <w:rsid w:val="009D7A0B"/>
    <w:rsid w:val="009D7D81"/>
    <w:rsid w:val="009E0CA1"/>
    <w:rsid w:val="009E173E"/>
    <w:rsid w:val="009E1DA9"/>
    <w:rsid w:val="009E2D9D"/>
    <w:rsid w:val="009E4260"/>
    <w:rsid w:val="009E45DC"/>
    <w:rsid w:val="009E483D"/>
    <w:rsid w:val="009E4849"/>
    <w:rsid w:val="009E4973"/>
    <w:rsid w:val="009E69E3"/>
    <w:rsid w:val="009E7095"/>
    <w:rsid w:val="009E7196"/>
    <w:rsid w:val="009F0048"/>
    <w:rsid w:val="009F045E"/>
    <w:rsid w:val="009F0BC9"/>
    <w:rsid w:val="009F214D"/>
    <w:rsid w:val="009F493B"/>
    <w:rsid w:val="009F4A5E"/>
    <w:rsid w:val="009F5699"/>
    <w:rsid w:val="009F6398"/>
    <w:rsid w:val="009F657A"/>
    <w:rsid w:val="009F65C1"/>
    <w:rsid w:val="00A00D52"/>
    <w:rsid w:val="00A00DC3"/>
    <w:rsid w:val="00A00F1A"/>
    <w:rsid w:val="00A00FD8"/>
    <w:rsid w:val="00A02644"/>
    <w:rsid w:val="00A03CEA"/>
    <w:rsid w:val="00A03D76"/>
    <w:rsid w:val="00A04F7C"/>
    <w:rsid w:val="00A0518C"/>
    <w:rsid w:val="00A0674B"/>
    <w:rsid w:val="00A0688E"/>
    <w:rsid w:val="00A07835"/>
    <w:rsid w:val="00A10E90"/>
    <w:rsid w:val="00A1104E"/>
    <w:rsid w:val="00A11E6A"/>
    <w:rsid w:val="00A12430"/>
    <w:rsid w:val="00A12ABB"/>
    <w:rsid w:val="00A130C3"/>
    <w:rsid w:val="00A13282"/>
    <w:rsid w:val="00A1471A"/>
    <w:rsid w:val="00A14A62"/>
    <w:rsid w:val="00A15A10"/>
    <w:rsid w:val="00A15A81"/>
    <w:rsid w:val="00A16480"/>
    <w:rsid w:val="00A16592"/>
    <w:rsid w:val="00A17718"/>
    <w:rsid w:val="00A202C1"/>
    <w:rsid w:val="00A20D30"/>
    <w:rsid w:val="00A2101F"/>
    <w:rsid w:val="00A21434"/>
    <w:rsid w:val="00A21D92"/>
    <w:rsid w:val="00A2236D"/>
    <w:rsid w:val="00A2428C"/>
    <w:rsid w:val="00A24727"/>
    <w:rsid w:val="00A26E64"/>
    <w:rsid w:val="00A2797F"/>
    <w:rsid w:val="00A3060C"/>
    <w:rsid w:val="00A30C69"/>
    <w:rsid w:val="00A3135F"/>
    <w:rsid w:val="00A315D9"/>
    <w:rsid w:val="00A32072"/>
    <w:rsid w:val="00A325C5"/>
    <w:rsid w:val="00A326D0"/>
    <w:rsid w:val="00A3271D"/>
    <w:rsid w:val="00A34010"/>
    <w:rsid w:val="00A341B8"/>
    <w:rsid w:val="00A34C5B"/>
    <w:rsid w:val="00A350BB"/>
    <w:rsid w:val="00A35556"/>
    <w:rsid w:val="00A3575B"/>
    <w:rsid w:val="00A368C0"/>
    <w:rsid w:val="00A37114"/>
    <w:rsid w:val="00A37F52"/>
    <w:rsid w:val="00A37F8C"/>
    <w:rsid w:val="00A40161"/>
    <w:rsid w:val="00A401EF"/>
    <w:rsid w:val="00A40ACA"/>
    <w:rsid w:val="00A40DE3"/>
    <w:rsid w:val="00A416F7"/>
    <w:rsid w:val="00A42695"/>
    <w:rsid w:val="00A43C8E"/>
    <w:rsid w:val="00A43CF4"/>
    <w:rsid w:val="00A43E99"/>
    <w:rsid w:val="00A44351"/>
    <w:rsid w:val="00A44E28"/>
    <w:rsid w:val="00A44F7A"/>
    <w:rsid w:val="00A45292"/>
    <w:rsid w:val="00A45909"/>
    <w:rsid w:val="00A45E2D"/>
    <w:rsid w:val="00A4720C"/>
    <w:rsid w:val="00A50133"/>
    <w:rsid w:val="00A504D7"/>
    <w:rsid w:val="00A504E2"/>
    <w:rsid w:val="00A50837"/>
    <w:rsid w:val="00A50958"/>
    <w:rsid w:val="00A50ED5"/>
    <w:rsid w:val="00A51B76"/>
    <w:rsid w:val="00A51BE0"/>
    <w:rsid w:val="00A51CC9"/>
    <w:rsid w:val="00A51FA0"/>
    <w:rsid w:val="00A5219F"/>
    <w:rsid w:val="00A524FD"/>
    <w:rsid w:val="00A52DAD"/>
    <w:rsid w:val="00A532E4"/>
    <w:rsid w:val="00A53CCA"/>
    <w:rsid w:val="00A562BF"/>
    <w:rsid w:val="00A56852"/>
    <w:rsid w:val="00A56A49"/>
    <w:rsid w:val="00A57BBE"/>
    <w:rsid w:val="00A57C9C"/>
    <w:rsid w:val="00A57F21"/>
    <w:rsid w:val="00A6007F"/>
    <w:rsid w:val="00A6180A"/>
    <w:rsid w:val="00A62562"/>
    <w:rsid w:val="00A644BB"/>
    <w:rsid w:val="00A64A5E"/>
    <w:rsid w:val="00A64A6A"/>
    <w:rsid w:val="00A64E91"/>
    <w:rsid w:val="00A654FC"/>
    <w:rsid w:val="00A657DB"/>
    <w:rsid w:val="00A67013"/>
    <w:rsid w:val="00A67599"/>
    <w:rsid w:val="00A6764D"/>
    <w:rsid w:val="00A710E4"/>
    <w:rsid w:val="00A7128C"/>
    <w:rsid w:val="00A7163C"/>
    <w:rsid w:val="00A7227A"/>
    <w:rsid w:val="00A7250C"/>
    <w:rsid w:val="00A72A33"/>
    <w:rsid w:val="00A72F78"/>
    <w:rsid w:val="00A7385C"/>
    <w:rsid w:val="00A73C85"/>
    <w:rsid w:val="00A73ED5"/>
    <w:rsid w:val="00A7435D"/>
    <w:rsid w:val="00A7517C"/>
    <w:rsid w:val="00A754EA"/>
    <w:rsid w:val="00A75845"/>
    <w:rsid w:val="00A75FA2"/>
    <w:rsid w:val="00A768F3"/>
    <w:rsid w:val="00A76DD5"/>
    <w:rsid w:val="00A80093"/>
    <w:rsid w:val="00A80603"/>
    <w:rsid w:val="00A8156A"/>
    <w:rsid w:val="00A81E02"/>
    <w:rsid w:val="00A81EC5"/>
    <w:rsid w:val="00A82300"/>
    <w:rsid w:val="00A84B2B"/>
    <w:rsid w:val="00A84B95"/>
    <w:rsid w:val="00A85086"/>
    <w:rsid w:val="00A85381"/>
    <w:rsid w:val="00A859DF"/>
    <w:rsid w:val="00A86B7B"/>
    <w:rsid w:val="00A8745C"/>
    <w:rsid w:val="00A87520"/>
    <w:rsid w:val="00A90AFF"/>
    <w:rsid w:val="00A91115"/>
    <w:rsid w:val="00A9180E"/>
    <w:rsid w:val="00A91AA3"/>
    <w:rsid w:val="00A92C5F"/>
    <w:rsid w:val="00A931D1"/>
    <w:rsid w:val="00A94284"/>
    <w:rsid w:val="00A94308"/>
    <w:rsid w:val="00A94650"/>
    <w:rsid w:val="00A94DCD"/>
    <w:rsid w:val="00A95B7F"/>
    <w:rsid w:val="00A95E43"/>
    <w:rsid w:val="00A968F5"/>
    <w:rsid w:val="00A96CF0"/>
    <w:rsid w:val="00A97BC2"/>
    <w:rsid w:val="00A97EEA"/>
    <w:rsid w:val="00AA00A1"/>
    <w:rsid w:val="00AA2177"/>
    <w:rsid w:val="00AA333B"/>
    <w:rsid w:val="00AA3885"/>
    <w:rsid w:val="00AA3DFF"/>
    <w:rsid w:val="00AA4297"/>
    <w:rsid w:val="00AA4FCB"/>
    <w:rsid w:val="00AA62EE"/>
    <w:rsid w:val="00AA6672"/>
    <w:rsid w:val="00AA7743"/>
    <w:rsid w:val="00AA7795"/>
    <w:rsid w:val="00AA7FDF"/>
    <w:rsid w:val="00AB05BA"/>
    <w:rsid w:val="00AB0D44"/>
    <w:rsid w:val="00AB1A96"/>
    <w:rsid w:val="00AB201B"/>
    <w:rsid w:val="00AB23C8"/>
    <w:rsid w:val="00AB2F52"/>
    <w:rsid w:val="00AB3A58"/>
    <w:rsid w:val="00AB3DD9"/>
    <w:rsid w:val="00AB4197"/>
    <w:rsid w:val="00AB4299"/>
    <w:rsid w:val="00AB4D80"/>
    <w:rsid w:val="00AB4DA9"/>
    <w:rsid w:val="00AB4DFA"/>
    <w:rsid w:val="00AB5073"/>
    <w:rsid w:val="00AB556A"/>
    <w:rsid w:val="00AB56AA"/>
    <w:rsid w:val="00AB61C2"/>
    <w:rsid w:val="00AB6417"/>
    <w:rsid w:val="00AB6879"/>
    <w:rsid w:val="00AB71C7"/>
    <w:rsid w:val="00AC182D"/>
    <w:rsid w:val="00AC22C2"/>
    <w:rsid w:val="00AC27C4"/>
    <w:rsid w:val="00AC28C5"/>
    <w:rsid w:val="00AC2DF2"/>
    <w:rsid w:val="00AC36CF"/>
    <w:rsid w:val="00AC3C69"/>
    <w:rsid w:val="00AC4ED4"/>
    <w:rsid w:val="00AC57CC"/>
    <w:rsid w:val="00AC67E6"/>
    <w:rsid w:val="00AC68AB"/>
    <w:rsid w:val="00AD01EE"/>
    <w:rsid w:val="00AD099E"/>
    <w:rsid w:val="00AD0BFC"/>
    <w:rsid w:val="00AD143B"/>
    <w:rsid w:val="00AD1B0B"/>
    <w:rsid w:val="00AD1B6C"/>
    <w:rsid w:val="00AD20DD"/>
    <w:rsid w:val="00AD2168"/>
    <w:rsid w:val="00AD2369"/>
    <w:rsid w:val="00AD264A"/>
    <w:rsid w:val="00AD2A42"/>
    <w:rsid w:val="00AD3C8A"/>
    <w:rsid w:val="00AD43CE"/>
    <w:rsid w:val="00AD4512"/>
    <w:rsid w:val="00AD47C2"/>
    <w:rsid w:val="00AD4C08"/>
    <w:rsid w:val="00AD5004"/>
    <w:rsid w:val="00AD60D1"/>
    <w:rsid w:val="00AD7965"/>
    <w:rsid w:val="00AD7A49"/>
    <w:rsid w:val="00AD7F15"/>
    <w:rsid w:val="00AE00CE"/>
    <w:rsid w:val="00AE16B7"/>
    <w:rsid w:val="00AE18A4"/>
    <w:rsid w:val="00AE2F2C"/>
    <w:rsid w:val="00AE3A29"/>
    <w:rsid w:val="00AE3BE4"/>
    <w:rsid w:val="00AE49AD"/>
    <w:rsid w:val="00AE4A63"/>
    <w:rsid w:val="00AE52B8"/>
    <w:rsid w:val="00AE5375"/>
    <w:rsid w:val="00AE54E1"/>
    <w:rsid w:val="00AE54E8"/>
    <w:rsid w:val="00AE6162"/>
    <w:rsid w:val="00AE6430"/>
    <w:rsid w:val="00AE648C"/>
    <w:rsid w:val="00AE6942"/>
    <w:rsid w:val="00AE6CF3"/>
    <w:rsid w:val="00AE6FD0"/>
    <w:rsid w:val="00AE7B83"/>
    <w:rsid w:val="00AF048F"/>
    <w:rsid w:val="00AF212D"/>
    <w:rsid w:val="00AF2D43"/>
    <w:rsid w:val="00AF36A4"/>
    <w:rsid w:val="00AF3DB9"/>
    <w:rsid w:val="00AF4212"/>
    <w:rsid w:val="00AF4C76"/>
    <w:rsid w:val="00AF4DBE"/>
    <w:rsid w:val="00AF5820"/>
    <w:rsid w:val="00AF5C8B"/>
    <w:rsid w:val="00AF5D2D"/>
    <w:rsid w:val="00AF5EEE"/>
    <w:rsid w:val="00AF67FA"/>
    <w:rsid w:val="00AF6A09"/>
    <w:rsid w:val="00AF7147"/>
    <w:rsid w:val="00AF7761"/>
    <w:rsid w:val="00B0056D"/>
    <w:rsid w:val="00B009DC"/>
    <w:rsid w:val="00B00D9F"/>
    <w:rsid w:val="00B013FD"/>
    <w:rsid w:val="00B014A8"/>
    <w:rsid w:val="00B023D9"/>
    <w:rsid w:val="00B0278F"/>
    <w:rsid w:val="00B02A5C"/>
    <w:rsid w:val="00B032B9"/>
    <w:rsid w:val="00B03B61"/>
    <w:rsid w:val="00B048C7"/>
    <w:rsid w:val="00B04BD2"/>
    <w:rsid w:val="00B05E24"/>
    <w:rsid w:val="00B05E43"/>
    <w:rsid w:val="00B06199"/>
    <w:rsid w:val="00B064DC"/>
    <w:rsid w:val="00B0731D"/>
    <w:rsid w:val="00B075CA"/>
    <w:rsid w:val="00B078E9"/>
    <w:rsid w:val="00B079EE"/>
    <w:rsid w:val="00B10074"/>
    <w:rsid w:val="00B104A4"/>
    <w:rsid w:val="00B10A6F"/>
    <w:rsid w:val="00B10E6C"/>
    <w:rsid w:val="00B10ED8"/>
    <w:rsid w:val="00B11069"/>
    <w:rsid w:val="00B1117F"/>
    <w:rsid w:val="00B12F14"/>
    <w:rsid w:val="00B13E9E"/>
    <w:rsid w:val="00B14B40"/>
    <w:rsid w:val="00B14FA3"/>
    <w:rsid w:val="00B15BA7"/>
    <w:rsid w:val="00B15BC2"/>
    <w:rsid w:val="00B1602D"/>
    <w:rsid w:val="00B168E2"/>
    <w:rsid w:val="00B16D97"/>
    <w:rsid w:val="00B17AF7"/>
    <w:rsid w:val="00B17EBF"/>
    <w:rsid w:val="00B20359"/>
    <w:rsid w:val="00B21157"/>
    <w:rsid w:val="00B211BA"/>
    <w:rsid w:val="00B21292"/>
    <w:rsid w:val="00B22C7F"/>
    <w:rsid w:val="00B22CC1"/>
    <w:rsid w:val="00B2304B"/>
    <w:rsid w:val="00B234C5"/>
    <w:rsid w:val="00B255D5"/>
    <w:rsid w:val="00B25E9D"/>
    <w:rsid w:val="00B2640B"/>
    <w:rsid w:val="00B271FC"/>
    <w:rsid w:val="00B3003C"/>
    <w:rsid w:val="00B3008A"/>
    <w:rsid w:val="00B30780"/>
    <w:rsid w:val="00B307FA"/>
    <w:rsid w:val="00B30988"/>
    <w:rsid w:val="00B31769"/>
    <w:rsid w:val="00B31B6D"/>
    <w:rsid w:val="00B32D79"/>
    <w:rsid w:val="00B33077"/>
    <w:rsid w:val="00B33669"/>
    <w:rsid w:val="00B33E35"/>
    <w:rsid w:val="00B34102"/>
    <w:rsid w:val="00B349F4"/>
    <w:rsid w:val="00B3525F"/>
    <w:rsid w:val="00B3593C"/>
    <w:rsid w:val="00B35E92"/>
    <w:rsid w:val="00B366E4"/>
    <w:rsid w:val="00B3789D"/>
    <w:rsid w:val="00B406B2"/>
    <w:rsid w:val="00B41233"/>
    <w:rsid w:val="00B4187C"/>
    <w:rsid w:val="00B41A30"/>
    <w:rsid w:val="00B41D72"/>
    <w:rsid w:val="00B41D94"/>
    <w:rsid w:val="00B424F2"/>
    <w:rsid w:val="00B42989"/>
    <w:rsid w:val="00B42D0E"/>
    <w:rsid w:val="00B43100"/>
    <w:rsid w:val="00B43E9A"/>
    <w:rsid w:val="00B44C15"/>
    <w:rsid w:val="00B45308"/>
    <w:rsid w:val="00B4572C"/>
    <w:rsid w:val="00B4578B"/>
    <w:rsid w:val="00B45E20"/>
    <w:rsid w:val="00B45ECC"/>
    <w:rsid w:val="00B4639C"/>
    <w:rsid w:val="00B501C2"/>
    <w:rsid w:val="00B50605"/>
    <w:rsid w:val="00B525C6"/>
    <w:rsid w:val="00B530AC"/>
    <w:rsid w:val="00B54259"/>
    <w:rsid w:val="00B5513B"/>
    <w:rsid w:val="00B5552C"/>
    <w:rsid w:val="00B55753"/>
    <w:rsid w:val="00B55B1F"/>
    <w:rsid w:val="00B56B26"/>
    <w:rsid w:val="00B57AD4"/>
    <w:rsid w:val="00B604E6"/>
    <w:rsid w:val="00B60517"/>
    <w:rsid w:val="00B60A66"/>
    <w:rsid w:val="00B60BCA"/>
    <w:rsid w:val="00B61246"/>
    <w:rsid w:val="00B61331"/>
    <w:rsid w:val="00B61B3E"/>
    <w:rsid w:val="00B62424"/>
    <w:rsid w:val="00B62F5F"/>
    <w:rsid w:val="00B64819"/>
    <w:rsid w:val="00B6528B"/>
    <w:rsid w:val="00B66062"/>
    <w:rsid w:val="00B66187"/>
    <w:rsid w:val="00B67076"/>
    <w:rsid w:val="00B672CB"/>
    <w:rsid w:val="00B674D7"/>
    <w:rsid w:val="00B6783A"/>
    <w:rsid w:val="00B67CB1"/>
    <w:rsid w:val="00B700AE"/>
    <w:rsid w:val="00B70878"/>
    <w:rsid w:val="00B71A16"/>
    <w:rsid w:val="00B71B19"/>
    <w:rsid w:val="00B72391"/>
    <w:rsid w:val="00B7291A"/>
    <w:rsid w:val="00B72A1F"/>
    <w:rsid w:val="00B73817"/>
    <w:rsid w:val="00B741BA"/>
    <w:rsid w:val="00B74290"/>
    <w:rsid w:val="00B74773"/>
    <w:rsid w:val="00B74C31"/>
    <w:rsid w:val="00B74D3C"/>
    <w:rsid w:val="00B75EDC"/>
    <w:rsid w:val="00B75FD0"/>
    <w:rsid w:val="00B76330"/>
    <w:rsid w:val="00B766C7"/>
    <w:rsid w:val="00B76B1A"/>
    <w:rsid w:val="00B76E96"/>
    <w:rsid w:val="00B774E0"/>
    <w:rsid w:val="00B8012F"/>
    <w:rsid w:val="00B80D4A"/>
    <w:rsid w:val="00B813C9"/>
    <w:rsid w:val="00B81A17"/>
    <w:rsid w:val="00B81C9C"/>
    <w:rsid w:val="00B81D6A"/>
    <w:rsid w:val="00B822B2"/>
    <w:rsid w:val="00B829EE"/>
    <w:rsid w:val="00B82D87"/>
    <w:rsid w:val="00B8304B"/>
    <w:rsid w:val="00B8305E"/>
    <w:rsid w:val="00B8379C"/>
    <w:rsid w:val="00B839F6"/>
    <w:rsid w:val="00B85068"/>
    <w:rsid w:val="00B85611"/>
    <w:rsid w:val="00B869A7"/>
    <w:rsid w:val="00B86C56"/>
    <w:rsid w:val="00B87F05"/>
    <w:rsid w:val="00B90367"/>
    <w:rsid w:val="00B927E9"/>
    <w:rsid w:val="00B928E6"/>
    <w:rsid w:val="00B929A8"/>
    <w:rsid w:val="00B93B56"/>
    <w:rsid w:val="00B94B8E"/>
    <w:rsid w:val="00B95B63"/>
    <w:rsid w:val="00B960FF"/>
    <w:rsid w:val="00B96545"/>
    <w:rsid w:val="00B96E38"/>
    <w:rsid w:val="00B971A7"/>
    <w:rsid w:val="00BA0BF8"/>
    <w:rsid w:val="00BA0C4A"/>
    <w:rsid w:val="00BA0CB3"/>
    <w:rsid w:val="00BA14B4"/>
    <w:rsid w:val="00BA154E"/>
    <w:rsid w:val="00BA2F07"/>
    <w:rsid w:val="00BA385C"/>
    <w:rsid w:val="00BA39B8"/>
    <w:rsid w:val="00BA3B26"/>
    <w:rsid w:val="00BA3F12"/>
    <w:rsid w:val="00BA3FC7"/>
    <w:rsid w:val="00BA55FE"/>
    <w:rsid w:val="00BA5C34"/>
    <w:rsid w:val="00BA5E0F"/>
    <w:rsid w:val="00BA68C1"/>
    <w:rsid w:val="00BA690D"/>
    <w:rsid w:val="00BA71D8"/>
    <w:rsid w:val="00BB09B5"/>
    <w:rsid w:val="00BB17B6"/>
    <w:rsid w:val="00BB18AF"/>
    <w:rsid w:val="00BB1AF5"/>
    <w:rsid w:val="00BB272E"/>
    <w:rsid w:val="00BB283B"/>
    <w:rsid w:val="00BB311C"/>
    <w:rsid w:val="00BB39D6"/>
    <w:rsid w:val="00BB48EF"/>
    <w:rsid w:val="00BB49F1"/>
    <w:rsid w:val="00BB4C18"/>
    <w:rsid w:val="00BB5162"/>
    <w:rsid w:val="00BB56FE"/>
    <w:rsid w:val="00BB5974"/>
    <w:rsid w:val="00BB5DC3"/>
    <w:rsid w:val="00BB6995"/>
    <w:rsid w:val="00BC088B"/>
    <w:rsid w:val="00BC1235"/>
    <w:rsid w:val="00BC1BEB"/>
    <w:rsid w:val="00BC1C5F"/>
    <w:rsid w:val="00BC1DE4"/>
    <w:rsid w:val="00BC234B"/>
    <w:rsid w:val="00BC4C27"/>
    <w:rsid w:val="00BC4CC0"/>
    <w:rsid w:val="00BC6938"/>
    <w:rsid w:val="00BC6AE8"/>
    <w:rsid w:val="00BC7ADA"/>
    <w:rsid w:val="00BD0C22"/>
    <w:rsid w:val="00BD0E5E"/>
    <w:rsid w:val="00BD107B"/>
    <w:rsid w:val="00BD19A5"/>
    <w:rsid w:val="00BD1E35"/>
    <w:rsid w:val="00BD3607"/>
    <w:rsid w:val="00BD3616"/>
    <w:rsid w:val="00BD41A1"/>
    <w:rsid w:val="00BD4391"/>
    <w:rsid w:val="00BD441E"/>
    <w:rsid w:val="00BD4AC8"/>
    <w:rsid w:val="00BD4BF7"/>
    <w:rsid w:val="00BD5375"/>
    <w:rsid w:val="00BD5E79"/>
    <w:rsid w:val="00BD66BB"/>
    <w:rsid w:val="00BD683B"/>
    <w:rsid w:val="00BD6C91"/>
    <w:rsid w:val="00BD7456"/>
    <w:rsid w:val="00BD76C3"/>
    <w:rsid w:val="00BD7A65"/>
    <w:rsid w:val="00BE01E9"/>
    <w:rsid w:val="00BE01EB"/>
    <w:rsid w:val="00BE0321"/>
    <w:rsid w:val="00BE096F"/>
    <w:rsid w:val="00BE0B83"/>
    <w:rsid w:val="00BE1B01"/>
    <w:rsid w:val="00BE217B"/>
    <w:rsid w:val="00BE2684"/>
    <w:rsid w:val="00BE2F79"/>
    <w:rsid w:val="00BE3421"/>
    <w:rsid w:val="00BE3427"/>
    <w:rsid w:val="00BE3AB3"/>
    <w:rsid w:val="00BE4280"/>
    <w:rsid w:val="00BE4B95"/>
    <w:rsid w:val="00BE4F31"/>
    <w:rsid w:val="00BE6B3B"/>
    <w:rsid w:val="00BE70A8"/>
    <w:rsid w:val="00BE7E5C"/>
    <w:rsid w:val="00BF0AAC"/>
    <w:rsid w:val="00BF1252"/>
    <w:rsid w:val="00BF1379"/>
    <w:rsid w:val="00BF1603"/>
    <w:rsid w:val="00BF1B2B"/>
    <w:rsid w:val="00BF2046"/>
    <w:rsid w:val="00BF22BC"/>
    <w:rsid w:val="00BF326E"/>
    <w:rsid w:val="00BF3CF8"/>
    <w:rsid w:val="00BF4B78"/>
    <w:rsid w:val="00BF4B91"/>
    <w:rsid w:val="00BF567A"/>
    <w:rsid w:val="00BF582C"/>
    <w:rsid w:val="00BF5AC5"/>
    <w:rsid w:val="00BF606F"/>
    <w:rsid w:val="00BF66EF"/>
    <w:rsid w:val="00BF6AB3"/>
    <w:rsid w:val="00BF7C06"/>
    <w:rsid w:val="00C000A2"/>
    <w:rsid w:val="00C010A9"/>
    <w:rsid w:val="00C02473"/>
    <w:rsid w:val="00C02960"/>
    <w:rsid w:val="00C02D39"/>
    <w:rsid w:val="00C03584"/>
    <w:rsid w:val="00C038AE"/>
    <w:rsid w:val="00C03B05"/>
    <w:rsid w:val="00C046B3"/>
    <w:rsid w:val="00C04B8B"/>
    <w:rsid w:val="00C04C85"/>
    <w:rsid w:val="00C05130"/>
    <w:rsid w:val="00C0542F"/>
    <w:rsid w:val="00C057CE"/>
    <w:rsid w:val="00C057F2"/>
    <w:rsid w:val="00C058DC"/>
    <w:rsid w:val="00C06EF7"/>
    <w:rsid w:val="00C0717F"/>
    <w:rsid w:val="00C07C65"/>
    <w:rsid w:val="00C10162"/>
    <w:rsid w:val="00C106C6"/>
    <w:rsid w:val="00C11665"/>
    <w:rsid w:val="00C117FD"/>
    <w:rsid w:val="00C12170"/>
    <w:rsid w:val="00C1347A"/>
    <w:rsid w:val="00C13595"/>
    <w:rsid w:val="00C135AC"/>
    <w:rsid w:val="00C14E5F"/>
    <w:rsid w:val="00C15393"/>
    <w:rsid w:val="00C1594C"/>
    <w:rsid w:val="00C15DB0"/>
    <w:rsid w:val="00C163D7"/>
    <w:rsid w:val="00C17BF4"/>
    <w:rsid w:val="00C2006A"/>
    <w:rsid w:val="00C20294"/>
    <w:rsid w:val="00C213A8"/>
    <w:rsid w:val="00C21816"/>
    <w:rsid w:val="00C21A61"/>
    <w:rsid w:val="00C22081"/>
    <w:rsid w:val="00C2326A"/>
    <w:rsid w:val="00C23644"/>
    <w:rsid w:val="00C23AC9"/>
    <w:rsid w:val="00C23D7B"/>
    <w:rsid w:val="00C244C4"/>
    <w:rsid w:val="00C252D5"/>
    <w:rsid w:val="00C2537F"/>
    <w:rsid w:val="00C256B6"/>
    <w:rsid w:val="00C25AFC"/>
    <w:rsid w:val="00C25D8E"/>
    <w:rsid w:val="00C269CD"/>
    <w:rsid w:val="00C274E1"/>
    <w:rsid w:val="00C27B3F"/>
    <w:rsid w:val="00C304E2"/>
    <w:rsid w:val="00C3145B"/>
    <w:rsid w:val="00C31E71"/>
    <w:rsid w:val="00C3203F"/>
    <w:rsid w:val="00C32F33"/>
    <w:rsid w:val="00C3314A"/>
    <w:rsid w:val="00C342D5"/>
    <w:rsid w:val="00C343F3"/>
    <w:rsid w:val="00C34503"/>
    <w:rsid w:val="00C34C98"/>
    <w:rsid w:val="00C358F0"/>
    <w:rsid w:val="00C35EFF"/>
    <w:rsid w:val="00C36302"/>
    <w:rsid w:val="00C40481"/>
    <w:rsid w:val="00C40D56"/>
    <w:rsid w:val="00C4281B"/>
    <w:rsid w:val="00C43CBA"/>
    <w:rsid w:val="00C43D00"/>
    <w:rsid w:val="00C445F6"/>
    <w:rsid w:val="00C44988"/>
    <w:rsid w:val="00C451F6"/>
    <w:rsid w:val="00C45852"/>
    <w:rsid w:val="00C45995"/>
    <w:rsid w:val="00C463C6"/>
    <w:rsid w:val="00C46AEB"/>
    <w:rsid w:val="00C47296"/>
    <w:rsid w:val="00C47C6B"/>
    <w:rsid w:val="00C47F01"/>
    <w:rsid w:val="00C50590"/>
    <w:rsid w:val="00C50AEF"/>
    <w:rsid w:val="00C51A27"/>
    <w:rsid w:val="00C51C83"/>
    <w:rsid w:val="00C51F5F"/>
    <w:rsid w:val="00C52A38"/>
    <w:rsid w:val="00C52F2D"/>
    <w:rsid w:val="00C52FC1"/>
    <w:rsid w:val="00C53DC9"/>
    <w:rsid w:val="00C53E84"/>
    <w:rsid w:val="00C54676"/>
    <w:rsid w:val="00C547F4"/>
    <w:rsid w:val="00C54BEB"/>
    <w:rsid w:val="00C5513C"/>
    <w:rsid w:val="00C5577F"/>
    <w:rsid w:val="00C560B8"/>
    <w:rsid w:val="00C566FF"/>
    <w:rsid w:val="00C56809"/>
    <w:rsid w:val="00C56FC6"/>
    <w:rsid w:val="00C5747C"/>
    <w:rsid w:val="00C57ACA"/>
    <w:rsid w:val="00C60445"/>
    <w:rsid w:val="00C60D11"/>
    <w:rsid w:val="00C620E1"/>
    <w:rsid w:val="00C62EE6"/>
    <w:rsid w:val="00C63FB6"/>
    <w:rsid w:val="00C647B4"/>
    <w:rsid w:val="00C65174"/>
    <w:rsid w:val="00C6518E"/>
    <w:rsid w:val="00C65735"/>
    <w:rsid w:val="00C6618A"/>
    <w:rsid w:val="00C67096"/>
    <w:rsid w:val="00C67156"/>
    <w:rsid w:val="00C70474"/>
    <w:rsid w:val="00C7074D"/>
    <w:rsid w:val="00C71140"/>
    <w:rsid w:val="00C71D45"/>
    <w:rsid w:val="00C73219"/>
    <w:rsid w:val="00C733A6"/>
    <w:rsid w:val="00C738C3"/>
    <w:rsid w:val="00C74AD4"/>
    <w:rsid w:val="00C760AB"/>
    <w:rsid w:val="00C80AD1"/>
    <w:rsid w:val="00C80F3C"/>
    <w:rsid w:val="00C816EC"/>
    <w:rsid w:val="00C81A7C"/>
    <w:rsid w:val="00C82644"/>
    <w:rsid w:val="00C82838"/>
    <w:rsid w:val="00C834A9"/>
    <w:rsid w:val="00C83761"/>
    <w:rsid w:val="00C844B3"/>
    <w:rsid w:val="00C84A37"/>
    <w:rsid w:val="00C85971"/>
    <w:rsid w:val="00C87EC1"/>
    <w:rsid w:val="00C90B0A"/>
    <w:rsid w:val="00C90B2C"/>
    <w:rsid w:val="00C91067"/>
    <w:rsid w:val="00C912FB"/>
    <w:rsid w:val="00C9305A"/>
    <w:rsid w:val="00C9387F"/>
    <w:rsid w:val="00C9456A"/>
    <w:rsid w:val="00C94850"/>
    <w:rsid w:val="00C948A2"/>
    <w:rsid w:val="00C9490C"/>
    <w:rsid w:val="00C95351"/>
    <w:rsid w:val="00C95B21"/>
    <w:rsid w:val="00C96B5D"/>
    <w:rsid w:val="00C9793B"/>
    <w:rsid w:val="00CA0A95"/>
    <w:rsid w:val="00CA12CB"/>
    <w:rsid w:val="00CA1459"/>
    <w:rsid w:val="00CA1578"/>
    <w:rsid w:val="00CA1B92"/>
    <w:rsid w:val="00CA1C9E"/>
    <w:rsid w:val="00CA200E"/>
    <w:rsid w:val="00CA20BC"/>
    <w:rsid w:val="00CA21F9"/>
    <w:rsid w:val="00CA3177"/>
    <w:rsid w:val="00CA343B"/>
    <w:rsid w:val="00CA36AF"/>
    <w:rsid w:val="00CA424B"/>
    <w:rsid w:val="00CA55A2"/>
    <w:rsid w:val="00CA5648"/>
    <w:rsid w:val="00CA5DF4"/>
    <w:rsid w:val="00CA6BE0"/>
    <w:rsid w:val="00CA6CC6"/>
    <w:rsid w:val="00CA794A"/>
    <w:rsid w:val="00CB1D00"/>
    <w:rsid w:val="00CB1D93"/>
    <w:rsid w:val="00CB1E89"/>
    <w:rsid w:val="00CB2A5F"/>
    <w:rsid w:val="00CB2D15"/>
    <w:rsid w:val="00CB339A"/>
    <w:rsid w:val="00CB350A"/>
    <w:rsid w:val="00CB38B9"/>
    <w:rsid w:val="00CB3A91"/>
    <w:rsid w:val="00CB3DCA"/>
    <w:rsid w:val="00CB3E72"/>
    <w:rsid w:val="00CB433C"/>
    <w:rsid w:val="00CB48FB"/>
    <w:rsid w:val="00CB48FF"/>
    <w:rsid w:val="00CB5065"/>
    <w:rsid w:val="00CB56A1"/>
    <w:rsid w:val="00CB5F9C"/>
    <w:rsid w:val="00CB6234"/>
    <w:rsid w:val="00CB686B"/>
    <w:rsid w:val="00CB7CD7"/>
    <w:rsid w:val="00CB7D98"/>
    <w:rsid w:val="00CC034A"/>
    <w:rsid w:val="00CC07EF"/>
    <w:rsid w:val="00CC0B6A"/>
    <w:rsid w:val="00CC10CC"/>
    <w:rsid w:val="00CC119F"/>
    <w:rsid w:val="00CC186E"/>
    <w:rsid w:val="00CC263F"/>
    <w:rsid w:val="00CC40E8"/>
    <w:rsid w:val="00CC4389"/>
    <w:rsid w:val="00CC48BE"/>
    <w:rsid w:val="00CC4C40"/>
    <w:rsid w:val="00CC5CA3"/>
    <w:rsid w:val="00CC5E73"/>
    <w:rsid w:val="00CC6721"/>
    <w:rsid w:val="00CC6F94"/>
    <w:rsid w:val="00CC7D03"/>
    <w:rsid w:val="00CD0028"/>
    <w:rsid w:val="00CD0777"/>
    <w:rsid w:val="00CD1324"/>
    <w:rsid w:val="00CD2AC6"/>
    <w:rsid w:val="00CD3223"/>
    <w:rsid w:val="00CD333C"/>
    <w:rsid w:val="00CD36E6"/>
    <w:rsid w:val="00CD42F0"/>
    <w:rsid w:val="00CD4D94"/>
    <w:rsid w:val="00CD59CA"/>
    <w:rsid w:val="00CD59D7"/>
    <w:rsid w:val="00CD676F"/>
    <w:rsid w:val="00CD68B5"/>
    <w:rsid w:val="00CD7ACF"/>
    <w:rsid w:val="00CE0ECA"/>
    <w:rsid w:val="00CE1378"/>
    <w:rsid w:val="00CE199C"/>
    <w:rsid w:val="00CE23A0"/>
    <w:rsid w:val="00CE34DE"/>
    <w:rsid w:val="00CE3C27"/>
    <w:rsid w:val="00CE3CDD"/>
    <w:rsid w:val="00CE5352"/>
    <w:rsid w:val="00CE55B6"/>
    <w:rsid w:val="00CE63D5"/>
    <w:rsid w:val="00CE64FB"/>
    <w:rsid w:val="00CE667D"/>
    <w:rsid w:val="00CE79CC"/>
    <w:rsid w:val="00CF0E89"/>
    <w:rsid w:val="00CF2488"/>
    <w:rsid w:val="00CF2738"/>
    <w:rsid w:val="00CF28FE"/>
    <w:rsid w:val="00CF2E18"/>
    <w:rsid w:val="00CF3002"/>
    <w:rsid w:val="00CF5741"/>
    <w:rsid w:val="00CF6D62"/>
    <w:rsid w:val="00CF6DE0"/>
    <w:rsid w:val="00CF7440"/>
    <w:rsid w:val="00CF7AED"/>
    <w:rsid w:val="00D00703"/>
    <w:rsid w:val="00D007B6"/>
    <w:rsid w:val="00D00CCC"/>
    <w:rsid w:val="00D020E3"/>
    <w:rsid w:val="00D02558"/>
    <w:rsid w:val="00D0311F"/>
    <w:rsid w:val="00D03D04"/>
    <w:rsid w:val="00D057D6"/>
    <w:rsid w:val="00D0657C"/>
    <w:rsid w:val="00D0701E"/>
    <w:rsid w:val="00D07D26"/>
    <w:rsid w:val="00D10789"/>
    <w:rsid w:val="00D115D1"/>
    <w:rsid w:val="00D1185B"/>
    <w:rsid w:val="00D14524"/>
    <w:rsid w:val="00D1538A"/>
    <w:rsid w:val="00D1677E"/>
    <w:rsid w:val="00D16A2A"/>
    <w:rsid w:val="00D16FBD"/>
    <w:rsid w:val="00D1763B"/>
    <w:rsid w:val="00D20376"/>
    <w:rsid w:val="00D20554"/>
    <w:rsid w:val="00D208CD"/>
    <w:rsid w:val="00D2100D"/>
    <w:rsid w:val="00D2143E"/>
    <w:rsid w:val="00D219EC"/>
    <w:rsid w:val="00D22354"/>
    <w:rsid w:val="00D22B31"/>
    <w:rsid w:val="00D23B53"/>
    <w:rsid w:val="00D23DA7"/>
    <w:rsid w:val="00D23DCD"/>
    <w:rsid w:val="00D2406A"/>
    <w:rsid w:val="00D2436A"/>
    <w:rsid w:val="00D254F8"/>
    <w:rsid w:val="00D25C01"/>
    <w:rsid w:val="00D26714"/>
    <w:rsid w:val="00D30B9B"/>
    <w:rsid w:val="00D317B0"/>
    <w:rsid w:val="00D33A0C"/>
    <w:rsid w:val="00D33B4F"/>
    <w:rsid w:val="00D35274"/>
    <w:rsid w:val="00D35F8F"/>
    <w:rsid w:val="00D362E8"/>
    <w:rsid w:val="00D364C1"/>
    <w:rsid w:val="00D3669D"/>
    <w:rsid w:val="00D36991"/>
    <w:rsid w:val="00D36EC4"/>
    <w:rsid w:val="00D40067"/>
    <w:rsid w:val="00D4084B"/>
    <w:rsid w:val="00D40DE6"/>
    <w:rsid w:val="00D417C9"/>
    <w:rsid w:val="00D418EE"/>
    <w:rsid w:val="00D41924"/>
    <w:rsid w:val="00D41C48"/>
    <w:rsid w:val="00D41F95"/>
    <w:rsid w:val="00D42054"/>
    <w:rsid w:val="00D426B3"/>
    <w:rsid w:val="00D43710"/>
    <w:rsid w:val="00D44BB7"/>
    <w:rsid w:val="00D44FBA"/>
    <w:rsid w:val="00D4596D"/>
    <w:rsid w:val="00D46BE9"/>
    <w:rsid w:val="00D509A6"/>
    <w:rsid w:val="00D510BF"/>
    <w:rsid w:val="00D512EE"/>
    <w:rsid w:val="00D51ACD"/>
    <w:rsid w:val="00D51AEE"/>
    <w:rsid w:val="00D51FCE"/>
    <w:rsid w:val="00D5216E"/>
    <w:rsid w:val="00D537D1"/>
    <w:rsid w:val="00D53919"/>
    <w:rsid w:val="00D53B59"/>
    <w:rsid w:val="00D53EEC"/>
    <w:rsid w:val="00D53F28"/>
    <w:rsid w:val="00D540E6"/>
    <w:rsid w:val="00D55478"/>
    <w:rsid w:val="00D55B33"/>
    <w:rsid w:val="00D55F74"/>
    <w:rsid w:val="00D56179"/>
    <w:rsid w:val="00D57300"/>
    <w:rsid w:val="00D57ADC"/>
    <w:rsid w:val="00D60BE8"/>
    <w:rsid w:val="00D6183F"/>
    <w:rsid w:val="00D618DB"/>
    <w:rsid w:val="00D621A1"/>
    <w:rsid w:val="00D6229E"/>
    <w:rsid w:val="00D63872"/>
    <w:rsid w:val="00D63E62"/>
    <w:rsid w:val="00D64BEB"/>
    <w:rsid w:val="00D64ECB"/>
    <w:rsid w:val="00D66B27"/>
    <w:rsid w:val="00D676CB"/>
    <w:rsid w:val="00D67B91"/>
    <w:rsid w:val="00D67D63"/>
    <w:rsid w:val="00D7023A"/>
    <w:rsid w:val="00D70AE8"/>
    <w:rsid w:val="00D70C26"/>
    <w:rsid w:val="00D70CB6"/>
    <w:rsid w:val="00D72141"/>
    <w:rsid w:val="00D7222E"/>
    <w:rsid w:val="00D724B8"/>
    <w:rsid w:val="00D726B8"/>
    <w:rsid w:val="00D72941"/>
    <w:rsid w:val="00D7330B"/>
    <w:rsid w:val="00D73345"/>
    <w:rsid w:val="00D733A1"/>
    <w:rsid w:val="00D73C8A"/>
    <w:rsid w:val="00D75503"/>
    <w:rsid w:val="00D759DA"/>
    <w:rsid w:val="00D76DE6"/>
    <w:rsid w:val="00D77213"/>
    <w:rsid w:val="00D777AC"/>
    <w:rsid w:val="00D779CC"/>
    <w:rsid w:val="00D800B6"/>
    <w:rsid w:val="00D80E72"/>
    <w:rsid w:val="00D8138E"/>
    <w:rsid w:val="00D817FC"/>
    <w:rsid w:val="00D8243E"/>
    <w:rsid w:val="00D82F14"/>
    <w:rsid w:val="00D84B6A"/>
    <w:rsid w:val="00D85797"/>
    <w:rsid w:val="00D872EC"/>
    <w:rsid w:val="00D8772D"/>
    <w:rsid w:val="00D8793C"/>
    <w:rsid w:val="00D87DDB"/>
    <w:rsid w:val="00D87EEB"/>
    <w:rsid w:val="00D905F7"/>
    <w:rsid w:val="00D90F1F"/>
    <w:rsid w:val="00D9102F"/>
    <w:rsid w:val="00D91BB0"/>
    <w:rsid w:val="00D92332"/>
    <w:rsid w:val="00D935C5"/>
    <w:rsid w:val="00D9366E"/>
    <w:rsid w:val="00D938FC"/>
    <w:rsid w:val="00D93B50"/>
    <w:rsid w:val="00D93D9A"/>
    <w:rsid w:val="00D94FE0"/>
    <w:rsid w:val="00D95338"/>
    <w:rsid w:val="00D95633"/>
    <w:rsid w:val="00D961B4"/>
    <w:rsid w:val="00D9691B"/>
    <w:rsid w:val="00D9763B"/>
    <w:rsid w:val="00D97739"/>
    <w:rsid w:val="00D97A6C"/>
    <w:rsid w:val="00D97CAB"/>
    <w:rsid w:val="00D97D56"/>
    <w:rsid w:val="00D97D79"/>
    <w:rsid w:val="00D97FE6"/>
    <w:rsid w:val="00DA02FC"/>
    <w:rsid w:val="00DA052B"/>
    <w:rsid w:val="00DA290C"/>
    <w:rsid w:val="00DA317C"/>
    <w:rsid w:val="00DA3B33"/>
    <w:rsid w:val="00DA4AC3"/>
    <w:rsid w:val="00DA5054"/>
    <w:rsid w:val="00DA5D63"/>
    <w:rsid w:val="00DA643D"/>
    <w:rsid w:val="00DA6BCD"/>
    <w:rsid w:val="00DA71A7"/>
    <w:rsid w:val="00DA7438"/>
    <w:rsid w:val="00DB05C3"/>
    <w:rsid w:val="00DB10C5"/>
    <w:rsid w:val="00DB174C"/>
    <w:rsid w:val="00DB3427"/>
    <w:rsid w:val="00DB503C"/>
    <w:rsid w:val="00DB57CC"/>
    <w:rsid w:val="00DB5D85"/>
    <w:rsid w:val="00DB5F63"/>
    <w:rsid w:val="00DB612C"/>
    <w:rsid w:val="00DB674A"/>
    <w:rsid w:val="00DB6A6F"/>
    <w:rsid w:val="00DB6D40"/>
    <w:rsid w:val="00DB6EA5"/>
    <w:rsid w:val="00DB7A7F"/>
    <w:rsid w:val="00DC07C3"/>
    <w:rsid w:val="00DC0CCC"/>
    <w:rsid w:val="00DC1CB6"/>
    <w:rsid w:val="00DC1CE9"/>
    <w:rsid w:val="00DC25CE"/>
    <w:rsid w:val="00DC2BD0"/>
    <w:rsid w:val="00DC38BF"/>
    <w:rsid w:val="00DC3CE7"/>
    <w:rsid w:val="00DC43F5"/>
    <w:rsid w:val="00DC4FE1"/>
    <w:rsid w:val="00DC6719"/>
    <w:rsid w:val="00DC6A1C"/>
    <w:rsid w:val="00DC78FB"/>
    <w:rsid w:val="00DC798D"/>
    <w:rsid w:val="00DC7C8E"/>
    <w:rsid w:val="00DC7DAC"/>
    <w:rsid w:val="00DD007D"/>
    <w:rsid w:val="00DD071E"/>
    <w:rsid w:val="00DD16B1"/>
    <w:rsid w:val="00DD1BE3"/>
    <w:rsid w:val="00DD1DCD"/>
    <w:rsid w:val="00DD203A"/>
    <w:rsid w:val="00DD22D0"/>
    <w:rsid w:val="00DD3745"/>
    <w:rsid w:val="00DD3C3D"/>
    <w:rsid w:val="00DD5067"/>
    <w:rsid w:val="00DD5360"/>
    <w:rsid w:val="00DD5A40"/>
    <w:rsid w:val="00DD636A"/>
    <w:rsid w:val="00DD6EF3"/>
    <w:rsid w:val="00DD75E2"/>
    <w:rsid w:val="00DD7644"/>
    <w:rsid w:val="00DD788C"/>
    <w:rsid w:val="00DD7DC5"/>
    <w:rsid w:val="00DD7F40"/>
    <w:rsid w:val="00DE0CC6"/>
    <w:rsid w:val="00DE1689"/>
    <w:rsid w:val="00DE173A"/>
    <w:rsid w:val="00DE19C8"/>
    <w:rsid w:val="00DE1A89"/>
    <w:rsid w:val="00DE2602"/>
    <w:rsid w:val="00DE2A43"/>
    <w:rsid w:val="00DE4B53"/>
    <w:rsid w:val="00DE4F14"/>
    <w:rsid w:val="00DE5520"/>
    <w:rsid w:val="00DE6166"/>
    <w:rsid w:val="00DE780E"/>
    <w:rsid w:val="00DF0319"/>
    <w:rsid w:val="00DF0D56"/>
    <w:rsid w:val="00DF1835"/>
    <w:rsid w:val="00DF1B15"/>
    <w:rsid w:val="00DF233B"/>
    <w:rsid w:val="00DF435B"/>
    <w:rsid w:val="00DF4D41"/>
    <w:rsid w:val="00DF5466"/>
    <w:rsid w:val="00DF613C"/>
    <w:rsid w:val="00DF677D"/>
    <w:rsid w:val="00DF67CF"/>
    <w:rsid w:val="00DF6CA7"/>
    <w:rsid w:val="00DF6E12"/>
    <w:rsid w:val="00DF750E"/>
    <w:rsid w:val="00DF7B7D"/>
    <w:rsid w:val="00DF7DF5"/>
    <w:rsid w:val="00E00555"/>
    <w:rsid w:val="00E00D81"/>
    <w:rsid w:val="00E0167D"/>
    <w:rsid w:val="00E01D2C"/>
    <w:rsid w:val="00E03007"/>
    <w:rsid w:val="00E0320E"/>
    <w:rsid w:val="00E034D1"/>
    <w:rsid w:val="00E04D8D"/>
    <w:rsid w:val="00E05167"/>
    <w:rsid w:val="00E05EDA"/>
    <w:rsid w:val="00E065CA"/>
    <w:rsid w:val="00E07A16"/>
    <w:rsid w:val="00E07A3F"/>
    <w:rsid w:val="00E116D8"/>
    <w:rsid w:val="00E11A24"/>
    <w:rsid w:val="00E12778"/>
    <w:rsid w:val="00E13BF2"/>
    <w:rsid w:val="00E14801"/>
    <w:rsid w:val="00E14DF6"/>
    <w:rsid w:val="00E15177"/>
    <w:rsid w:val="00E1517E"/>
    <w:rsid w:val="00E1531F"/>
    <w:rsid w:val="00E15D73"/>
    <w:rsid w:val="00E164E4"/>
    <w:rsid w:val="00E17541"/>
    <w:rsid w:val="00E2042C"/>
    <w:rsid w:val="00E20B84"/>
    <w:rsid w:val="00E21505"/>
    <w:rsid w:val="00E21521"/>
    <w:rsid w:val="00E21660"/>
    <w:rsid w:val="00E22BB0"/>
    <w:rsid w:val="00E23B89"/>
    <w:rsid w:val="00E23DA7"/>
    <w:rsid w:val="00E2472C"/>
    <w:rsid w:val="00E24D54"/>
    <w:rsid w:val="00E271F9"/>
    <w:rsid w:val="00E279A4"/>
    <w:rsid w:val="00E303AC"/>
    <w:rsid w:val="00E31A41"/>
    <w:rsid w:val="00E32336"/>
    <w:rsid w:val="00E325F3"/>
    <w:rsid w:val="00E3273D"/>
    <w:rsid w:val="00E32AC8"/>
    <w:rsid w:val="00E334C6"/>
    <w:rsid w:val="00E33D65"/>
    <w:rsid w:val="00E348D1"/>
    <w:rsid w:val="00E34F42"/>
    <w:rsid w:val="00E3504B"/>
    <w:rsid w:val="00E35711"/>
    <w:rsid w:val="00E35794"/>
    <w:rsid w:val="00E36644"/>
    <w:rsid w:val="00E36940"/>
    <w:rsid w:val="00E36B1A"/>
    <w:rsid w:val="00E36B63"/>
    <w:rsid w:val="00E37157"/>
    <w:rsid w:val="00E373A6"/>
    <w:rsid w:val="00E376AE"/>
    <w:rsid w:val="00E37979"/>
    <w:rsid w:val="00E402C7"/>
    <w:rsid w:val="00E402D7"/>
    <w:rsid w:val="00E40FD0"/>
    <w:rsid w:val="00E40FE9"/>
    <w:rsid w:val="00E41B61"/>
    <w:rsid w:val="00E41B98"/>
    <w:rsid w:val="00E41CD9"/>
    <w:rsid w:val="00E41DE8"/>
    <w:rsid w:val="00E42498"/>
    <w:rsid w:val="00E42C41"/>
    <w:rsid w:val="00E45049"/>
    <w:rsid w:val="00E4595F"/>
    <w:rsid w:val="00E45FA2"/>
    <w:rsid w:val="00E46B73"/>
    <w:rsid w:val="00E46D7B"/>
    <w:rsid w:val="00E473EA"/>
    <w:rsid w:val="00E47CEC"/>
    <w:rsid w:val="00E47EA3"/>
    <w:rsid w:val="00E47F27"/>
    <w:rsid w:val="00E50280"/>
    <w:rsid w:val="00E502FD"/>
    <w:rsid w:val="00E508D1"/>
    <w:rsid w:val="00E50D5E"/>
    <w:rsid w:val="00E5162E"/>
    <w:rsid w:val="00E51777"/>
    <w:rsid w:val="00E51BBC"/>
    <w:rsid w:val="00E51D54"/>
    <w:rsid w:val="00E5201E"/>
    <w:rsid w:val="00E52A7C"/>
    <w:rsid w:val="00E52AE3"/>
    <w:rsid w:val="00E52B96"/>
    <w:rsid w:val="00E5370B"/>
    <w:rsid w:val="00E53C2D"/>
    <w:rsid w:val="00E54377"/>
    <w:rsid w:val="00E54502"/>
    <w:rsid w:val="00E556A0"/>
    <w:rsid w:val="00E55C67"/>
    <w:rsid w:val="00E55FDF"/>
    <w:rsid w:val="00E5642A"/>
    <w:rsid w:val="00E57B42"/>
    <w:rsid w:val="00E601D7"/>
    <w:rsid w:val="00E60586"/>
    <w:rsid w:val="00E60E76"/>
    <w:rsid w:val="00E61528"/>
    <w:rsid w:val="00E617E2"/>
    <w:rsid w:val="00E619AE"/>
    <w:rsid w:val="00E61A71"/>
    <w:rsid w:val="00E6378D"/>
    <w:rsid w:val="00E63B62"/>
    <w:rsid w:val="00E64639"/>
    <w:rsid w:val="00E66525"/>
    <w:rsid w:val="00E66F6B"/>
    <w:rsid w:val="00E67835"/>
    <w:rsid w:val="00E71F03"/>
    <w:rsid w:val="00E71F9A"/>
    <w:rsid w:val="00E72907"/>
    <w:rsid w:val="00E73236"/>
    <w:rsid w:val="00E745B1"/>
    <w:rsid w:val="00E75A9F"/>
    <w:rsid w:val="00E76AB3"/>
    <w:rsid w:val="00E76C1F"/>
    <w:rsid w:val="00E77A56"/>
    <w:rsid w:val="00E77B9C"/>
    <w:rsid w:val="00E77C96"/>
    <w:rsid w:val="00E8026E"/>
    <w:rsid w:val="00E8057D"/>
    <w:rsid w:val="00E81636"/>
    <w:rsid w:val="00E82901"/>
    <w:rsid w:val="00E82B4D"/>
    <w:rsid w:val="00E83E0B"/>
    <w:rsid w:val="00E861F7"/>
    <w:rsid w:val="00E86D3A"/>
    <w:rsid w:val="00E878EB"/>
    <w:rsid w:val="00E9011C"/>
    <w:rsid w:val="00E91942"/>
    <w:rsid w:val="00E928B5"/>
    <w:rsid w:val="00E92F44"/>
    <w:rsid w:val="00E93938"/>
    <w:rsid w:val="00E94006"/>
    <w:rsid w:val="00E940E6"/>
    <w:rsid w:val="00E954A4"/>
    <w:rsid w:val="00E95DCA"/>
    <w:rsid w:val="00E963E6"/>
    <w:rsid w:val="00E97861"/>
    <w:rsid w:val="00EA0198"/>
    <w:rsid w:val="00EA044F"/>
    <w:rsid w:val="00EA0A80"/>
    <w:rsid w:val="00EA288C"/>
    <w:rsid w:val="00EA2C41"/>
    <w:rsid w:val="00EA33EF"/>
    <w:rsid w:val="00EA4979"/>
    <w:rsid w:val="00EA5F65"/>
    <w:rsid w:val="00EA60B2"/>
    <w:rsid w:val="00EA627C"/>
    <w:rsid w:val="00EA6FA7"/>
    <w:rsid w:val="00EA709E"/>
    <w:rsid w:val="00EA72D0"/>
    <w:rsid w:val="00EA757C"/>
    <w:rsid w:val="00EA761C"/>
    <w:rsid w:val="00EA79FA"/>
    <w:rsid w:val="00EB01EE"/>
    <w:rsid w:val="00EB04BF"/>
    <w:rsid w:val="00EB0D9A"/>
    <w:rsid w:val="00EB1A27"/>
    <w:rsid w:val="00EB2233"/>
    <w:rsid w:val="00EB229B"/>
    <w:rsid w:val="00EB4DB1"/>
    <w:rsid w:val="00EB5B31"/>
    <w:rsid w:val="00EB60A8"/>
    <w:rsid w:val="00EB6724"/>
    <w:rsid w:val="00EB7222"/>
    <w:rsid w:val="00EB7A1F"/>
    <w:rsid w:val="00EB7F3C"/>
    <w:rsid w:val="00EC0BEC"/>
    <w:rsid w:val="00EC1756"/>
    <w:rsid w:val="00EC1B7F"/>
    <w:rsid w:val="00EC1F54"/>
    <w:rsid w:val="00EC2764"/>
    <w:rsid w:val="00EC2B21"/>
    <w:rsid w:val="00EC321E"/>
    <w:rsid w:val="00EC38E6"/>
    <w:rsid w:val="00EC4458"/>
    <w:rsid w:val="00EC4899"/>
    <w:rsid w:val="00EC4DD4"/>
    <w:rsid w:val="00EC577F"/>
    <w:rsid w:val="00EC6282"/>
    <w:rsid w:val="00EC65BC"/>
    <w:rsid w:val="00EC6843"/>
    <w:rsid w:val="00EC6F2F"/>
    <w:rsid w:val="00EC7383"/>
    <w:rsid w:val="00EC76A2"/>
    <w:rsid w:val="00EC76F9"/>
    <w:rsid w:val="00EC79F0"/>
    <w:rsid w:val="00EC7AEF"/>
    <w:rsid w:val="00ED0AA6"/>
    <w:rsid w:val="00ED1618"/>
    <w:rsid w:val="00ED28D4"/>
    <w:rsid w:val="00ED32EB"/>
    <w:rsid w:val="00ED3F09"/>
    <w:rsid w:val="00ED50C9"/>
    <w:rsid w:val="00ED629B"/>
    <w:rsid w:val="00ED73BD"/>
    <w:rsid w:val="00ED7E6A"/>
    <w:rsid w:val="00EE0951"/>
    <w:rsid w:val="00EE0997"/>
    <w:rsid w:val="00EE18A9"/>
    <w:rsid w:val="00EE267D"/>
    <w:rsid w:val="00EE2816"/>
    <w:rsid w:val="00EE3098"/>
    <w:rsid w:val="00EE42F4"/>
    <w:rsid w:val="00EE539F"/>
    <w:rsid w:val="00EE5A48"/>
    <w:rsid w:val="00EE69FE"/>
    <w:rsid w:val="00EE6D81"/>
    <w:rsid w:val="00EE7414"/>
    <w:rsid w:val="00EF0627"/>
    <w:rsid w:val="00EF15C4"/>
    <w:rsid w:val="00EF1805"/>
    <w:rsid w:val="00EF19A4"/>
    <w:rsid w:val="00EF235D"/>
    <w:rsid w:val="00EF3E89"/>
    <w:rsid w:val="00EF4B70"/>
    <w:rsid w:val="00EF5888"/>
    <w:rsid w:val="00EF5BCE"/>
    <w:rsid w:val="00EF6DB7"/>
    <w:rsid w:val="00EF747C"/>
    <w:rsid w:val="00EF74ED"/>
    <w:rsid w:val="00EF7C10"/>
    <w:rsid w:val="00F01371"/>
    <w:rsid w:val="00F02135"/>
    <w:rsid w:val="00F02CD3"/>
    <w:rsid w:val="00F045F1"/>
    <w:rsid w:val="00F06070"/>
    <w:rsid w:val="00F065EC"/>
    <w:rsid w:val="00F07077"/>
    <w:rsid w:val="00F074B2"/>
    <w:rsid w:val="00F0780E"/>
    <w:rsid w:val="00F07A7C"/>
    <w:rsid w:val="00F10429"/>
    <w:rsid w:val="00F104DB"/>
    <w:rsid w:val="00F105F5"/>
    <w:rsid w:val="00F109D9"/>
    <w:rsid w:val="00F10D6F"/>
    <w:rsid w:val="00F10E10"/>
    <w:rsid w:val="00F115CE"/>
    <w:rsid w:val="00F130EF"/>
    <w:rsid w:val="00F13B97"/>
    <w:rsid w:val="00F14024"/>
    <w:rsid w:val="00F1415F"/>
    <w:rsid w:val="00F141D4"/>
    <w:rsid w:val="00F1498C"/>
    <w:rsid w:val="00F15432"/>
    <w:rsid w:val="00F160E2"/>
    <w:rsid w:val="00F16E61"/>
    <w:rsid w:val="00F170BE"/>
    <w:rsid w:val="00F1717B"/>
    <w:rsid w:val="00F17382"/>
    <w:rsid w:val="00F1748F"/>
    <w:rsid w:val="00F1750C"/>
    <w:rsid w:val="00F179D5"/>
    <w:rsid w:val="00F20561"/>
    <w:rsid w:val="00F2102A"/>
    <w:rsid w:val="00F21105"/>
    <w:rsid w:val="00F21151"/>
    <w:rsid w:val="00F222AE"/>
    <w:rsid w:val="00F22902"/>
    <w:rsid w:val="00F229AC"/>
    <w:rsid w:val="00F229E7"/>
    <w:rsid w:val="00F23066"/>
    <w:rsid w:val="00F23B02"/>
    <w:rsid w:val="00F24413"/>
    <w:rsid w:val="00F24954"/>
    <w:rsid w:val="00F24E09"/>
    <w:rsid w:val="00F25632"/>
    <w:rsid w:val="00F25FDD"/>
    <w:rsid w:val="00F26428"/>
    <w:rsid w:val="00F2741E"/>
    <w:rsid w:val="00F27FEB"/>
    <w:rsid w:val="00F300C9"/>
    <w:rsid w:val="00F30186"/>
    <w:rsid w:val="00F302C9"/>
    <w:rsid w:val="00F30BC3"/>
    <w:rsid w:val="00F3209E"/>
    <w:rsid w:val="00F329F3"/>
    <w:rsid w:val="00F32E36"/>
    <w:rsid w:val="00F33F6C"/>
    <w:rsid w:val="00F34E6F"/>
    <w:rsid w:val="00F34F08"/>
    <w:rsid w:val="00F356EF"/>
    <w:rsid w:val="00F357AD"/>
    <w:rsid w:val="00F359E6"/>
    <w:rsid w:val="00F36407"/>
    <w:rsid w:val="00F3692D"/>
    <w:rsid w:val="00F36A9B"/>
    <w:rsid w:val="00F36C7B"/>
    <w:rsid w:val="00F36D98"/>
    <w:rsid w:val="00F37559"/>
    <w:rsid w:val="00F37EC4"/>
    <w:rsid w:val="00F40997"/>
    <w:rsid w:val="00F40E2F"/>
    <w:rsid w:val="00F41126"/>
    <w:rsid w:val="00F421D1"/>
    <w:rsid w:val="00F42776"/>
    <w:rsid w:val="00F42A5D"/>
    <w:rsid w:val="00F43573"/>
    <w:rsid w:val="00F45C29"/>
    <w:rsid w:val="00F465D7"/>
    <w:rsid w:val="00F466BC"/>
    <w:rsid w:val="00F46903"/>
    <w:rsid w:val="00F46C92"/>
    <w:rsid w:val="00F47BB3"/>
    <w:rsid w:val="00F5008D"/>
    <w:rsid w:val="00F50BBE"/>
    <w:rsid w:val="00F518C7"/>
    <w:rsid w:val="00F520D8"/>
    <w:rsid w:val="00F5225D"/>
    <w:rsid w:val="00F53988"/>
    <w:rsid w:val="00F53F26"/>
    <w:rsid w:val="00F542A7"/>
    <w:rsid w:val="00F55246"/>
    <w:rsid w:val="00F55957"/>
    <w:rsid w:val="00F5595C"/>
    <w:rsid w:val="00F55C71"/>
    <w:rsid w:val="00F55FF8"/>
    <w:rsid w:val="00F56399"/>
    <w:rsid w:val="00F56E19"/>
    <w:rsid w:val="00F56EEF"/>
    <w:rsid w:val="00F5754B"/>
    <w:rsid w:val="00F6008B"/>
    <w:rsid w:val="00F60696"/>
    <w:rsid w:val="00F60922"/>
    <w:rsid w:val="00F62622"/>
    <w:rsid w:val="00F6306A"/>
    <w:rsid w:val="00F6334B"/>
    <w:rsid w:val="00F65B98"/>
    <w:rsid w:val="00F66215"/>
    <w:rsid w:val="00F663F8"/>
    <w:rsid w:val="00F66E47"/>
    <w:rsid w:val="00F6761F"/>
    <w:rsid w:val="00F67B78"/>
    <w:rsid w:val="00F712E5"/>
    <w:rsid w:val="00F72AA6"/>
    <w:rsid w:val="00F731E5"/>
    <w:rsid w:val="00F73610"/>
    <w:rsid w:val="00F74CE2"/>
    <w:rsid w:val="00F754EB"/>
    <w:rsid w:val="00F7553B"/>
    <w:rsid w:val="00F758DD"/>
    <w:rsid w:val="00F77A6B"/>
    <w:rsid w:val="00F77BCD"/>
    <w:rsid w:val="00F812CF"/>
    <w:rsid w:val="00F814C3"/>
    <w:rsid w:val="00F820E8"/>
    <w:rsid w:val="00F8682D"/>
    <w:rsid w:val="00F86D8E"/>
    <w:rsid w:val="00F86E59"/>
    <w:rsid w:val="00F87DED"/>
    <w:rsid w:val="00F90FC9"/>
    <w:rsid w:val="00F911E2"/>
    <w:rsid w:val="00F9191F"/>
    <w:rsid w:val="00F92553"/>
    <w:rsid w:val="00F926FD"/>
    <w:rsid w:val="00F9279A"/>
    <w:rsid w:val="00F92A36"/>
    <w:rsid w:val="00F93A83"/>
    <w:rsid w:val="00F93BBA"/>
    <w:rsid w:val="00F93F42"/>
    <w:rsid w:val="00F941B3"/>
    <w:rsid w:val="00F94832"/>
    <w:rsid w:val="00F950D4"/>
    <w:rsid w:val="00F9575A"/>
    <w:rsid w:val="00F96B12"/>
    <w:rsid w:val="00F96E8E"/>
    <w:rsid w:val="00F979AC"/>
    <w:rsid w:val="00F97BC7"/>
    <w:rsid w:val="00FA0236"/>
    <w:rsid w:val="00FA0A21"/>
    <w:rsid w:val="00FA0D35"/>
    <w:rsid w:val="00FA0E06"/>
    <w:rsid w:val="00FA3E24"/>
    <w:rsid w:val="00FA467D"/>
    <w:rsid w:val="00FA47AA"/>
    <w:rsid w:val="00FA50BC"/>
    <w:rsid w:val="00FA52A6"/>
    <w:rsid w:val="00FA5744"/>
    <w:rsid w:val="00FA67BA"/>
    <w:rsid w:val="00FA7866"/>
    <w:rsid w:val="00FB0895"/>
    <w:rsid w:val="00FB1076"/>
    <w:rsid w:val="00FB11C9"/>
    <w:rsid w:val="00FB14D4"/>
    <w:rsid w:val="00FB39FD"/>
    <w:rsid w:val="00FB3F59"/>
    <w:rsid w:val="00FB4626"/>
    <w:rsid w:val="00FB4D20"/>
    <w:rsid w:val="00FB51BD"/>
    <w:rsid w:val="00FB5666"/>
    <w:rsid w:val="00FB5990"/>
    <w:rsid w:val="00FB638B"/>
    <w:rsid w:val="00FB6D78"/>
    <w:rsid w:val="00FB6DDC"/>
    <w:rsid w:val="00FB753E"/>
    <w:rsid w:val="00FB7BCF"/>
    <w:rsid w:val="00FC0C41"/>
    <w:rsid w:val="00FC21A9"/>
    <w:rsid w:val="00FC23B0"/>
    <w:rsid w:val="00FC278D"/>
    <w:rsid w:val="00FC3050"/>
    <w:rsid w:val="00FC3404"/>
    <w:rsid w:val="00FC5A1B"/>
    <w:rsid w:val="00FC5CE7"/>
    <w:rsid w:val="00FC638E"/>
    <w:rsid w:val="00FC650B"/>
    <w:rsid w:val="00FC6873"/>
    <w:rsid w:val="00FC6D8A"/>
    <w:rsid w:val="00FC7F4D"/>
    <w:rsid w:val="00FC7FDD"/>
    <w:rsid w:val="00FD07D9"/>
    <w:rsid w:val="00FD1307"/>
    <w:rsid w:val="00FD1381"/>
    <w:rsid w:val="00FD181C"/>
    <w:rsid w:val="00FD194E"/>
    <w:rsid w:val="00FD1EB0"/>
    <w:rsid w:val="00FD1EC4"/>
    <w:rsid w:val="00FD2DD2"/>
    <w:rsid w:val="00FD3FF1"/>
    <w:rsid w:val="00FD4F84"/>
    <w:rsid w:val="00FD5266"/>
    <w:rsid w:val="00FD5399"/>
    <w:rsid w:val="00FD587E"/>
    <w:rsid w:val="00FD6565"/>
    <w:rsid w:val="00FE0610"/>
    <w:rsid w:val="00FE0C81"/>
    <w:rsid w:val="00FE1A5B"/>
    <w:rsid w:val="00FE1B5A"/>
    <w:rsid w:val="00FE1F96"/>
    <w:rsid w:val="00FE1FF8"/>
    <w:rsid w:val="00FE27A9"/>
    <w:rsid w:val="00FE46F8"/>
    <w:rsid w:val="00FE4B79"/>
    <w:rsid w:val="00FE51FD"/>
    <w:rsid w:val="00FE6007"/>
    <w:rsid w:val="00FE70B3"/>
    <w:rsid w:val="00FE731A"/>
    <w:rsid w:val="00FF015D"/>
    <w:rsid w:val="00FF0FAE"/>
    <w:rsid w:val="00FF1D70"/>
    <w:rsid w:val="00FF21C0"/>
    <w:rsid w:val="00FF2559"/>
    <w:rsid w:val="00FF488D"/>
    <w:rsid w:val="00FF4925"/>
    <w:rsid w:val="00FF5464"/>
    <w:rsid w:val="00FF6448"/>
    <w:rsid w:val="00FF65E1"/>
    <w:rsid w:val="00FF7E4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colormru v:ext="edit" colors="#3ea800,#5faa00,#4bbe00"/>
    </o:shapedefaults>
    <o:shapelayout v:ext="edit">
      <o:idmap v:ext="edit" data="1"/>
    </o:shapelayout>
  </w:shapeDefaults>
  <w:decimalSymbol w:val=","/>
  <w:listSeparator w:val=";"/>
  <w15:docId w15:val="{1800473C-AF9C-4483-9031-0EB484B2DF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A55A2"/>
    <w:pPr>
      <w:spacing w:after="120" w:line="360" w:lineRule="auto"/>
      <w:jc w:val="both"/>
    </w:pPr>
    <w:rPr>
      <w:rFonts w:ascii="Tahoma" w:hAnsi="Tahoma"/>
      <w:sz w:val="22"/>
      <w:szCs w:val="22"/>
    </w:rPr>
  </w:style>
  <w:style w:type="paragraph" w:styleId="Heading1">
    <w:name w:val="heading 1"/>
    <w:basedOn w:val="Normal"/>
    <w:next w:val="Normal"/>
    <w:link w:val="Heading1Char"/>
    <w:autoRedefine/>
    <w:uiPriority w:val="9"/>
    <w:qFormat/>
    <w:rsid w:val="00377082"/>
    <w:pPr>
      <w:keepNext/>
      <w:pageBreakBefore/>
      <w:widowControl w:val="0"/>
      <w:numPr>
        <w:numId w:val="1"/>
      </w:numPr>
      <w:spacing w:before="480"/>
      <w:outlineLvl w:val="0"/>
    </w:pPr>
    <w:rPr>
      <w:rFonts w:ascii="Arial" w:eastAsia="Times New Roman" w:hAnsi="Arial" w:cs="Arial"/>
      <w:b/>
      <w:bCs/>
      <w:color w:val="4BBE00"/>
      <w:kern w:val="32"/>
      <w:sz w:val="36"/>
      <w:szCs w:val="36"/>
    </w:rPr>
  </w:style>
  <w:style w:type="paragraph" w:styleId="Heading2">
    <w:name w:val="heading 2"/>
    <w:basedOn w:val="Normal"/>
    <w:next w:val="Normal"/>
    <w:link w:val="Heading2Char"/>
    <w:autoRedefine/>
    <w:uiPriority w:val="9"/>
    <w:qFormat/>
    <w:rsid w:val="00F222AE"/>
    <w:pPr>
      <w:keepNext/>
      <w:numPr>
        <w:ilvl w:val="1"/>
        <w:numId w:val="1"/>
      </w:numPr>
      <w:spacing w:before="240" w:after="100" w:afterAutospacing="1" w:line="240" w:lineRule="auto"/>
      <w:ind w:right="-5141"/>
      <w:jc w:val="left"/>
      <w:outlineLvl w:val="1"/>
    </w:pPr>
    <w:rPr>
      <w:rFonts w:ascii="Arial" w:eastAsia="Times New Roman" w:hAnsi="Arial" w:cs="Arial"/>
      <w:b/>
      <w:bCs/>
      <w:iCs/>
      <w:color w:val="4BBE00"/>
      <w:sz w:val="32"/>
      <w:szCs w:val="32"/>
    </w:rPr>
  </w:style>
  <w:style w:type="paragraph" w:styleId="Heading3">
    <w:name w:val="heading 3"/>
    <w:basedOn w:val="Normal"/>
    <w:next w:val="Normal"/>
    <w:qFormat/>
    <w:rsid w:val="001F74A5"/>
    <w:pPr>
      <w:keepNext/>
      <w:numPr>
        <w:ilvl w:val="2"/>
        <w:numId w:val="1"/>
      </w:numPr>
      <w:spacing w:before="240" w:after="60"/>
      <w:outlineLvl w:val="2"/>
    </w:pPr>
    <w:rPr>
      <w:rFonts w:cs="Arial"/>
      <w:b/>
      <w:bCs/>
      <w:color w:val="48BE00"/>
      <w:sz w:val="26"/>
      <w:szCs w:val="26"/>
    </w:rPr>
  </w:style>
  <w:style w:type="paragraph" w:styleId="Heading4">
    <w:name w:val="heading 4"/>
    <w:basedOn w:val="Normal"/>
    <w:next w:val="Normal"/>
    <w:qFormat/>
    <w:rsid w:val="00D55B33"/>
    <w:pPr>
      <w:keepNext/>
      <w:numPr>
        <w:ilvl w:val="3"/>
        <w:numId w:val="1"/>
      </w:numPr>
      <w:spacing w:before="240" w:after="60"/>
      <w:outlineLvl w:val="3"/>
    </w:pPr>
    <w:rPr>
      <w:b/>
      <w:bCs/>
      <w:color w:val="48BE00"/>
      <w:sz w:val="24"/>
      <w:szCs w:val="28"/>
    </w:rPr>
  </w:style>
  <w:style w:type="paragraph" w:styleId="Heading5">
    <w:name w:val="heading 5"/>
    <w:basedOn w:val="Normal"/>
    <w:next w:val="Normal"/>
    <w:qFormat/>
    <w:rsid w:val="0005159F"/>
    <w:pPr>
      <w:numPr>
        <w:ilvl w:val="4"/>
        <w:numId w:val="1"/>
      </w:numPr>
      <w:spacing w:before="240" w:after="60"/>
      <w:outlineLvl w:val="4"/>
    </w:pPr>
    <w:rPr>
      <w:rFonts w:ascii="Arial" w:hAnsi="Arial"/>
      <w:b/>
      <w:bCs/>
      <w:iCs/>
      <w:color w:val="4BBE00"/>
      <w:sz w:val="24"/>
      <w:szCs w:val="26"/>
    </w:rPr>
  </w:style>
  <w:style w:type="paragraph" w:styleId="Heading6">
    <w:name w:val="heading 6"/>
    <w:basedOn w:val="Normal"/>
    <w:next w:val="Normal"/>
    <w:qFormat/>
    <w:rsid w:val="0005159F"/>
    <w:pPr>
      <w:numPr>
        <w:ilvl w:val="5"/>
        <w:numId w:val="1"/>
      </w:numPr>
      <w:spacing w:before="240" w:after="60"/>
      <w:outlineLvl w:val="5"/>
    </w:pPr>
    <w:rPr>
      <w:rFonts w:ascii="Arial" w:hAnsi="Arial"/>
      <w:b/>
      <w:bCs/>
      <w:color w:val="4BBE00"/>
      <w:sz w:val="24"/>
    </w:rPr>
  </w:style>
  <w:style w:type="paragraph" w:styleId="Heading7">
    <w:name w:val="heading 7"/>
    <w:basedOn w:val="Normal"/>
    <w:next w:val="Normal"/>
    <w:qFormat/>
    <w:rsid w:val="00096873"/>
    <w:pPr>
      <w:numPr>
        <w:ilvl w:val="6"/>
        <w:numId w:val="1"/>
      </w:numPr>
      <w:spacing w:before="240" w:after="60"/>
      <w:outlineLvl w:val="6"/>
    </w:pPr>
    <w:rPr>
      <w:rFonts w:ascii="Times New Roman" w:hAnsi="Times New Roman"/>
      <w:sz w:val="24"/>
      <w:szCs w:val="24"/>
    </w:rPr>
  </w:style>
  <w:style w:type="paragraph" w:styleId="Heading8">
    <w:name w:val="heading 8"/>
    <w:basedOn w:val="Normal"/>
    <w:next w:val="Normal"/>
    <w:qFormat/>
    <w:rsid w:val="00096873"/>
    <w:pPr>
      <w:numPr>
        <w:ilvl w:val="7"/>
        <w:numId w:val="1"/>
      </w:numPr>
      <w:spacing w:before="240" w:after="60"/>
      <w:outlineLvl w:val="7"/>
    </w:pPr>
    <w:rPr>
      <w:rFonts w:ascii="Times New Roman" w:hAnsi="Times New Roman"/>
      <w:i/>
      <w:iCs/>
      <w:sz w:val="24"/>
      <w:szCs w:val="24"/>
    </w:rPr>
  </w:style>
  <w:style w:type="paragraph" w:styleId="Heading9">
    <w:name w:val="heading 9"/>
    <w:basedOn w:val="Normal"/>
    <w:next w:val="Normal"/>
    <w:qFormat/>
    <w:rsid w:val="00096873"/>
    <w:pPr>
      <w:numPr>
        <w:ilvl w:val="8"/>
        <w:numId w:val="1"/>
      </w:numPr>
      <w:spacing w:before="240" w:after="60"/>
      <w:outlineLvl w:val="8"/>
    </w:pPr>
    <w:rPr>
      <w:rFonts w:ascii="Arial"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7082"/>
    <w:rPr>
      <w:rFonts w:ascii="Arial" w:eastAsia="Times New Roman" w:hAnsi="Arial" w:cs="Arial"/>
      <w:b/>
      <w:bCs/>
      <w:color w:val="4BBE00"/>
      <w:kern w:val="32"/>
      <w:sz w:val="36"/>
      <w:szCs w:val="36"/>
    </w:rPr>
  </w:style>
  <w:style w:type="character" w:customStyle="1" w:styleId="Heading2Char">
    <w:name w:val="Heading 2 Char"/>
    <w:basedOn w:val="DefaultParagraphFont"/>
    <w:link w:val="Heading2"/>
    <w:uiPriority w:val="9"/>
    <w:rsid w:val="00F222AE"/>
    <w:rPr>
      <w:rFonts w:ascii="Arial" w:eastAsia="Times New Roman" w:hAnsi="Arial" w:cs="Arial"/>
      <w:b/>
      <w:bCs/>
      <w:iCs/>
      <w:color w:val="4BBE00"/>
      <w:sz w:val="32"/>
      <w:szCs w:val="32"/>
    </w:rPr>
  </w:style>
  <w:style w:type="paragraph" w:styleId="Header">
    <w:name w:val="header"/>
    <w:basedOn w:val="Normal"/>
    <w:link w:val="HeaderChar"/>
    <w:uiPriority w:val="99"/>
    <w:unhideWhenUsed/>
    <w:rsid w:val="00F421D1"/>
    <w:pPr>
      <w:tabs>
        <w:tab w:val="center" w:pos="4844"/>
        <w:tab w:val="right" w:pos="9689"/>
      </w:tabs>
      <w:spacing w:after="0" w:line="240" w:lineRule="auto"/>
    </w:pPr>
  </w:style>
  <w:style w:type="character" w:customStyle="1" w:styleId="HeaderChar">
    <w:name w:val="Header Char"/>
    <w:basedOn w:val="DefaultParagraphFont"/>
    <w:link w:val="Header"/>
    <w:uiPriority w:val="99"/>
    <w:rsid w:val="00F421D1"/>
  </w:style>
  <w:style w:type="paragraph" w:styleId="Footer">
    <w:name w:val="footer"/>
    <w:basedOn w:val="Normal"/>
    <w:link w:val="FooterChar"/>
    <w:uiPriority w:val="99"/>
    <w:unhideWhenUsed/>
    <w:rsid w:val="00975980"/>
    <w:pPr>
      <w:tabs>
        <w:tab w:val="center" w:pos="4844"/>
        <w:tab w:val="right" w:pos="9689"/>
      </w:tabs>
      <w:spacing w:after="0" w:line="280" w:lineRule="exact"/>
    </w:pPr>
    <w:rPr>
      <w:sz w:val="20"/>
    </w:rPr>
  </w:style>
  <w:style w:type="character" w:customStyle="1" w:styleId="FooterChar">
    <w:name w:val="Footer Char"/>
    <w:basedOn w:val="DefaultParagraphFont"/>
    <w:link w:val="Footer"/>
    <w:uiPriority w:val="99"/>
    <w:rsid w:val="00975980"/>
    <w:rPr>
      <w:rFonts w:ascii="Tahoma" w:eastAsia="Calibri" w:hAnsi="Tahoma"/>
      <w:szCs w:val="22"/>
      <w:lang w:val="en-US" w:eastAsia="en-US" w:bidi="ar-SA"/>
    </w:rPr>
  </w:style>
  <w:style w:type="paragraph" w:styleId="BalloonText">
    <w:name w:val="Balloon Text"/>
    <w:basedOn w:val="Normal"/>
    <w:link w:val="BalloonTextChar"/>
    <w:uiPriority w:val="99"/>
    <w:semiHidden/>
    <w:unhideWhenUsed/>
    <w:rsid w:val="00F421D1"/>
    <w:pPr>
      <w:spacing w:after="0" w:line="240" w:lineRule="auto"/>
    </w:pPr>
    <w:rPr>
      <w:rFonts w:cs="Tahoma"/>
      <w:sz w:val="16"/>
      <w:szCs w:val="16"/>
    </w:rPr>
  </w:style>
  <w:style w:type="character" w:customStyle="1" w:styleId="BalloonTextChar">
    <w:name w:val="Balloon Text Char"/>
    <w:basedOn w:val="DefaultParagraphFont"/>
    <w:link w:val="BalloonText"/>
    <w:uiPriority w:val="99"/>
    <w:semiHidden/>
    <w:rsid w:val="00F421D1"/>
    <w:rPr>
      <w:rFonts w:ascii="Tahoma" w:hAnsi="Tahoma" w:cs="Tahoma"/>
      <w:sz w:val="16"/>
      <w:szCs w:val="16"/>
    </w:rPr>
  </w:style>
  <w:style w:type="table" w:styleId="TableGrid">
    <w:name w:val="Table Grid"/>
    <w:basedOn w:val="TableNormal"/>
    <w:uiPriority w:val="59"/>
    <w:rsid w:val="00CB433C"/>
    <w:rPr>
      <w:rFonts w:ascii="Tahoma" w:hAnsi="Tahoma"/>
      <w:b/>
      <w:sz w:val="18"/>
      <w:szCs w:val="18"/>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EnvelopeAddress">
    <w:name w:val="envelope address"/>
    <w:basedOn w:val="Normal"/>
    <w:uiPriority w:val="99"/>
    <w:unhideWhenUsed/>
    <w:rsid w:val="008C045F"/>
    <w:pPr>
      <w:framePr w:w="7920" w:h="1980" w:hRule="exact" w:hSpace="180" w:wrap="auto" w:hAnchor="page" w:xAlign="center" w:yAlign="bottom"/>
      <w:ind w:left="2880"/>
    </w:pPr>
    <w:rPr>
      <w:rFonts w:ascii="Cambria" w:eastAsia="Times New Roman" w:hAnsi="Cambria"/>
      <w:sz w:val="24"/>
      <w:szCs w:val="24"/>
    </w:rPr>
  </w:style>
  <w:style w:type="paragraph" w:styleId="Title">
    <w:name w:val="Title"/>
    <w:basedOn w:val="Normal"/>
    <w:next w:val="Normal"/>
    <w:link w:val="TitleChar"/>
    <w:autoRedefine/>
    <w:uiPriority w:val="10"/>
    <w:qFormat/>
    <w:rsid w:val="009303F3"/>
    <w:pPr>
      <w:spacing w:after="0" w:line="600" w:lineRule="exact"/>
      <w:ind w:left="-121"/>
      <w:jc w:val="left"/>
      <w:outlineLvl w:val="0"/>
    </w:pPr>
    <w:rPr>
      <w:rFonts w:eastAsia="Times New Roman"/>
      <w:b/>
      <w:bCs/>
      <w:color w:val="FFFFFF"/>
      <w:kern w:val="28"/>
      <w:sz w:val="52"/>
      <w:szCs w:val="32"/>
    </w:rPr>
  </w:style>
  <w:style w:type="character" w:customStyle="1" w:styleId="TitleChar">
    <w:name w:val="Title Char"/>
    <w:basedOn w:val="DefaultParagraphFont"/>
    <w:link w:val="Title"/>
    <w:uiPriority w:val="10"/>
    <w:rsid w:val="009303F3"/>
    <w:rPr>
      <w:rFonts w:ascii="Tahoma" w:hAnsi="Tahoma"/>
      <w:b/>
      <w:bCs/>
      <w:color w:val="FFFFFF"/>
      <w:kern w:val="28"/>
      <w:sz w:val="52"/>
      <w:szCs w:val="32"/>
      <w:lang w:val="en-US" w:eastAsia="en-US" w:bidi="ar-SA"/>
    </w:rPr>
  </w:style>
  <w:style w:type="paragraph" w:styleId="Subtitle">
    <w:name w:val="Subtitle"/>
    <w:basedOn w:val="Normal"/>
    <w:link w:val="SubtitleChar"/>
    <w:autoRedefine/>
    <w:uiPriority w:val="11"/>
    <w:qFormat/>
    <w:rsid w:val="00DB6A6F"/>
    <w:pPr>
      <w:spacing w:after="0" w:line="360" w:lineRule="exact"/>
      <w:jc w:val="left"/>
      <w:outlineLvl w:val="1"/>
    </w:pPr>
    <w:rPr>
      <w:rFonts w:eastAsia="Times New Roman"/>
      <w:color w:val="FFFFFF"/>
      <w:sz w:val="32"/>
      <w:szCs w:val="24"/>
    </w:rPr>
  </w:style>
  <w:style w:type="character" w:customStyle="1" w:styleId="SubtitleChar">
    <w:name w:val="Subtitle Char"/>
    <w:basedOn w:val="DefaultParagraphFont"/>
    <w:link w:val="Subtitle"/>
    <w:uiPriority w:val="11"/>
    <w:rsid w:val="00DB6A6F"/>
    <w:rPr>
      <w:rFonts w:ascii="Tahoma" w:hAnsi="Tahoma"/>
      <w:color w:val="FFFFFF"/>
      <w:sz w:val="32"/>
      <w:szCs w:val="24"/>
      <w:lang w:val="en-US" w:eastAsia="en-US" w:bidi="ar-SA"/>
    </w:rPr>
  </w:style>
  <w:style w:type="character" w:styleId="FollowedHyperlink">
    <w:name w:val="FollowedHyperlink"/>
    <w:basedOn w:val="DefaultParagraphFont"/>
    <w:rsid w:val="00C269CD"/>
    <w:rPr>
      <w:rFonts w:ascii="Tahoma" w:hAnsi="Tahoma"/>
      <w:b/>
      <w:color w:val="3EA800"/>
      <w:sz w:val="18"/>
      <w:u w:val="single"/>
    </w:rPr>
  </w:style>
  <w:style w:type="paragraph" w:styleId="TOAHeading">
    <w:name w:val="toa heading"/>
    <w:basedOn w:val="Normal"/>
    <w:next w:val="Normal"/>
    <w:autoRedefine/>
    <w:uiPriority w:val="99"/>
    <w:unhideWhenUsed/>
    <w:rsid w:val="001E48A9"/>
    <w:pPr>
      <w:spacing w:before="480"/>
    </w:pPr>
    <w:rPr>
      <w:rFonts w:eastAsia="Times New Roman"/>
      <w:b/>
      <w:bCs/>
      <w:caps/>
      <w:sz w:val="32"/>
      <w:szCs w:val="32"/>
    </w:rPr>
  </w:style>
  <w:style w:type="table" w:customStyle="1" w:styleId="TableHeader-version1">
    <w:name w:val="Table Header - version 1"/>
    <w:basedOn w:val="TableNormal"/>
    <w:rsid w:val="00283B03"/>
    <w:pPr>
      <w:jc w:val="center"/>
    </w:pPr>
    <w:rPr>
      <w:rFonts w:ascii="Tahoma" w:hAnsi="Tahoma"/>
      <w:sz w:val="22"/>
    </w:rPr>
    <w:tblPr>
      <w:tblBorders>
        <w:top w:val="single" w:sz="4" w:space="0" w:color="2E71DE"/>
        <w:left w:val="single" w:sz="4" w:space="0" w:color="2E71DE"/>
        <w:bottom w:val="single" w:sz="4" w:space="0" w:color="2E71DE"/>
        <w:right w:val="single" w:sz="4" w:space="0" w:color="2E71DE"/>
        <w:insideH w:val="single" w:sz="4" w:space="0" w:color="2E71DE"/>
        <w:insideV w:val="single" w:sz="4" w:space="0" w:color="2E71DE"/>
      </w:tblBorders>
    </w:tblPr>
    <w:tblStylePr w:type="firstRow">
      <w:pPr>
        <w:jc w:val="center"/>
      </w:pPr>
      <w:rPr>
        <w:rFonts w:ascii="Cambria" w:hAnsi="Cambria"/>
        <w:b/>
        <w:color w:val="FFFFFF"/>
        <w:sz w:val="22"/>
      </w:rPr>
      <w:tblPr/>
      <w:tcPr>
        <w:shd w:val="clear" w:color="auto" w:fill="6E9CE8"/>
        <w:vAlign w:val="top"/>
      </w:tcPr>
    </w:tblStylePr>
  </w:style>
  <w:style w:type="paragraph" w:styleId="TOC2">
    <w:name w:val="toc 2"/>
    <w:basedOn w:val="Normal"/>
    <w:next w:val="Normal"/>
    <w:autoRedefine/>
    <w:uiPriority w:val="39"/>
    <w:qFormat/>
    <w:rsid w:val="0037799A"/>
    <w:pPr>
      <w:ind w:left="220"/>
    </w:pPr>
  </w:style>
  <w:style w:type="paragraph" w:customStyle="1" w:styleId="TableHeader">
    <w:name w:val="Table Header"/>
    <w:basedOn w:val="Normal"/>
    <w:rsid w:val="00283B03"/>
    <w:pPr>
      <w:jc w:val="center"/>
    </w:pPr>
    <w:rPr>
      <w:rFonts w:eastAsia="Times New Roman"/>
      <w:bCs/>
      <w:color w:val="FFFFFF"/>
      <w:szCs w:val="20"/>
    </w:rPr>
  </w:style>
  <w:style w:type="paragraph" w:styleId="TOC1">
    <w:name w:val="toc 1"/>
    <w:basedOn w:val="Normal"/>
    <w:next w:val="Normal"/>
    <w:autoRedefine/>
    <w:uiPriority w:val="39"/>
    <w:qFormat/>
    <w:rsid w:val="001E48A9"/>
    <w:rPr>
      <w:b/>
    </w:rPr>
  </w:style>
  <w:style w:type="paragraph" w:styleId="ListNumber">
    <w:name w:val="List Number"/>
    <w:basedOn w:val="Normal"/>
    <w:autoRedefine/>
    <w:uiPriority w:val="99"/>
    <w:unhideWhenUsed/>
    <w:qFormat/>
    <w:rsid w:val="00916A12"/>
    <w:pPr>
      <w:ind w:left="720" w:hanging="360"/>
      <w:contextualSpacing/>
    </w:pPr>
  </w:style>
  <w:style w:type="paragraph" w:styleId="ListNumber2">
    <w:name w:val="List Number 2"/>
    <w:basedOn w:val="Normal"/>
    <w:uiPriority w:val="99"/>
    <w:unhideWhenUsed/>
    <w:rsid w:val="00916A12"/>
    <w:pPr>
      <w:tabs>
        <w:tab w:val="num" w:pos="720"/>
      </w:tabs>
      <w:ind w:left="720" w:hanging="360"/>
      <w:contextualSpacing/>
    </w:pPr>
  </w:style>
  <w:style w:type="paragraph" w:styleId="FootnoteText">
    <w:name w:val="footnote text"/>
    <w:basedOn w:val="Normal"/>
    <w:link w:val="FootnoteTextChar"/>
    <w:uiPriority w:val="99"/>
    <w:semiHidden/>
    <w:unhideWhenUsed/>
    <w:rsid w:val="00BD0C22"/>
    <w:rPr>
      <w:sz w:val="20"/>
      <w:szCs w:val="20"/>
    </w:rPr>
  </w:style>
  <w:style w:type="character" w:customStyle="1" w:styleId="FootnoteTextChar">
    <w:name w:val="Footnote Text Char"/>
    <w:basedOn w:val="DefaultParagraphFont"/>
    <w:link w:val="FootnoteText"/>
    <w:uiPriority w:val="99"/>
    <w:semiHidden/>
    <w:rsid w:val="00BD0C22"/>
    <w:rPr>
      <w:rFonts w:ascii="Verdana" w:hAnsi="Verdana"/>
    </w:rPr>
  </w:style>
  <w:style w:type="character" w:styleId="FootnoteReference">
    <w:name w:val="footnote reference"/>
    <w:basedOn w:val="DefaultParagraphFont"/>
    <w:uiPriority w:val="99"/>
    <w:semiHidden/>
    <w:unhideWhenUsed/>
    <w:rsid w:val="00BD0C22"/>
    <w:rPr>
      <w:vertAlign w:val="superscript"/>
    </w:rPr>
  </w:style>
  <w:style w:type="paragraph" w:customStyle="1" w:styleId="Appendix">
    <w:name w:val="Appendix"/>
    <w:basedOn w:val="Heading2"/>
    <w:next w:val="Normal"/>
    <w:autoRedefine/>
    <w:qFormat/>
    <w:rsid w:val="00BD0C22"/>
    <w:pPr>
      <w:numPr>
        <w:ilvl w:val="0"/>
        <w:numId w:val="0"/>
      </w:numPr>
    </w:pPr>
  </w:style>
  <w:style w:type="character" w:styleId="Emphasis">
    <w:name w:val="Emphasis"/>
    <w:basedOn w:val="DefaultParagraphFont"/>
    <w:uiPriority w:val="20"/>
    <w:qFormat/>
    <w:rsid w:val="0044142F"/>
    <w:rPr>
      <w:i/>
      <w:iCs/>
    </w:rPr>
  </w:style>
  <w:style w:type="paragraph" w:styleId="ListContinue3">
    <w:name w:val="List Continue 3"/>
    <w:basedOn w:val="Normal"/>
    <w:rsid w:val="005D708C"/>
    <w:pPr>
      <w:ind w:left="849"/>
    </w:pPr>
  </w:style>
  <w:style w:type="character" w:styleId="Hyperlink">
    <w:name w:val="Hyperlink"/>
    <w:basedOn w:val="DefaultParagraphFont"/>
    <w:uiPriority w:val="99"/>
    <w:unhideWhenUsed/>
    <w:rsid w:val="0005159F"/>
    <w:rPr>
      <w:rFonts w:ascii="Tahoma" w:hAnsi="Tahoma"/>
      <w:color w:val="3EA800"/>
      <w:sz w:val="22"/>
      <w:u w:val="single"/>
    </w:rPr>
  </w:style>
  <w:style w:type="paragraph" w:styleId="TOC3">
    <w:name w:val="toc 3"/>
    <w:basedOn w:val="Normal"/>
    <w:next w:val="Normal"/>
    <w:autoRedefine/>
    <w:uiPriority w:val="39"/>
    <w:qFormat/>
    <w:rsid w:val="007E5D54"/>
    <w:pPr>
      <w:ind w:left="440"/>
    </w:pPr>
  </w:style>
  <w:style w:type="character" w:customStyle="1" w:styleId="StyleWhite">
    <w:name w:val="Style White"/>
    <w:basedOn w:val="DefaultParagraphFont"/>
    <w:rsid w:val="001E48A9"/>
    <w:rPr>
      <w:rFonts w:ascii="Tahoma" w:hAnsi="Tahoma"/>
      <w:color w:val="FFFFFF"/>
    </w:rPr>
  </w:style>
  <w:style w:type="paragraph" w:customStyle="1" w:styleId="Tablerows">
    <w:name w:val="Table rows"/>
    <w:basedOn w:val="Normal"/>
    <w:rsid w:val="00283B03"/>
    <w:pPr>
      <w:spacing w:line="240" w:lineRule="auto"/>
      <w:ind w:left="28" w:right="28"/>
    </w:pPr>
  </w:style>
  <w:style w:type="paragraph" w:styleId="ListContinue">
    <w:name w:val="List Continue"/>
    <w:basedOn w:val="Normal"/>
    <w:rsid w:val="005D708C"/>
    <w:pPr>
      <w:ind w:left="283"/>
    </w:pPr>
  </w:style>
  <w:style w:type="character" w:customStyle="1" w:styleId="q">
    <w:name w:val="q"/>
    <w:basedOn w:val="DefaultParagraphFont"/>
    <w:rsid w:val="00F66215"/>
  </w:style>
  <w:style w:type="paragraph" w:styleId="NormalWeb">
    <w:name w:val="Normal (Web)"/>
    <w:basedOn w:val="Normal"/>
    <w:rsid w:val="006729A8"/>
    <w:pPr>
      <w:spacing w:before="100" w:beforeAutospacing="1" w:after="100" w:afterAutospacing="1" w:line="240" w:lineRule="auto"/>
      <w:jc w:val="left"/>
    </w:pPr>
    <w:rPr>
      <w:rFonts w:ascii="Times New Roman" w:eastAsia="Times New Roman" w:hAnsi="Times New Roman"/>
      <w:sz w:val="24"/>
      <w:szCs w:val="24"/>
      <w:lang w:val="ru-RU" w:eastAsia="ru-RU"/>
    </w:rPr>
  </w:style>
  <w:style w:type="character" w:customStyle="1" w:styleId="gmailquote">
    <w:name w:val="gmail_quote"/>
    <w:basedOn w:val="DefaultParagraphFont"/>
    <w:rsid w:val="00C21A61"/>
  </w:style>
  <w:style w:type="paragraph" w:styleId="ListBullet2">
    <w:name w:val="List Bullet 2"/>
    <w:basedOn w:val="Normal"/>
    <w:rsid w:val="00D1677E"/>
    <w:pPr>
      <w:numPr>
        <w:numId w:val="2"/>
      </w:numPr>
    </w:pPr>
  </w:style>
  <w:style w:type="paragraph" w:styleId="ListBullet4">
    <w:name w:val="List Bullet 4"/>
    <w:basedOn w:val="Normal"/>
    <w:rsid w:val="00D1677E"/>
    <w:pPr>
      <w:numPr>
        <w:numId w:val="3"/>
      </w:numPr>
    </w:pPr>
  </w:style>
  <w:style w:type="paragraph" w:styleId="List3">
    <w:name w:val="List 3"/>
    <w:basedOn w:val="Normal"/>
    <w:rsid w:val="005D708C"/>
    <w:pPr>
      <w:ind w:left="849" w:hanging="283"/>
    </w:pPr>
  </w:style>
  <w:style w:type="paragraph" w:styleId="BodyText">
    <w:name w:val="Body Text"/>
    <w:basedOn w:val="Normal"/>
    <w:rsid w:val="00045053"/>
  </w:style>
  <w:style w:type="paragraph" w:styleId="BodyTextFirstIndent">
    <w:name w:val="Body Text First Indent"/>
    <w:basedOn w:val="BodyText"/>
    <w:rsid w:val="00045053"/>
    <w:pPr>
      <w:ind w:firstLine="210"/>
    </w:pPr>
  </w:style>
  <w:style w:type="paragraph" w:styleId="List">
    <w:name w:val="List"/>
    <w:basedOn w:val="Normal"/>
    <w:rsid w:val="005D708C"/>
    <w:pPr>
      <w:ind w:left="283" w:hanging="283"/>
    </w:pPr>
  </w:style>
  <w:style w:type="paragraph" w:styleId="DocumentMap">
    <w:name w:val="Document Map"/>
    <w:basedOn w:val="Normal"/>
    <w:semiHidden/>
    <w:rsid w:val="002B03BE"/>
    <w:pPr>
      <w:shd w:val="clear" w:color="auto" w:fill="000080"/>
    </w:pPr>
    <w:rPr>
      <w:rFonts w:cs="Tahoma"/>
      <w:sz w:val="20"/>
      <w:szCs w:val="20"/>
    </w:rPr>
  </w:style>
  <w:style w:type="numbering" w:customStyle="1" w:styleId="Style1">
    <w:name w:val="Style1"/>
    <w:basedOn w:val="NoList"/>
    <w:rsid w:val="00A51CC9"/>
    <w:pPr>
      <w:numPr>
        <w:numId w:val="4"/>
      </w:numPr>
    </w:pPr>
  </w:style>
  <w:style w:type="table" w:customStyle="1" w:styleId="BlueTable">
    <w:name w:val="Blue Table"/>
    <w:basedOn w:val="TableGrid"/>
    <w:rsid w:val="004B097D"/>
    <w:rPr>
      <w:b w:val="0"/>
      <w:sz w:val="20"/>
    </w:rPr>
    <w:tblPr>
      <w:tblBorders>
        <w:top w:val="single" w:sz="4" w:space="0" w:color="FFFFFF"/>
        <w:left w:val="single" w:sz="4" w:space="0" w:color="FFFFFF"/>
        <w:bottom w:val="single" w:sz="4" w:space="0" w:color="FFFFFF"/>
        <w:right w:val="single" w:sz="4" w:space="0" w:color="FFFFFF"/>
        <w:insideH w:val="none" w:sz="0" w:space="0" w:color="auto"/>
        <w:insideV w:val="none" w:sz="0" w:space="0" w:color="auto"/>
      </w:tblBorders>
    </w:tblPr>
    <w:tcPr>
      <w:shd w:val="clear" w:color="auto" w:fill="D4E8FC"/>
      <w:vAlign w:val="center"/>
    </w:tcPr>
  </w:style>
  <w:style w:type="table" w:customStyle="1" w:styleId="MainTableStyle">
    <w:name w:val="Main Table Style"/>
    <w:basedOn w:val="TableNormal"/>
    <w:rsid w:val="00CE0ECA"/>
    <w:rPr>
      <w:rFonts w:ascii="Tahoma" w:hAnsi="Tahoma"/>
      <w:sz w:val="18"/>
    </w:rPr>
    <w:tblPr>
      <w:tblBorders>
        <w:top w:val="single" w:sz="4" w:space="0" w:color="999999"/>
        <w:left w:val="single" w:sz="4" w:space="0" w:color="999999"/>
        <w:bottom w:val="single" w:sz="4" w:space="0" w:color="999999"/>
        <w:right w:val="single" w:sz="4" w:space="0" w:color="999999"/>
        <w:insideH w:val="single" w:sz="6" w:space="0" w:color="999999"/>
        <w:insideV w:val="single" w:sz="6" w:space="0" w:color="999999"/>
      </w:tblBorders>
    </w:tblPr>
    <w:tblStylePr w:type="firstRow">
      <w:rPr>
        <w:rFonts w:ascii="Cambria" w:hAnsi="Cambria"/>
        <w:b/>
        <w:sz w:val="18"/>
      </w:rPr>
      <w:tblPr/>
      <w:tcPr>
        <w:shd w:val="clear" w:color="auto" w:fill="E0E0E0"/>
        <w:tcMar>
          <w:top w:w="113" w:type="dxa"/>
          <w:left w:w="0" w:type="nil"/>
          <w:bottom w:w="113" w:type="dxa"/>
          <w:right w:w="0" w:type="nil"/>
        </w:tcMar>
      </w:tcPr>
    </w:tblStylePr>
  </w:style>
  <w:style w:type="paragraph" w:customStyle="1" w:styleId="Style2">
    <w:name w:val="Style2"/>
    <w:basedOn w:val="Heading1"/>
    <w:rsid w:val="00186C6B"/>
    <w:pPr>
      <w:spacing w:line="240" w:lineRule="auto"/>
    </w:pPr>
  </w:style>
  <w:style w:type="paragraph" w:customStyle="1" w:styleId="Style3">
    <w:name w:val="Style3"/>
    <w:basedOn w:val="Heading2"/>
    <w:rsid w:val="00186C6B"/>
  </w:style>
  <w:style w:type="paragraph" w:customStyle="1" w:styleId="Style4">
    <w:name w:val="Style4"/>
    <w:basedOn w:val="Heading3"/>
    <w:rsid w:val="00186C6B"/>
    <w:pPr>
      <w:spacing w:line="240" w:lineRule="auto"/>
    </w:pPr>
    <w:rPr>
      <w:rFonts w:ascii="Arial" w:hAnsi="Arial"/>
      <w:color w:val="4BBE00"/>
      <w:sz w:val="28"/>
      <w:szCs w:val="28"/>
    </w:rPr>
  </w:style>
  <w:style w:type="paragraph" w:customStyle="1" w:styleId="Style5">
    <w:name w:val="Style5"/>
    <w:basedOn w:val="Heading4"/>
    <w:rsid w:val="00186C6B"/>
    <w:pPr>
      <w:spacing w:after="260" w:line="240" w:lineRule="auto"/>
    </w:pPr>
    <w:rPr>
      <w:rFonts w:ascii="Arial" w:hAnsi="Arial" w:cs="Arial"/>
      <w:color w:val="4BBE00"/>
      <w:szCs w:val="24"/>
    </w:rPr>
  </w:style>
  <w:style w:type="numbering" w:customStyle="1" w:styleId="BulletLevel1">
    <w:name w:val="Bullet Level 1"/>
    <w:basedOn w:val="NoList"/>
    <w:rsid w:val="00CE55B6"/>
    <w:pPr>
      <w:numPr>
        <w:numId w:val="5"/>
      </w:numPr>
    </w:pPr>
  </w:style>
  <w:style w:type="table" w:customStyle="1" w:styleId="GeneralTable">
    <w:name w:val="General Table"/>
    <w:basedOn w:val="TableNormal"/>
    <w:rsid w:val="003D1480"/>
    <w:rPr>
      <w:rFonts w:ascii="Tahoma" w:eastAsia="Times New Roman" w:hAnsi="Tahoma"/>
    </w:rPr>
    <w:tblPr>
      <w:tblBorders>
        <w:top w:val="single" w:sz="24" w:space="0" w:color="4BBE00"/>
        <w:left w:val="single" w:sz="8" w:space="0" w:color="C0C0C0"/>
        <w:bottom w:val="single" w:sz="8" w:space="0" w:color="C0C0C0"/>
        <w:right w:val="single" w:sz="8" w:space="0" w:color="C0C0C0"/>
        <w:insideH w:val="single" w:sz="8" w:space="0" w:color="C0C0C0"/>
        <w:insideV w:val="single" w:sz="8" w:space="0" w:color="C0C0C0"/>
      </w:tblBorders>
    </w:tblPr>
    <w:tcPr>
      <w:shd w:val="clear" w:color="auto" w:fill="auto"/>
      <w:vAlign w:val="center"/>
    </w:tcPr>
  </w:style>
  <w:style w:type="character" w:styleId="Strong">
    <w:name w:val="Strong"/>
    <w:basedOn w:val="DefaultParagraphFont"/>
    <w:uiPriority w:val="22"/>
    <w:qFormat/>
    <w:rsid w:val="001601E7"/>
    <w:rPr>
      <w:b/>
      <w:bCs/>
    </w:rPr>
  </w:style>
  <w:style w:type="paragraph" w:customStyle="1" w:styleId="N">
    <w:name w:val="N"/>
    <w:basedOn w:val="Normal"/>
    <w:rsid w:val="001A6BE0"/>
    <w:pPr>
      <w:numPr>
        <w:numId w:val="8"/>
      </w:numPr>
    </w:pPr>
    <w:rPr>
      <w:rFonts w:cs="Tahoma"/>
    </w:rPr>
  </w:style>
  <w:style w:type="character" w:styleId="CommentReference">
    <w:name w:val="annotation reference"/>
    <w:basedOn w:val="DefaultParagraphFont"/>
    <w:uiPriority w:val="99"/>
    <w:semiHidden/>
    <w:unhideWhenUsed/>
    <w:rsid w:val="00294818"/>
    <w:rPr>
      <w:sz w:val="16"/>
      <w:szCs w:val="16"/>
    </w:rPr>
  </w:style>
  <w:style w:type="paragraph" w:styleId="CommentText">
    <w:name w:val="annotation text"/>
    <w:basedOn w:val="Normal"/>
    <w:link w:val="CommentTextChar"/>
    <w:uiPriority w:val="99"/>
    <w:semiHidden/>
    <w:unhideWhenUsed/>
    <w:rsid w:val="00294818"/>
    <w:rPr>
      <w:sz w:val="20"/>
      <w:szCs w:val="20"/>
    </w:rPr>
  </w:style>
  <w:style w:type="character" w:customStyle="1" w:styleId="CommentTextChar">
    <w:name w:val="Comment Text Char"/>
    <w:basedOn w:val="DefaultParagraphFont"/>
    <w:link w:val="CommentText"/>
    <w:uiPriority w:val="99"/>
    <w:semiHidden/>
    <w:rsid w:val="00294818"/>
    <w:rPr>
      <w:rFonts w:ascii="Tahoma" w:hAnsi="Tahoma"/>
      <w:lang w:val="en-US" w:eastAsia="en-US"/>
    </w:rPr>
  </w:style>
  <w:style w:type="paragraph" w:styleId="CommentSubject">
    <w:name w:val="annotation subject"/>
    <w:basedOn w:val="CommentText"/>
    <w:next w:val="CommentText"/>
    <w:link w:val="CommentSubjectChar"/>
    <w:uiPriority w:val="99"/>
    <w:semiHidden/>
    <w:unhideWhenUsed/>
    <w:rsid w:val="00294818"/>
    <w:rPr>
      <w:b/>
      <w:bCs/>
    </w:rPr>
  </w:style>
  <w:style w:type="character" w:customStyle="1" w:styleId="CommentSubjectChar">
    <w:name w:val="Comment Subject Char"/>
    <w:basedOn w:val="CommentTextChar"/>
    <w:link w:val="CommentSubject"/>
    <w:uiPriority w:val="99"/>
    <w:semiHidden/>
    <w:rsid w:val="00294818"/>
    <w:rPr>
      <w:rFonts w:ascii="Tahoma" w:hAnsi="Tahoma"/>
      <w:b/>
      <w:bCs/>
      <w:lang w:val="en-US" w:eastAsia="en-US"/>
    </w:rPr>
  </w:style>
  <w:style w:type="paragraph" w:styleId="Revision">
    <w:name w:val="Revision"/>
    <w:hidden/>
    <w:uiPriority w:val="99"/>
    <w:semiHidden/>
    <w:rsid w:val="0032048E"/>
    <w:rPr>
      <w:rFonts w:ascii="Tahoma" w:hAnsi="Tahoma"/>
      <w:sz w:val="22"/>
      <w:szCs w:val="22"/>
    </w:rPr>
  </w:style>
  <w:style w:type="paragraph" w:customStyle="1" w:styleId="StyleTableHeader8ptBoldAutoBefore4ptLinespacing">
    <w:name w:val="Style Table Header + 8 pt Bold Auto Before:  4 pt Line spacing:..."/>
    <w:basedOn w:val="TableHeader"/>
    <w:rsid w:val="007C5802"/>
    <w:pPr>
      <w:spacing w:before="80"/>
    </w:pPr>
    <w:rPr>
      <w:b/>
      <w:color w:val="auto"/>
      <w:sz w:val="16"/>
    </w:rPr>
  </w:style>
  <w:style w:type="paragraph" w:styleId="ListParagraph">
    <w:name w:val="List Paragraph"/>
    <w:basedOn w:val="Normal"/>
    <w:uiPriority w:val="99"/>
    <w:qFormat/>
    <w:rsid w:val="00B839F6"/>
    <w:pPr>
      <w:spacing w:after="200" w:line="276" w:lineRule="auto"/>
      <w:ind w:left="720"/>
      <w:contextualSpacing/>
      <w:jc w:val="left"/>
    </w:pPr>
    <w:rPr>
      <w:rFonts w:ascii="Calibri" w:hAnsi="Calibri"/>
    </w:rPr>
  </w:style>
  <w:style w:type="paragraph" w:styleId="ListNumber4">
    <w:name w:val="List Number 4"/>
    <w:basedOn w:val="Normal"/>
    <w:uiPriority w:val="99"/>
    <w:unhideWhenUsed/>
    <w:rsid w:val="00BA0C4A"/>
    <w:pPr>
      <w:numPr>
        <w:numId w:val="20"/>
      </w:numPr>
      <w:contextualSpacing/>
    </w:pPr>
  </w:style>
  <w:style w:type="paragraph" w:styleId="Caption">
    <w:name w:val="caption"/>
    <w:basedOn w:val="Normal"/>
    <w:next w:val="Normal"/>
    <w:qFormat/>
    <w:rsid w:val="00BA3F12"/>
    <w:rPr>
      <w:b/>
      <w:bCs/>
      <w:sz w:val="20"/>
      <w:szCs w:val="20"/>
    </w:rPr>
  </w:style>
  <w:style w:type="paragraph" w:styleId="ListBullet">
    <w:name w:val="List Bullet"/>
    <w:basedOn w:val="Normal"/>
    <w:uiPriority w:val="99"/>
    <w:unhideWhenUsed/>
    <w:qFormat/>
    <w:rsid w:val="0049687C"/>
    <w:pPr>
      <w:numPr>
        <w:numId w:val="21"/>
      </w:numPr>
      <w:contextualSpacing/>
    </w:pPr>
  </w:style>
  <w:style w:type="paragraph" w:customStyle="1" w:styleId="Default">
    <w:name w:val="Default"/>
    <w:rsid w:val="008F1B18"/>
    <w:pPr>
      <w:autoSpaceDE w:val="0"/>
      <w:autoSpaceDN w:val="0"/>
      <w:adjustRightInd w:val="0"/>
    </w:pPr>
    <w:rPr>
      <w:rFonts w:ascii="Arial" w:hAnsi="Arial" w:cs="Arial"/>
      <w:color w:val="000000"/>
      <w:sz w:val="24"/>
      <w:szCs w:val="24"/>
    </w:rPr>
  </w:style>
  <w:style w:type="paragraph" w:customStyle="1" w:styleId="Paragraph">
    <w:name w:val="Paragraph"/>
    <w:basedOn w:val="Normal"/>
    <w:link w:val="ParagraphChar"/>
    <w:qFormat/>
    <w:rsid w:val="005A7515"/>
    <w:pPr>
      <w:ind w:firstLine="567"/>
    </w:pPr>
    <w:rPr>
      <w:lang w:val="ru-RU"/>
    </w:rPr>
  </w:style>
  <w:style w:type="character" w:customStyle="1" w:styleId="ParagraphChar">
    <w:name w:val="Paragraph Char"/>
    <w:basedOn w:val="DefaultParagraphFont"/>
    <w:link w:val="Paragraph"/>
    <w:rsid w:val="005A7515"/>
    <w:rPr>
      <w:rFonts w:ascii="Tahoma" w:hAnsi="Tahoma"/>
      <w:sz w:val="22"/>
      <w:szCs w:val="22"/>
      <w:lang w:val="ru-RU"/>
    </w:rPr>
  </w:style>
  <w:style w:type="character" w:customStyle="1" w:styleId="StyleBodyTextCustomColorRGB43">
    <w:name w:val="Style Body Text + Custom Color(RGB(43"/>
    <w:aliases w:val="74,167)) Left"/>
    <w:basedOn w:val="DefaultParagraphFont"/>
    <w:uiPriority w:val="99"/>
    <w:rsid w:val="00312D3B"/>
    <w:rPr>
      <w:color w:val="2B4AA7"/>
    </w:rPr>
  </w:style>
  <w:style w:type="paragraph" w:customStyle="1" w:styleId="arial">
    <w:name w:val="arial"/>
    <w:basedOn w:val="BodyText"/>
    <w:rsid w:val="00491701"/>
    <w:pPr>
      <w:spacing w:after="0" w:line="240" w:lineRule="auto"/>
      <w:jc w:val="left"/>
    </w:pPr>
    <w:rPr>
      <w:rFonts w:ascii="Arial" w:eastAsia="Times New Roman" w:hAnsi="Arial" w:cs="Arial"/>
      <w:sz w:val="20"/>
      <w:szCs w:val="20"/>
    </w:rPr>
  </w:style>
  <w:style w:type="paragraph" w:customStyle="1" w:styleId="BulletPoints">
    <w:name w:val="Bullet Points"/>
    <w:basedOn w:val="Normal"/>
    <w:next w:val="Normal"/>
    <w:rsid w:val="00EC6282"/>
    <w:pPr>
      <w:numPr>
        <w:numId w:val="26"/>
      </w:numPr>
      <w:spacing w:line="240" w:lineRule="auto"/>
    </w:pPr>
    <w:rPr>
      <w:rFonts w:ascii="Arial" w:eastAsia="Times" w:hAnsi="Arial"/>
      <w:sz w:val="20"/>
      <w:szCs w:val="20"/>
    </w:rPr>
  </w:style>
  <w:style w:type="paragraph" w:styleId="TOCHeading">
    <w:name w:val="TOC Heading"/>
    <w:basedOn w:val="Heading1"/>
    <w:next w:val="Normal"/>
    <w:uiPriority w:val="39"/>
    <w:semiHidden/>
    <w:unhideWhenUsed/>
    <w:qFormat/>
    <w:rsid w:val="000942F7"/>
    <w:pPr>
      <w:keepLines/>
      <w:pageBreakBefore w:val="0"/>
      <w:widowControl/>
      <w:numPr>
        <w:numId w:val="0"/>
      </w:numPr>
      <w:spacing w:after="0" w:line="276" w:lineRule="auto"/>
      <w:jc w:val="left"/>
      <w:outlineLvl w:val="9"/>
    </w:pPr>
    <w:rPr>
      <w:rFonts w:asciiTheme="majorHAnsi" w:eastAsiaTheme="majorEastAsia" w:hAnsiTheme="majorHAnsi" w:cstheme="majorBidi"/>
      <w:color w:val="365F91" w:themeColor="accent1" w:themeShade="BF"/>
      <w:kern w:val="0"/>
      <w:sz w:val="28"/>
      <w:szCs w:val="28"/>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681738">
      <w:bodyDiv w:val="1"/>
      <w:marLeft w:val="0"/>
      <w:marRight w:val="0"/>
      <w:marTop w:val="0"/>
      <w:marBottom w:val="0"/>
      <w:divBdr>
        <w:top w:val="none" w:sz="0" w:space="0" w:color="auto"/>
        <w:left w:val="none" w:sz="0" w:space="0" w:color="auto"/>
        <w:bottom w:val="none" w:sz="0" w:space="0" w:color="auto"/>
        <w:right w:val="none" w:sz="0" w:space="0" w:color="auto"/>
      </w:divBdr>
    </w:div>
    <w:div w:id="205487593">
      <w:bodyDiv w:val="1"/>
      <w:marLeft w:val="0"/>
      <w:marRight w:val="0"/>
      <w:marTop w:val="0"/>
      <w:marBottom w:val="0"/>
      <w:divBdr>
        <w:top w:val="none" w:sz="0" w:space="0" w:color="auto"/>
        <w:left w:val="none" w:sz="0" w:space="0" w:color="auto"/>
        <w:bottom w:val="none" w:sz="0" w:space="0" w:color="auto"/>
        <w:right w:val="none" w:sz="0" w:space="0" w:color="auto"/>
      </w:divBdr>
    </w:div>
    <w:div w:id="500701313">
      <w:bodyDiv w:val="1"/>
      <w:marLeft w:val="0"/>
      <w:marRight w:val="0"/>
      <w:marTop w:val="0"/>
      <w:marBottom w:val="0"/>
      <w:divBdr>
        <w:top w:val="none" w:sz="0" w:space="0" w:color="auto"/>
        <w:left w:val="none" w:sz="0" w:space="0" w:color="auto"/>
        <w:bottom w:val="none" w:sz="0" w:space="0" w:color="auto"/>
        <w:right w:val="none" w:sz="0" w:space="0" w:color="auto"/>
      </w:divBdr>
      <w:divsChild>
        <w:div w:id="550531301">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044327922">
              <w:marLeft w:val="0"/>
              <w:marRight w:val="0"/>
              <w:marTop w:val="0"/>
              <w:marBottom w:val="0"/>
              <w:divBdr>
                <w:top w:val="none" w:sz="0" w:space="0" w:color="auto"/>
                <w:left w:val="none" w:sz="0" w:space="0" w:color="auto"/>
                <w:bottom w:val="none" w:sz="0" w:space="0" w:color="auto"/>
                <w:right w:val="none" w:sz="0" w:space="0" w:color="auto"/>
              </w:divBdr>
              <w:divsChild>
                <w:div w:id="917011656">
                  <w:marLeft w:val="0"/>
                  <w:marRight w:val="0"/>
                  <w:marTop w:val="0"/>
                  <w:marBottom w:val="0"/>
                  <w:divBdr>
                    <w:top w:val="none" w:sz="0" w:space="0" w:color="auto"/>
                    <w:left w:val="none" w:sz="0" w:space="0" w:color="auto"/>
                    <w:bottom w:val="none" w:sz="0" w:space="0" w:color="auto"/>
                    <w:right w:val="none" w:sz="0" w:space="0" w:color="auto"/>
                  </w:divBdr>
                  <w:divsChild>
                    <w:div w:id="208614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6108008">
          <w:marLeft w:val="0"/>
          <w:marRight w:val="0"/>
          <w:marTop w:val="0"/>
          <w:marBottom w:val="0"/>
          <w:divBdr>
            <w:top w:val="none" w:sz="0" w:space="0" w:color="auto"/>
            <w:left w:val="none" w:sz="0" w:space="0" w:color="auto"/>
            <w:bottom w:val="none" w:sz="0" w:space="0" w:color="auto"/>
            <w:right w:val="none" w:sz="0" w:space="0" w:color="auto"/>
          </w:divBdr>
        </w:div>
      </w:divsChild>
    </w:div>
    <w:div w:id="662853486">
      <w:bodyDiv w:val="1"/>
      <w:marLeft w:val="0"/>
      <w:marRight w:val="0"/>
      <w:marTop w:val="0"/>
      <w:marBottom w:val="0"/>
      <w:divBdr>
        <w:top w:val="none" w:sz="0" w:space="0" w:color="auto"/>
        <w:left w:val="none" w:sz="0" w:space="0" w:color="auto"/>
        <w:bottom w:val="none" w:sz="0" w:space="0" w:color="auto"/>
        <w:right w:val="none" w:sz="0" w:space="0" w:color="auto"/>
      </w:divBdr>
    </w:div>
    <w:div w:id="668480963">
      <w:bodyDiv w:val="1"/>
      <w:marLeft w:val="0"/>
      <w:marRight w:val="0"/>
      <w:marTop w:val="0"/>
      <w:marBottom w:val="0"/>
      <w:divBdr>
        <w:top w:val="none" w:sz="0" w:space="0" w:color="auto"/>
        <w:left w:val="none" w:sz="0" w:space="0" w:color="auto"/>
        <w:bottom w:val="none" w:sz="0" w:space="0" w:color="auto"/>
        <w:right w:val="none" w:sz="0" w:space="0" w:color="auto"/>
      </w:divBdr>
    </w:div>
    <w:div w:id="697194902">
      <w:bodyDiv w:val="1"/>
      <w:marLeft w:val="0"/>
      <w:marRight w:val="0"/>
      <w:marTop w:val="0"/>
      <w:marBottom w:val="0"/>
      <w:divBdr>
        <w:top w:val="none" w:sz="0" w:space="0" w:color="auto"/>
        <w:left w:val="none" w:sz="0" w:space="0" w:color="auto"/>
        <w:bottom w:val="none" w:sz="0" w:space="0" w:color="auto"/>
        <w:right w:val="none" w:sz="0" w:space="0" w:color="auto"/>
      </w:divBdr>
    </w:div>
    <w:div w:id="767387463">
      <w:bodyDiv w:val="1"/>
      <w:marLeft w:val="0"/>
      <w:marRight w:val="0"/>
      <w:marTop w:val="0"/>
      <w:marBottom w:val="0"/>
      <w:divBdr>
        <w:top w:val="none" w:sz="0" w:space="0" w:color="auto"/>
        <w:left w:val="none" w:sz="0" w:space="0" w:color="auto"/>
        <w:bottom w:val="none" w:sz="0" w:space="0" w:color="auto"/>
        <w:right w:val="none" w:sz="0" w:space="0" w:color="auto"/>
      </w:divBdr>
    </w:div>
    <w:div w:id="1138571424">
      <w:bodyDiv w:val="1"/>
      <w:marLeft w:val="0"/>
      <w:marRight w:val="0"/>
      <w:marTop w:val="0"/>
      <w:marBottom w:val="0"/>
      <w:divBdr>
        <w:top w:val="none" w:sz="0" w:space="0" w:color="auto"/>
        <w:left w:val="none" w:sz="0" w:space="0" w:color="auto"/>
        <w:bottom w:val="none" w:sz="0" w:space="0" w:color="auto"/>
        <w:right w:val="none" w:sz="0" w:space="0" w:color="auto"/>
      </w:divBdr>
    </w:div>
    <w:div w:id="1209029553">
      <w:bodyDiv w:val="1"/>
      <w:marLeft w:val="0"/>
      <w:marRight w:val="0"/>
      <w:marTop w:val="0"/>
      <w:marBottom w:val="0"/>
      <w:divBdr>
        <w:top w:val="none" w:sz="0" w:space="0" w:color="auto"/>
        <w:left w:val="none" w:sz="0" w:space="0" w:color="auto"/>
        <w:bottom w:val="none" w:sz="0" w:space="0" w:color="auto"/>
        <w:right w:val="none" w:sz="0" w:space="0" w:color="auto"/>
      </w:divBdr>
    </w:div>
    <w:div w:id="1293898146">
      <w:bodyDiv w:val="1"/>
      <w:marLeft w:val="0"/>
      <w:marRight w:val="0"/>
      <w:marTop w:val="0"/>
      <w:marBottom w:val="0"/>
      <w:divBdr>
        <w:top w:val="none" w:sz="0" w:space="0" w:color="auto"/>
        <w:left w:val="none" w:sz="0" w:space="0" w:color="auto"/>
        <w:bottom w:val="none" w:sz="0" w:space="0" w:color="auto"/>
        <w:right w:val="none" w:sz="0" w:space="0" w:color="auto"/>
      </w:divBdr>
    </w:div>
    <w:div w:id="1346908167">
      <w:bodyDiv w:val="1"/>
      <w:marLeft w:val="0"/>
      <w:marRight w:val="0"/>
      <w:marTop w:val="0"/>
      <w:marBottom w:val="0"/>
      <w:divBdr>
        <w:top w:val="none" w:sz="0" w:space="0" w:color="auto"/>
        <w:left w:val="none" w:sz="0" w:space="0" w:color="auto"/>
        <w:bottom w:val="none" w:sz="0" w:space="0" w:color="auto"/>
        <w:right w:val="none" w:sz="0" w:space="0" w:color="auto"/>
      </w:divBdr>
    </w:div>
    <w:div w:id="1443501271">
      <w:bodyDiv w:val="1"/>
      <w:marLeft w:val="0"/>
      <w:marRight w:val="0"/>
      <w:marTop w:val="0"/>
      <w:marBottom w:val="0"/>
      <w:divBdr>
        <w:top w:val="none" w:sz="0" w:space="0" w:color="auto"/>
        <w:left w:val="none" w:sz="0" w:space="0" w:color="auto"/>
        <w:bottom w:val="none" w:sz="0" w:space="0" w:color="auto"/>
        <w:right w:val="none" w:sz="0" w:space="0" w:color="auto"/>
      </w:divBdr>
    </w:div>
    <w:div w:id="1590965429">
      <w:bodyDiv w:val="1"/>
      <w:marLeft w:val="0"/>
      <w:marRight w:val="0"/>
      <w:marTop w:val="0"/>
      <w:marBottom w:val="0"/>
      <w:divBdr>
        <w:top w:val="none" w:sz="0" w:space="0" w:color="auto"/>
        <w:left w:val="none" w:sz="0" w:space="0" w:color="auto"/>
        <w:bottom w:val="none" w:sz="0" w:space="0" w:color="auto"/>
        <w:right w:val="none" w:sz="0" w:space="0" w:color="auto"/>
      </w:divBdr>
    </w:div>
    <w:div w:id="1695689877">
      <w:bodyDiv w:val="1"/>
      <w:marLeft w:val="0"/>
      <w:marRight w:val="0"/>
      <w:marTop w:val="0"/>
      <w:marBottom w:val="0"/>
      <w:divBdr>
        <w:top w:val="none" w:sz="0" w:space="0" w:color="auto"/>
        <w:left w:val="none" w:sz="0" w:space="0" w:color="auto"/>
        <w:bottom w:val="none" w:sz="0" w:space="0" w:color="auto"/>
        <w:right w:val="none" w:sz="0" w:space="0" w:color="auto"/>
      </w:divBdr>
    </w:div>
    <w:div w:id="1758862367">
      <w:bodyDiv w:val="1"/>
      <w:marLeft w:val="0"/>
      <w:marRight w:val="0"/>
      <w:marTop w:val="0"/>
      <w:marBottom w:val="0"/>
      <w:divBdr>
        <w:top w:val="none" w:sz="0" w:space="0" w:color="auto"/>
        <w:left w:val="none" w:sz="0" w:space="0" w:color="auto"/>
        <w:bottom w:val="none" w:sz="0" w:space="0" w:color="auto"/>
        <w:right w:val="none" w:sz="0" w:space="0" w:color="auto"/>
      </w:divBdr>
    </w:div>
    <w:div w:id="1779713806">
      <w:bodyDiv w:val="1"/>
      <w:marLeft w:val="0"/>
      <w:marRight w:val="0"/>
      <w:marTop w:val="0"/>
      <w:marBottom w:val="0"/>
      <w:divBdr>
        <w:top w:val="none" w:sz="0" w:space="0" w:color="auto"/>
        <w:left w:val="none" w:sz="0" w:space="0" w:color="auto"/>
        <w:bottom w:val="none" w:sz="0" w:space="0" w:color="auto"/>
        <w:right w:val="none" w:sz="0" w:space="0" w:color="auto"/>
      </w:divBdr>
    </w:div>
    <w:div w:id="1914730003">
      <w:bodyDiv w:val="1"/>
      <w:marLeft w:val="0"/>
      <w:marRight w:val="0"/>
      <w:marTop w:val="0"/>
      <w:marBottom w:val="0"/>
      <w:divBdr>
        <w:top w:val="none" w:sz="0" w:space="0" w:color="auto"/>
        <w:left w:val="none" w:sz="0" w:space="0" w:color="auto"/>
        <w:bottom w:val="none" w:sz="0" w:space="0" w:color="auto"/>
        <w:right w:val="none" w:sz="0" w:space="0" w:color="auto"/>
      </w:divBdr>
    </w:div>
    <w:div w:id="1942685047">
      <w:bodyDiv w:val="1"/>
      <w:marLeft w:val="0"/>
      <w:marRight w:val="0"/>
      <w:marTop w:val="0"/>
      <w:marBottom w:val="0"/>
      <w:divBdr>
        <w:top w:val="none" w:sz="0" w:space="0" w:color="auto"/>
        <w:left w:val="none" w:sz="0" w:space="0" w:color="auto"/>
        <w:bottom w:val="none" w:sz="0" w:space="0" w:color="auto"/>
        <w:right w:val="none" w:sz="0" w:space="0" w:color="auto"/>
      </w:divBdr>
      <w:divsChild>
        <w:div w:id="1439330962">
          <w:marLeft w:val="0"/>
          <w:marRight w:val="0"/>
          <w:marTop w:val="0"/>
          <w:marBottom w:val="0"/>
          <w:divBdr>
            <w:top w:val="none" w:sz="0" w:space="0" w:color="auto"/>
            <w:left w:val="none" w:sz="0" w:space="0" w:color="auto"/>
            <w:bottom w:val="none" w:sz="0" w:space="0" w:color="auto"/>
            <w:right w:val="none" w:sz="0" w:space="0" w:color="auto"/>
          </w:divBdr>
          <w:divsChild>
            <w:div w:id="14307886">
              <w:marLeft w:val="0"/>
              <w:marRight w:val="0"/>
              <w:marTop w:val="0"/>
              <w:marBottom w:val="0"/>
              <w:divBdr>
                <w:top w:val="none" w:sz="0" w:space="0" w:color="auto"/>
                <w:left w:val="none" w:sz="0" w:space="0" w:color="auto"/>
                <w:bottom w:val="none" w:sz="0" w:space="0" w:color="auto"/>
                <w:right w:val="none" w:sz="0" w:space="0" w:color="auto"/>
              </w:divBdr>
              <w:divsChild>
                <w:div w:id="1844513549">
                  <w:marLeft w:val="0"/>
                  <w:marRight w:val="0"/>
                  <w:marTop w:val="0"/>
                  <w:marBottom w:val="0"/>
                  <w:divBdr>
                    <w:top w:val="none" w:sz="0" w:space="0" w:color="auto"/>
                    <w:left w:val="none" w:sz="0" w:space="0" w:color="auto"/>
                    <w:bottom w:val="none" w:sz="0" w:space="0" w:color="auto"/>
                    <w:right w:val="none" w:sz="0" w:space="0" w:color="auto"/>
                  </w:divBdr>
                  <w:divsChild>
                    <w:div w:id="291909311">
                      <w:marLeft w:val="0"/>
                      <w:marRight w:val="0"/>
                      <w:marTop w:val="0"/>
                      <w:marBottom w:val="0"/>
                      <w:divBdr>
                        <w:top w:val="none" w:sz="0" w:space="0" w:color="auto"/>
                        <w:left w:val="none" w:sz="0" w:space="0" w:color="auto"/>
                        <w:bottom w:val="none" w:sz="0" w:space="0" w:color="auto"/>
                        <w:right w:val="none" w:sz="0" w:space="0" w:color="auto"/>
                      </w:divBdr>
                      <w:divsChild>
                        <w:div w:id="1880969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3341659">
      <w:bodyDiv w:val="1"/>
      <w:marLeft w:val="0"/>
      <w:marRight w:val="0"/>
      <w:marTop w:val="0"/>
      <w:marBottom w:val="0"/>
      <w:divBdr>
        <w:top w:val="none" w:sz="0" w:space="0" w:color="auto"/>
        <w:left w:val="none" w:sz="0" w:space="0" w:color="auto"/>
        <w:bottom w:val="none" w:sz="0" w:space="0" w:color="auto"/>
        <w:right w:val="none" w:sz="0" w:space="0" w:color="auto"/>
      </w:divBdr>
    </w:div>
    <w:div w:id="20094825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hyperlink" Target="https://community.sagecrm.com/user_community/m/default.aspx" TargetMode="External"/><Relationship Id="rId3" Type="http://schemas.openxmlformats.org/officeDocument/2006/relationships/styles" Target="styles.xml"/><Relationship Id="rId21" Type="http://schemas.openxmlformats.org/officeDocument/2006/relationships/hyperlink" Target="http://addthisevent.com/" TargetMode="External"/><Relationship Id="rId34" Type="http://schemas.openxmlformats.org/officeDocument/2006/relationships/image" Target="media/image23.png"/><Relationship Id="rId42"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www.buildingchampions.com/surveyresponse.aspx?responseid=XXXX" TargetMode="External"/><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hyperlink" Target="mailto:accounting@buildingchampions.com" TargetMode="External"/><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eader" Target="header1.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urveys.buildingchampions.com/TakeSurvey.aspx"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0.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28.emf"/></Relationships>
</file>

<file path=word/_rels/header2.xml.rels><?xml version="1.0" encoding="UTF-8" standalone="yes"?>
<Relationships xmlns="http://schemas.openxmlformats.org/package/2006/relationships"><Relationship Id="rId1" Type="http://schemas.openxmlformats.org/officeDocument/2006/relationships/image" Target="media/image28.emf"/></Relationships>
</file>

<file path=word/_rels/settings.xml.rels><?xml version="1.0" encoding="UTF-8" standalone="yes"?>
<Relationships xmlns="http://schemas.openxmlformats.org/package/2006/relationships"><Relationship Id="rId1" Type="http://schemas.openxmlformats.org/officeDocument/2006/relationships/attachedTemplate" Target="file:///D:\YUSHKITE\Itra\Itransition_Template_Proposal_eng.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EDEFC1E-9E91-4DCB-BE6A-F2FC5816CC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Itransition_Template_Proposal_eng</Template>
  <TotalTime>1320</TotalTime>
  <Pages>35</Pages>
  <Words>3583</Words>
  <Characters>20424</Characters>
  <Application>Microsoft Office Word</Application>
  <DocSecurity>0</DocSecurity>
  <Lines>170</Lines>
  <Paragraphs>47</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Project Proposal</vt:lpstr>
      <vt:lpstr>Project Proposal</vt:lpstr>
    </vt:vector>
  </TitlesOfParts>
  <Company>ITransition</Company>
  <LinksUpToDate>false</LinksUpToDate>
  <CharactersWithSpaces>23960</CharactersWithSpaces>
  <SharedDoc>false</SharedDoc>
  <HLinks>
    <vt:vector size="252" baseType="variant">
      <vt:variant>
        <vt:i4>1769560</vt:i4>
      </vt:variant>
      <vt:variant>
        <vt:i4>246</vt:i4>
      </vt:variant>
      <vt:variant>
        <vt:i4>0</vt:i4>
      </vt:variant>
      <vt:variant>
        <vt:i4>5</vt:i4>
      </vt:variant>
      <vt:variant>
        <vt:lpwstr>http://demo.itransition.com/exactmusic/admin/</vt:lpwstr>
      </vt:variant>
      <vt:variant>
        <vt:lpwstr/>
      </vt:variant>
      <vt:variant>
        <vt:i4>7929978</vt:i4>
      </vt:variant>
      <vt:variant>
        <vt:i4>243</vt:i4>
      </vt:variant>
      <vt:variant>
        <vt:i4>0</vt:i4>
      </vt:variant>
      <vt:variant>
        <vt:i4>5</vt:i4>
      </vt:variant>
      <vt:variant>
        <vt:lpwstr>http://demo.itransition.com/exactmusic/</vt:lpwstr>
      </vt:variant>
      <vt:variant>
        <vt:lpwstr/>
      </vt:variant>
      <vt:variant>
        <vt:i4>6226002</vt:i4>
      </vt:variant>
      <vt:variant>
        <vt:i4>240</vt:i4>
      </vt:variant>
      <vt:variant>
        <vt:i4>0</vt:i4>
      </vt:variant>
      <vt:variant>
        <vt:i4>5</vt:i4>
      </vt:variant>
      <vt:variant>
        <vt:lpwstr>http://demo.itransition.com/roam2me/</vt:lpwstr>
      </vt:variant>
      <vt:variant>
        <vt:lpwstr/>
      </vt:variant>
      <vt:variant>
        <vt:i4>3539059</vt:i4>
      </vt:variant>
      <vt:variant>
        <vt:i4>237</vt:i4>
      </vt:variant>
      <vt:variant>
        <vt:i4>0</vt:i4>
      </vt:variant>
      <vt:variant>
        <vt:i4>5</vt:i4>
      </vt:variant>
      <vt:variant>
        <vt:lpwstr>http://www.panalba.com/</vt:lpwstr>
      </vt:variant>
      <vt:variant>
        <vt:lpwstr/>
      </vt:variant>
      <vt:variant>
        <vt:i4>4259926</vt:i4>
      </vt:variant>
      <vt:variant>
        <vt:i4>234</vt:i4>
      </vt:variant>
      <vt:variant>
        <vt:i4>0</vt:i4>
      </vt:variant>
      <vt:variant>
        <vt:i4>5</vt:i4>
      </vt:variant>
      <vt:variant>
        <vt:lpwstr>http://www.spasense.com/</vt:lpwstr>
      </vt:variant>
      <vt:variant>
        <vt:lpwstr/>
      </vt:variant>
      <vt:variant>
        <vt:i4>2818060</vt:i4>
      </vt:variant>
      <vt:variant>
        <vt:i4>231</vt:i4>
      </vt:variant>
      <vt:variant>
        <vt:i4>0</vt:i4>
      </vt:variant>
      <vt:variant>
        <vt:i4>5</vt:i4>
      </vt:variant>
      <vt:variant>
        <vt:lpwstr/>
      </vt:variant>
      <vt:variant>
        <vt:lpwstr>_UI_Modeling_and</vt:lpwstr>
      </vt:variant>
      <vt:variant>
        <vt:i4>1376314</vt:i4>
      </vt:variant>
      <vt:variant>
        <vt:i4>224</vt:i4>
      </vt:variant>
      <vt:variant>
        <vt:i4>0</vt:i4>
      </vt:variant>
      <vt:variant>
        <vt:i4>5</vt:i4>
      </vt:variant>
      <vt:variant>
        <vt:lpwstr/>
      </vt:variant>
      <vt:variant>
        <vt:lpwstr>_Toc226869810</vt:lpwstr>
      </vt:variant>
      <vt:variant>
        <vt:i4>1310778</vt:i4>
      </vt:variant>
      <vt:variant>
        <vt:i4>218</vt:i4>
      </vt:variant>
      <vt:variant>
        <vt:i4>0</vt:i4>
      </vt:variant>
      <vt:variant>
        <vt:i4>5</vt:i4>
      </vt:variant>
      <vt:variant>
        <vt:lpwstr/>
      </vt:variant>
      <vt:variant>
        <vt:lpwstr>_Toc226869809</vt:lpwstr>
      </vt:variant>
      <vt:variant>
        <vt:i4>1310778</vt:i4>
      </vt:variant>
      <vt:variant>
        <vt:i4>212</vt:i4>
      </vt:variant>
      <vt:variant>
        <vt:i4>0</vt:i4>
      </vt:variant>
      <vt:variant>
        <vt:i4>5</vt:i4>
      </vt:variant>
      <vt:variant>
        <vt:lpwstr/>
      </vt:variant>
      <vt:variant>
        <vt:lpwstr>_Toc226869808</vt:lpwstr>
      </vt:variant>
      <vt:variant>
        <vt:i4>1310778</vt:i4>
      </vt:variant>
      <vt:variant>
        <vt:i4>206</vt:i4>
      </vt:variant>
      <vt:variant>
        <vt:i4>0</vt:i4>
      </vt:variant>
      <vt:variant>
        <vt:i4>5</vt:i4>
      </vt:variant>
      <vt:variant>
        <vt:lpwstr/>
      </vt:variant>
      <vt:variant>
        <vt:lpwstr>_Toc226869807</vt:lpwstr>
      </vt:variant>
      <vt:variant>
        <vt:i4>1310778</vt:i4>
      </vt:variant>
      <vt:variant>
        <vt:i4>200</vt:i4>
      </vt:variant>
      <vt:variant>
        <vt:i4>0</vt:i4>
      </vt:variant>
      <vt:variant>
        <vt:i4>5</vt:i4>
      </vt:variant>
      <vt:variant>
        <vt:lpwstr/>
      </vt:variant>
      <vt:variant>
        <vt:lpwstr>_Toc226869806</vt:lpwstr>
      </vt:variant>
      <vt:variant>
        <vt:i4>1310778</vt:i4>
      </vt:variant>
      <vt:variant>
        <vt:i4>194</vt:i4>
      </vt:variant>
      <vt:variant>
        <vt:i4>0</vt:i4>
      </vt:variant>
      <vt:variant>
        <vt:i4>5</vt:i4>
      </vt:variant>
      <vt:variant>
        <vt:lpwstr/>
      </vt:variant>
      <vt:variant>
        <vt:lpwstr>_Toc226869805</vt:lpwstr>
      </vt:variant>
      <vt:variant>
        <vt:i4>1310778</vt:i4>
      </vt:variant>
      <vt:variant>
        <vt:i4>188</vt:i4>
      </vt:variant>
      <vt:variant>
        <vt:i4>0</vt:i4>
      </vt:variant>
      <vt:variant>
        <vt:i4>5</vt:i4>
      </vt:variant>
      <vt:variant>
        <vt:lpwstr/>
      </vt:variant>
      <vt:variant>
        <vt:lpwstr>_Toc226869804</vt:lpwstr>
      </vt:variant>
      <vt:variant>
        <vt:i4>1310778</vt:i4>
      </vt:variant>
      <vt:variant>
        <vt:i4>182</vt:i4>
      </vt:variant>
      <vt:variant>
        <vt:i4>0</vt:i4>
      </vt:variant>
      <vt:variant>
        <vt:i4>5</vt:i4>
      </vt:variant>
      <vt:variant>
        <vt:lpwstr/>
      </vt:variant>
      <vt:variant>
        <vt:lpwstr>_Toc226869803</vt:lpwstr>
      </vt:variant>
      <vt:variant>
        <vt:i4>1310778</vt:i4>
      </vt:variant>
      <vt:variant>
        <vt:i4>176</vt:i4>
      </vt:variant>
      <vt:variant>
        <vt:i4>0</vt:i4>
      </vt:variant>
      <vt:variant>
        <vt:i4>5</vt:i4>
      </vt:variant>
      <vt:variant>
        <vt:lpwstr/>
      </vt:variant>
      <vt:variant>
        <vt:lpwstr>_Toc226869802</vt:lpwstr>
      </vt:variant>
      <vt:variant>
        <vt:i4>1310778</vt:i4>
      </vt:variant>
      <vt:variant>
        <vt:i4>170</vt:i4>
      </vt:variant>
      <vt:variant>
        <vt:i4>0</vt:i4>
      </vt:variant>
      <vt:variant>
        <vt:i4>5</vt:i4>
      </vt:variant>
      <vt:variant>
        <vt:lpwstr/>
      </vt:variant>
      <vt:variant>
        <vt:lpwstr>_Toc226869801</vt:lpwstr>
      </vt:variant>
      <vt:variant>
        <vt:i4>1310778</vt:i4>
      </vt:variant>
      <vt:variant>
        <vt:i4>164</vt:i4>
      </vt:variant>
      <vt:variant>
        <vt:i4>0</vt:i4>
      </vt:variant>
      <vt:variant>
        <vt:i4>5</vt:i4>
      </vt:variant>
      <vt:variant>
        <vt:lpwstr/>
      </vt:variant>
      <vt:variant>
        <vt:lpwstr>_Toc226869800</vt:lpwstr>
      </vt:variant>
      <vt:variant>
        <vt:i4>1900597</vt:i4>
      </vt:variant>
      <vt:variant>
        <vt:i4>158</vt:i4>
      </vt:variant>
      <vt:variant>
        <vt:i4>0</vt:i4>
      </vt:variant>
      <vt:variant>
        <vt:i4>5</vt:i4>
      </vt:variant>
      <vt:variant>
        <vt:lpwstr/>
      </vt:variant>
      <vt:variant>
        <vt:lpwstr>_Toc226869799</vt:lpwstr>
      </vt:variant>
      <vt:variant>
        <vt:i4>1900597</vt:i4>
      </vt:variant>
      <vt:variant>
        <vt:i4>152</vt:i4>
      </vt:variant>
      <vt:variant>
        <vt:i4>0</vt:i4>
      </vt:variant>
      <vt:variant>
        <vt:i4>5</vt:i4>
      </vt:variant>
      <vt:variant>
        <vt:lpwstr/>
      </vt:variant>
      <vt:variant>
        <vt:lpwstr>_Toc226869798</vt:lpwstr>
      </vt:variant>
      <vt:variant>
        <vt:i4>1900597</vt:i4>
      </vt:variant>
      <vt:variant>
        <vt:i4>146</vt:i4>
      </vt:variant>
      <vt:variant>
        <vt:i4>0</vt:i4>
      </vt:variant>
      <vt:variant>
        <vt:i4>5</vt:i4>
      </vt:variant>
      <vt:variant>
        <vt:lpwstr/>
      </vt:variant>
      <vt:variant>
        <vt:lpwstr>_Toc226869797</vt:lpwstr>
      </vt:variant>
      <vt:variant>
        <vt:i4>1900597</vt:i4>
      </vt:variant>
      <vt:variant>
        <vt:i4>140</vt:i4>
      </vt:variant>
      <vt:variant>
        <vt:i4>0</vt:i4>
      </vt:variant>
      <vt:variant>
        <vt:i4>5</vt:i4>
      </vt:variant>
      <vt:variant>
        <vt:lpwstr/>
      </vt:variant>
      <vt:variant>
        <vt:lpwstr>_Toc226869796</vt:lpwstr>
      </vt:variant>
      <vt:variant>
        <vt:i4>1900597</vt:i4>
      </vt:variant>
      <vt:variant>
        <vt:i4>134</vt:i4>
      </vt:variant>
      <vt:variant>
        <vt:i4>0</vt:i4>
      </vt:variant>
      <vt:variant>
        <vt:i4>5</vt:i4>
      </vt:variant>
      <vt:variant>
        <vt:lpwstr/>
      </vt:variant>
      <vt:variant>
        <vt:lpwstr>_Toc226869795</vt:lpwstr>
      </vt:variant>
      <vt:variant>
        <vt:i4>1900597</vt:i4>
      </vt:variant>
      <vt:variant>
        <vt:i4>128</vt:i4>
      </vt:variant>
      <vt:variant>
        <vt:i4>0</vt:i4>
      </vt:variant>
      <vt:variant>
        <vt:i4>5</vt:i4>
      </vt:variant>
      <vt:variant>
        <vt:lpwstr/>
      </vt:variant>
      <vt:variant>
        <vt:lpwstr>_Toc226869794</vt:lpwstr>
      </vt:variant>
      <vt:variant>
        <vt:i4>1900597</vt:i4>
      </vt:variant>
      <vt:variant>
        <vt:i4>122</vt:i4>
      </vt:variant>
      <vt:variant>
        <vt:i4>0</vt:i4>
      </vt:variant>
      <vt:variant>
        <vt:i4>5</vt:i4>
      </vt:variant>
      <vt:variant>
        <vt:lpwstr/>
      </vt:variant>
      <vt:variant>
        <vt:lpwstr>_Toc226869793</vt:lpwstr>
      </vt:variant>
      <vt:variant>
        <vt:i4>1900597</vt:i4>
      </vt:variant>
      <vt:variant>
        <vt:i4>116</vt:i4>
      </vt:variant>
      <vt:variant>
        <vt:i4>0</vt:i4>
      </vt:variant>
      <vt:variant>
        <vt:i4>5</vt:i4>
      </vt:variant>
      <vt:variant>
        <vt:lpwstr/>
      </vt:variant>
      <vt:variant>
        <vt:lpwstr>_Toc226869792</vt:lpwstr>
      </vt:variant>
      <vt:variant>
        <vt:i4>1900597</vt:i4>
      </vt:variant>
      <vt:variant>
        <vt:i4>110</vt:i4>
      </vt:variant>
      <vt:variant>
        <vt:i4>0</vt:i4>
      </vt:variant>
      <vt:variant>
        <vt:i4>5</vt:i4>
      </vt:variant>
      <vt:variant>
        <vt:lpwstr/>
      </vt:variant>
      <vt:variant>
        <vt:lpwstr>_Toc226869791</vt:lpwstr>
      </vt:variant>
      <vt:variant>
        <vt:i4>1900597</vt:i4>
      </vt:variant>
      <vt:variant>
        <vt:i4>104</vt:i4>
      </vt:variant>
      <vt:variant>
        <vt:i4>0</vt:i4>
      </vt:variant>
      <vt:variant>
        <vt:i4>5</vt:i4>
      </vt:variant>
      <vt:variant>
        <vt:lpwstr/>
      </vt:variant>
      <vt:variant>
        <vt:lpwstr>_Toc226869790</vt:lpwstr>
      </vt:variant>
      <vt:variant>
        <vt:i4>1835061</vt:i4>
      </vt:variant>
      <vt:variant>
        <vt:i4>98</vt:i4>
      </vt:variant>
      <vt:variant>
        <vt:i4>0</vt:i4>
      </vt:variant>
      <vt:variant>
        <vt:i4>5</vt:i4>
      </vt:variant>
      <vt:variant>
        <vt:lpwstr/>
      </vt:variant>
      <vt:variant>
        <vt:lpwstr>_Toc226869789</vt:lpwstr>
      </vt:variant>
      <vt:variant>
        <vt:i4>1835061</vt:i4>
      </vt:variant>
      <vt:variant>
        <vt:i4>92</vt:i4>
      </vt:variant>
      <vt:variant>
        <vt:i4>0</vt:i4>
      </vt:variant>
      <vt:variant>
        <vt:i4>5</vt:i4>
      </vt:variant>
      <vt:variant>
        <vt:lpwstr/>
      </vt:variant>
      <vt:variant>
        <vt:lpwstr>_Toc226869788</vt:lpwstr>
      </vt:variant>
      <vt:variant>
        <vt:i4>1835061</vt:i4>
      </vt:variant>
      <vt:variant>
        <vt:i4>86</vt:i4>
      </vt:variant>
      <vt:variant>
        <vt:i4>0</vt:i4>
      </vt:variant>
      <vt:variant>
        <vt:i4>5</vt:i4>
      </vt:variant>
      <vt:variant>
        <vt:lpwstr/>
      </vt:variant>
      <vt:variant>
        <vt:lpwstr>_Toc226869787</vt:lpwstr>
      </vt:variant>
      <vt:variant>
        <vt:i4>1835061</vt:i4>
      </vt:variant>
      <vt:variant>
        <vt:i4>80</vt:i4>
      </vt:variant>
      <vt:variant>
        <vt:i4>0</vt:i4>
      </vt:variant>
      <vt:variant>
        <vt:i4>5</vt:i4>
      </vt:variant>
      <vt:variant>
        <vt:lpwstr/>
      </vt:variant>
      <vt:variant>
        <vt:lpwstr>_Toc226869786</vt:lpwstr>
      </vt:variant>
      <vt:variant>
        <vt:i4>1835061</vt:i4>
      </vt:variant>
      <vt:variant>
        <vt:i4>74</vt:i4>
      </vt:variant>
      <vt:variant>
        <vt:i4>0</vt:i4>
      </vt:variant>
      <vt:variant>
        <vt:i4>5</vt:i4>
      </vt:variant>
      <vt:variant>
        <vt:lpwstr/>
      </vt:variant>
      <vt:variant>
        <vt:lpwstr>_Toc226869785</vt:lpwstr>
      </vt:variant>
      <vt:variant>
        <vt:i4>1835061</vt:i4>
      </vt:variant>
      <vt:variant>
        <vt:i4>68</vt:i4>
      </vt:variant>
      <vt:variant>
        <vt:i4>0</vt:i4>
      </vt:variant>
      <vt:variant>
        <vt:i4>5</vt:i4>
      </vt:variant>
      <vt:variant>
        <vt:lpwstr/>
      </vt:variant>
      <vt:variant>
        <vt:lpwstr>_Toc226869784</vt:lpwstr>
      </vt:variant>
      <vt:variant>
        <vt:i4>1835061</vt:i4>
      </vt:variant>
      <vt:variant>
        <vt:i4>62</vt:i4>
      </vt:variant>
      <vt:variant>
        <vt:i4>0</vt:i4>
      </vt:variant>
      <vt:variant>
        <vt:i4>5</vt:i4>
      </vt:variant>
      <vt:variant>
        <vt:lpwstr/>
      </vt:variant>
      <vt:variant>
        <vt:lpwstr>_Toc226869783</vt:lpwstr>
      </vt:variant>
      <vt:variant>
        <vt:i4>1835061</vt:i4>
      </vt:variant>
      <vt:variant>
        <vt:i4>56</vt:i4>
      </vt:variant>
      <vt:variant>
        <vt:i4>0</vt:i4>
      </vt:variant>
      <vt:variant>
        <vt:i4>5</vt:i4>
      </vt:variant>
      <vt:variant>
        <vt:lpwstr/>
      </vt:variant>
      <vt:variant>
        <vt:lpwstr>_Toc226869782</vt:lpwstr>
      </vt:variant>
      <vt:variant>
        <vt:i4>1835061</vt:i4>
      </vt:variant>
      <vt:variant>
        <vt:i4>50</vt:i4>
      </vt:variant>
      <vt:variant>
        <vt:i4>0</vt:i4>
      </vt:variant>
      <vt:variant>
        <vt:i4>5</vt:i4>
      </vt:variant>
      <vt:variant>
        <vt:lpwstr/>
      </vt:variant>
      <vt:variant>
        <vt:lpwstr>_Toc226869781</vt:lpwstr>
      </vt:variant>
      <vt:variant>
        <vt:i4>1835061</vt:i4>
      </vt:variant>
      <vt:variant>
        <vt:i4>44</vt:i4>
      </vt:variant>
      <vt:variant>
        <vt:i4>0</vt:i4>
      </vt:variant>
      <vt:variant>
        <vt:i4>5</vt:i4>
      </vt:variant>
      <vt:variant>
        <vt:lpwstr/>
      </vt:variant>
      <vt:variant>
        <vt:lpwstr>_Toc226869780</vt:lpwstr>
      </vt:variant>
      <vt:variant>
        <vt:i4>1245237</vt:i4>
      </vt:variant>
      <vt:variant>
        <vt:i4>38</vt:i4>
      </vt:variant>
      <vt:variant>
        <vt:i4>0</vt:i4>
      </vt:variant>
      <vt:variant>
        <vt:i4>5</vt:i4>
      </vt:variant>
      <vt:variant>
        <vt:lpwstr/>
      </vt:variant>
      <vt:variant>
        <vt:lpwstr>_Toc226869779</vt:lpwstr>
      </vt:variant>
      <vt:variant>
        <vt:i4>1245237</vt:i4>
      </vt:variant>
      <vt:variant>
        <vt:i4>32</vt:i4>
      </vt:variant>
      <vt:variant>
        <vt:i4>0</vt:i4>
      </vt:variant>
      <vt:variant>
        <vt:i4>5</vt:i4>
      </vt:variant>
      <vt:variant>
        <vt:lpwstr/>
      </vt:variant>
      <vt:variant>
        <vt:lpwstr>_Toc226869778</vt:lpwstr>
      </vt:variant>
      <vt:variant>
        <vt:i4>1245237</vt:i4>
      </vt:variant>
      <vt:variant>
        <vt:i4>26</vt:i4>
      </vt:variant>
      <vt:variant>
        <vt:i4>0</vt:i4>
      </vt:variant>
      <vt:variant>
        <vt:i4>5</vt:i4>
      </vt:variant>
      <vt:variant>
        <vt:lpwstr/>
      </vt:variant>
      <vt:variant>
        <vt:lpwstr>_Toc226869777</vt:lpwstr>
      </vt:variant>
      <vt:variant>
        <vt:i4>1245237</vt:i4>
      </vt:variant>
      <vt:variant>
        <vt:i4>20</vt:i4>
      </vt:variant>
      <vt:variant>
        <vt:i4>0</vt:i4>
      </vt:variant>
      <vt:variant>
        <vt:i4>5</vt:i4>
      </vt:variant>
      <vt:variant>
        <vt:lpwstr/>
      </vt:variant>
      <vt:variant>
        <vt:lpwstr>_Toc226869776</vt:lpwstr>
      </vt:variant>
      <vt:variant>
        <vt:i4>1245237</vt:i4>
      </vt:variant>
      <vt:variant>
        <vt:i4>14</vt:i4>
      </vt:variant>
      <vt:variant>
        <vt:i4>0</vt:i4>
      </vt:variant>
      <vt:variant>
        <vt:i4>5</vt:i4>
      </vt:variant>
      <vt:variant>
        <vt:lpwstr/>
      </vt:variant>
      <vt:variant>
        <vt:lpwstr>_Toc226869775</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Proposal</dc:title>
  <dc:creator>Yushkite, Ekaterina</dc:creator>
  <cp:lastModifiedBy>Tarraf, Roman</cp:lastModifiedBy>
  <cp:revision>4</cp:revision>
  <cp:lastPrinted>2009-07-21T09:13:00Z</cp:lastPrinted>
  <dcterms:created xsi:type="dcterms:W3CDTF">2013-08-16T12:20:00Z</dcterms:created>
  <dcterms:modified xsi:type="dcterms:W3CDTF">2015-08-07T11:16:00Z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January 05, 20010</vt:lpwstr>
  </property>
  <property fmtid="{D5CDD505-2E9C-101B-9397-08002B2CF9AE}" pid="3" name="Version">
    <vt:lpwstr>1.0</vt:lpwstr>
  </property>
  <property fmtid="{D5CDD505-2E9C-101B-9397-08002B2CF9AE}" pid="4" name="Customer">
    <vt:lpwstr>[Change document property "Customer"]</vt:lpwstr>
  </property>
  <property fmtid="{D5CDD505-2E9C-101B-9397-08002B2CF9AE}" pid="5" name="Status">
    <vt:lpwstr>[Change document property Status: For Review, For Approval, Other]</vt:lpwstr>
  </property>
  <property fmtid="{D5CDD505-2E9C-101B-9397-08002B2CF9AE}" pid="6" name="Проект">
    <vt:lpwstr>[Add project title]</vt:lpwstr>
  </property>
  <property fmtid="{D5CDD505-2E9C-101B-9397-08002B2CF9AE}" pid="7" name="ProjectSubTitle">
    <vt:lpwstr>[Add project subtitle]</vt:lpwstr>
  </property>
</Properties>
</file>